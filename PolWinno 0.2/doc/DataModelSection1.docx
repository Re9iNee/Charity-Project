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043022" w14:textId="77777777" w:rsidR="0048570D" w:rsidRPr="00840CA1" w:rsidRDefault="000D0112" w:rsidP="00DB4811">
      <w:pPr>
        <w:jc w:val="center"/>
        <w:rPr>
          <w:b/>
          <w:bCs/>
          <w:sz w:val="36"/>
          <w:szCs w:val="36"/>
          <w:lang w:bidi="fa-IR"/>
        </w:rPr>
      </w:pPr>
      <w:r>
        <w:rPr>
          <w:rFonts w:hint="cs"/>
          <w:b/>
          <w:bCs/>
          <w:sz w:val="36"/>
          <w:szCs w:val="36"/>
          <w:rtl/>
          <w:lang w:bidi="fa-IR"/>
        </w:rPr>
        <w:t>به نام ايزد منان</w:t>
      </w:r>
    </w:p>
    <w:p w14:paraId="1CB77659" w14:textId="77777777" w:rsidR="00310649" w:rsidRDefault="000D0112" w:rsidP="000D0112">
      <w:pPr>
        <w:spacing w:before="600"/>
        <w:rPr>
          <w:sz w:val="40"/>
          <w:rtl/>
          <w:lang w:bidi="fa-IR"/>
        </w:rPr>
      </w:pPr>
      <w:r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24BAE556" wp14:editId="30FCE82A">
            <wp:extent cx="1141210" cy="55447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0487" cy="56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sz w:val="40"/>
          <w:rtl/>
          <w:lang w:bidi="fa-IR"/>
        </w:rPr>
        <w:t xml:space="preserve">                                                                                          </w:t>
      </w:r>
      <w:r>
        <w:rPr>
          <w:noProof/>
        </w:rPr>
        <w:drawing>
          <wp:inline distT="0" distB="0" distL="0" distR="0" wp14:anchorId="71635784" wp14:editId="0B214F01">
            <wp:extent cx="1067262" cy="46692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20181125034346-FLOG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197" cy="48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400AF" w14:textId="77777777" w:rsidR="00840CA1" w:rsidRDefault="00C353BD" w:rsidP="00310649">
      <w:pPr>
        <w:spacing w:before="600"/>
        <w:jc w:val="center"/>
        <w:rPr>
          <w:sz w:val="40"/>
          <w:rtl/>
          <w:lang w:bidi="fa-IR"/>
        </w:rPr>
      </w:pPr>
      <w:r>
        <w:rPr>
          <w:noProof/>
          <w:sz w:val="40"/>
          <w:rtl/>
        </w:rPr>
        <mc:AlternateContent>
          <mc:Choice Requires="wps">
            <w:drawing>
              <wp:anchor distT="0" distB="0" distL="114300" distR="114300" simplePos="0" relativeHeight="251658240" behindDoc="0" locked="0" layoutInCell="0" allowOverlap="1" wp14:anchorId="17E08A25" wp14:editId="1C206A70">
                <wp:simplePos x="0" y="0"/>
                <wp:positionH relativeFrom="page">
                  <wp:posOffset>-188595</wp:posOffset>
                </wp:positionH>
                <wp:positionV relativeFrom="page">
                  <wp:posOffset>9525</wp:posOffset>
                </wp:positionV>
                <wp:extent cx="8146415" cy="801370"/>
                <wp:effectExtent l="0" t="0" r="6985" b="0"/>
                <wp:wrapNone/>
                <wp:docPr id="45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146415" cy="801370"/>
                        </a:xfrm>
                        <a:prstGeom prst="rect">
                          <a:avLst/>
                        </a:prstGeom>
                        <a:solidFill>
                          <a:srgbClr val="4BACC6">
                            <a:lumMod val="100000"/>
                            <a:lumOff val="0"/>
                          </a:srgbClr>
                        </a:solidFill>
                        <a:ln w="9525">
                          <a:solidFill>
                            <a:srgbClr val="4BACC6">
                              <a:lumMod val="75000"/>
                              <a:lumOff val="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topMargin">
                  <wp14:pctHeight>0</wp14:pctHeight>
                </wp14:sizeRelV>
              </wp:anchor>
            </w:drawing>
          </mc:Choice>
          <mc:Fallback>
            <w:pict>
              <v:rect w14:anchorId="362889D2" id="Rectangle 3" o:spid="_x0000_s1026" style="position:absolute;margin-left:-14.85pt;margin-top:.75pt;width:641.45pt;height:63.1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" o:allowincell="f" fillcolor="#4bacc6" strokecolor="#31859c">
                <w10:wrap anchorx="page" anchory="page"/>
              </v:rect>
            </w:pict>
          </mc:Fallback>
        </mc:AlternateContent>
      </w:r>
    </w:p>
    <w:p w14:paraId="5CDB16EF" w14:textId="77777777" w:rsidR="00840CA1" w:rsidRDefault="00840CA1" w:rsidP="00310649">
      <w:pPr>
        <w:spacing w:before="600"/>
        <w:jc w:val="center"/>
        <w:rPr>
          <w:sz w:val="40"/>
          <w:rtl/>
          <w:lang w:bidi="fa-IR"/>
        </w:rPr>
      </w:pPr>
    </w:p>
    <w:p w14:paraId="5C0BB51A" w14:textId="77777777" w:rsidR="00840CA1" w:rsidRPr="004C4D90" w:rsidRDefault="00840CA1" w:rsidP="00EB3A62">
      <w:pPr>
        <w:spacing w:line="440" w:lineRule="atLeast"/>
        <w:jc w:val="center"/>
        <w:rPr>
          <w:rFonts w:ascii="Cambria" w:eastAsia="Times New Roman" w:hAnsi="Cambria" w:cs="Calibri"/>
          <w:b/>
          <w:bCs/>
          <w:sz w:val="36"/>
          <w:szCs w:val="36"/>
          <w:rtl/>
          <w:lang w:bidi="fa-IR"/>
        </w:rPr>
      </w:pPr>
      <w:r w:rsidRPr="00B53962">
        <w:rPr>
          <w:rFonts w:ascii="Cambria" w:eastAsia="Times New Roman" w:hAnsi="Cambria" w:hint="cs"/>
          <w:b/>
          <w:bCs/>
          <w:sz w:val="36"/>
          <w:szCs w:val="36"/>
          <w:rtl/>
        </w:rPr>
        <w:t xml:space="preserve">مدل </w:t>
      </w:r>
      <w:r>
        <w:rPr>
          <w:rFonts w:ascii="Cambria" w:eastAsia="Times New Roman" w:hAnsi="Cambria" w:hint="cs"/>
          <w:b/>
          <w:bCs/>
          <w:sz w:val="36"/>
          <w:szCs w:val="36"/>
          <w:rtl/>
        </w:rPr>
        <w:t>داده</w:t>
      </w:r>
      <w:r w:rsidRPr="00B53962">
        <w:rPr>
          <w:rFonts w:ascii="Cambria" w:eastAsia="Times New Roman" w:hAnsi="Cambria" w:hint="cs"/>
          <w:b/>
          <w:bCs/>
          <w:sz w:val="36"/>
          <w:szCs w:val="36"/>
          <w:rtl/>
        </w:rPr>
        <w:t xml:space="preserve"> </w:t>
      </w:r>
      <w:r w:rsidR="004C4D90">
        <w:rPr>
          <w:rFonts w:ascii="Cambria" w:eastAsia="Times New Roman" w:hAnsi="Cambria" w:hint="cs"/>
          <w:b/>
          <w:bCs/>
          <w:sz w:val="36"/>
          <w:szCs w:val="36"/>
          <w:rtl/>
        </w:rPr>
        <w:t xml:space="preserve">بخش </w:t>
      </w:r>
      <w:r w:rsidR="006F0BA2">
        <w:rPr>
          <w:rFonts w:ascii="Cambria" w:eastAsia="Times New Roman" w:hAnsi="Cambria" w:hint="cs"/>
          <w:b/>
          <w:bCs/>
          <w:sz w:val="36"/>
          <w:szCs w:val="36"/>
          <w:rtl/>
          <w:lang w:bidi="fa-IR"/>
        </w:rPr>
        <w:t xml:space="preserve">يک </w:t>
      </w:r>
      <w:r w:rsidR="00EB3A62">
        <w:rPr>
          <w:rFonts w:ascii="Cambria" w:eastAsia="Times New Roman" w:hAnsi="Cambria" w:hint="cs"/>
          <w:b/>
          <w:bCs/>
          <w:sz w:val="36"/>
          <w:szCs w:val="36"/>
          <w:rtl/>
          <w:lang w:bidi="fa-IR"/>
        </w:rPr>
        <w:t>سرويس هاي سبکاد4</w:t>
      </w:r>
      <w:r w:rsidR="004C4D90" w:rsidRPr="004C4D90">
        <w:rPr>
          <w:rFonts w:ascii="Cambria" w:eastAsia="Times New Roman" w:hAnsi="Cambria" w:hint="cs"/>
          <w:b/>
          <w:bCs/>
          <w:sz w:val="36"/>
          <w:szCs w:val="36"/>
          <w:rtl/>
        </w:rPr>
        <w:t xml:space="preserve"> </w:t>
      </w:r>
    </w:p>
    <w:p w14:paraId="482F7DF6" w14:textId="77777777" w:rsidR="00840CA1" w:rsidRPr="00686E8D" w:rsidRDefault="00840CA1" w:rsidP="00840CA1">
      <w:pPr>
        <w:shd w:val="pct10" w:color="auto" w:fill="auto"/>
        <w:jc w:val="center"/>
        <w:rPr>
          <w:b/>
          <w:bCs/>
          <w:sz w:val="44"/>
          <w:szCs w:val="44"/>
          <w:rtl/>
        </w:rPr>
      </w:pPr>
      <w:r w:rsidRPr="00686E8D">
        <w:rPr>
          <w:b/>
          <w:bCs/>
          <w:sz w:val="44"/>
          <w:szCs w:val="44"/>
        </w:rPr>
        <w:t>(</w:t>
      </w:r>
      <w:r>
        <w:rPr>
          <w:b/>
          <w:bCs/>
          <w:sz w:val="44"/>
          <w:szCs w:val="44"/>
        </w:rPr>
        <w:t>DATA</w:t>
      </w:r>
      <w:r w:rsidRPr="00686E8D">
        <w:rPr>
          <w:b/>
          <w:bCs/>
          <w:sz w:val="44"/>
          <w:szCs w:val="44"/>
        </w:rPr>
        <w:t xml:space="preserve"> Model)</w:t>
      </w:r>
    </w:p>
    <w:p w14:paraId="61002633" w14:textId="77777777" w:rsidR="00840CA1" w:rsidRPr="00686E8D" w:rsidRDefault="00840CA1" w:rsidP="00840CA1">
      <w:pPr>
        <w:pStyle w:val="NoSpacing"/>
        <w:bidi/>
        <w:jc w:val="center"/>
        <w:rPr>
          <w:rFonts w:ascii="Cambria" w:hAnsi="Cambria" w:cs="B Nazanin"/>
          <w:sz w:val="36"/>
          <w:szCs w:val="36"/>
          <w:rtl/>
        </w:rPr>
      </w:pPr>
    </w:p>
    <w:p w14:paraId="5DC65894" w14:textId="77777777" w:rsidR="00840CA1" w:rsidRDefault="00840CA1" w:rsidP="006F0BA2">
      <w:pPr>
        <w:spacing w:before="600"/>
        <w:jc w:val="center"/>
        <w:rPr>
          <w:sz w:val="40"/>
          <w:rtl/>
          <w:lang w:bidi="fa-IR"/>
        </w:rPr>
      </w:pPr>
      <w:r w:rsidRPr="00B53962">
        <w:rPr>
          <w:rFonts w:ascii="Cambria" w:eastAsia="Times New Roman" w:hAnsi="Cambria" w:hint="cs"/>
          <w:b/>
          <w:bCs/>
          <w:sz w:val="28"/>
          <w:rtl/>
        </w:rPr>
        <w:t>شماره ویرایش سند:</w:t>
      </w:r>
      <w:r w:rsidR="006F0BA2">
        <w:rPr>
          <w:rFonts w:ascii="Cambria" w:eastAsia="Times New Roman" w:hAnsi="Cambria"/>
          <w:b/>
          <w:bCs/>
          <w:sz w:val="28"/>
        </w:rPr>
        <w:t>1</w:t>
      </w:r>
    </w:p>
    <w:p w14:paraId="1D410EBE" w14:textId="77777777" w:rsidR="006B4D6B" w:rsidRDefault="006B4D6B" w:rsidP="00D77E38">
      <w:pPr>
        <w:rPr>
          <w:rtl/>
          <w:lang w:bidi="fa-IR"/>
        </w:rPr>
      </w:pPr>
    </w:p>
    <w:p w14:paraId="63DF54DB" w14:textId="77777777" w:rsidR="00840CA1" w:rsidRDefault="00840CA1" w:rsidP="00D77E38">
      <w:pPr>
        <w:rPr>
          <w:rtl/>
          <w:lang w:bidi="fa-IR"/>
        </w:rPr>
      </w:pPr>
    </w:p>
    <w:p w14:paraId="09C73A7E" w14:textId="77777777" w:rsidR="00840CA1" w:rsidRDefault="00840CA1" w:rsidP="00D77E38">
      <w:pPr>
        <w:rPr>
          <w:rtl/>
          <w:lang w:bidi="fa-IR"/>
        </w:rPr>
      </w:pPr>
    </w:p>
    <w:p w14:paraId="3B1B9A96" w14:textId="77777777" w:rsidR="00840CA1" w:rsidRDefault="00840CA1" w:rsidP="00D77E38">
      <w:pPr>
        <w:rPr>
          <w:rtl/>
          <w:lang w:bidi="fa-IR"/>
        </w:rPr>
      </w:pPr>
    </w:p>
    <w:p w14:paraId="2D0649C8" w14:textId="77777777" w:rsidR="00840CA1" w:rsidRDefault="00840CA1" w:rsidP="00D77E38">
      <w:pPr>
        <w:rPr>
          <w:rtl/>
          <w:lang w:bidi="fa-IR"/>
        </w:rPr>
      </w:pPr>
    </w:p>
    <w:p w14:paraId="6549369A" w14:textId="77777777" w:rsidR="00840CA1" w:rsidRDefault="00840CA1" w:rsidP="00D77E38">
      <w:pPr>
        <w:rPr>
          <w:rtl/>
          <w:lang w:bidi="fa-IR"/>
        </w:rPr>
      </w:pPr>
    </w:p>
    <w:p w14:paraId="44C08D95" w14:textId="77777777" w:rsidR="00840CA1" w:rsidRDefault="00840CA1" w:rsidP="00D77E38">
      <w:pPr>
        <w:rPr>
          <w:rtl/>
          <w:lang w:bidi="fa-IR"/>
        </w:rPr>
      </w:pPr>
    </w:p>
    <w:p w14:paraId="2A046C97" w14:textId="77777777" w:rsidR="00840CA1" w:rsidRDefault="00840CA1" w:rsidP="00D77E38">
      <w:pPr>
        <w:rPr>
          <w:rtl/>
          <w:lang w:bidi="fa-IR"/>
        </w:rPr>
      </w:pPr>
    </w:p>
    <w:p w14:paraId="06C6A012" w14:textId="77777777" w:rsidR="00840CA1" w:rsidRDefault="00840CA1" w:rsidP="00D77E38">
      <w:pPr>
        <w:rPr>
          <w:lang w:bidi="fa-IR"/>
        </w:rPr>
      </w:pPr>
    </w:p>
    <w:p w14:paraId="0CF78365" w14:textId="77777777" w:rsidR="006F0BA2" w:rsidRDefault="006F0BA2" w:rsidP="00D77E38">
      <w:pPr>
        <w:rPr>
          <w:lang w:bidi="fa-IR"/>
        </w:rPr>
      </w:pPr>
    </w:p>
    <w:p w14:paraId="0E787DA8" w14:textId="77777777" w:rsidR="006F0BA2" w:rsidRDefault="006F0BA2" w:rsidP="00D77E38">
      <w:pPr>
        <w:rPr>
          <w:lang w:bidi="fa-IR"/>
        </w:rPr>
      </w:pPr>
    </w:p>
    <w:p w14:paraId="3F793FD7" w14:textId="77777777" w:rsidR="006F0BA2" w:rsidRDefault="006F0BA2" w:rsidP="00D77E38">
      <w:pPr>
        <w:rPr>
          <w:rtl/>
          <w:lang w:bidi="fa-IR"/>
        </w:rPr>
      </w:pPr>
    </w:p>
    <w:p w14:paraId="29930295" w14:textId="77777777" w:rsidR="00840CA1" w:rsidRDefault="00840CA1" w:rsidP="00D77E38">
      <w:pPr>
        <w:rPr>
          <w:rtl/>
          <w:lang w:bidi="fa-IR"/>
        </w:rPr>
      </w:pPr>
    </w:p>
    <w:p w14:paraId="07D6E20D" w14:textId="77777777" w:rsidR="00840CA1" w:rsidRDefault="00840CA1" w:rsidP="00D77E38">
      <w:pPr>
        <w:rPr>
          <w:rtl/>
          <w:lang w:bidi="fa-IR"/>
        </w:rPr>
      </w:pPr>
    </w:p>
    <w:p w14:paraId="59AAD0FB" w14:textId="77777777" w:rsidR="00840CA1" w:rsidRPr="00501B76" w:rsidRDefault="00840CA1" w:rsidP="00D77E38">
      <w:pPr>
        <w:rPr>
          <w:rtl/>
          <w:lang w:bidi="fa-IR"/>
        </w:rPr>
      </w:pPr>
    </w:p>
    <w:p w14:paraId="0920193C" w14:textId="77777777" w:rsidR="0048570D" w:rsidRPr="00501B76" w:rsidRDefault="00C353BD" w:rsidP="00D77E38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229FF89F" wp14:editId="6E11AC7F">
                <wp:simplePos x="0" y="0"/>
                <wp:positionH relativeFrom="page">
                  <wp:align>center</wp:align>
                </wp:positionH>
                <wp:positionV relativeFrom="page">
                  <wp:align>bottom</wp:align>
                </wp:positionV>
                <wp:extent cx="7923530" cy="1096010"/>
                <wp:effectExtent l="0" t="0" r="5715" b="6350"/>
                <wp:wrapNone/>
                <wp:docPr id="48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23530" cy="1096010"/>
                        </a:xfrm>
                        <a:prstGeom prst="rect">
                          <a:avLst/>
                        </a:prstGeom>
                        <a:solidFill>
                          <a:srgbClr val="4BACC6">
                            <a:lumMod val="100000"/>
                            <a:lumOff val="0"/>
                          </a:srgbClr>
                        </a:solidFill>
                        <a:ln w="9525">
                          <a:solidFill>
                            <a:srgbClr val="4BACC6">
                              <a:lumMod val="75000"/>
                              <a:lumOff val="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105000</wp14:pctWidth>
                </wp14:sizeRelH>
                <wp14:sizeRelV relativeFrom="topMargin">
                  <wp14:pctHeight>90000</wp14:pctHeight>
                </wp14:sizeRelV>
              </wp:anchor>
            </w:drawing>
          </mc:Choice>
          <mc:Fallback>
            <w:pict>
              <v:rect w14:anchorId="74E27993" id="Rectangle 2" o:spid="_x0000_s1026" style="position:absolute;margin-left:0;margin-top:0;width:623.9pt;height:86.3pt;z-index:251659264;visibility:visible;mso-wrap-style:square;mso-width-percent:1050;mso-height-percent:900;mso-wrap-distance-left:9pt;mso-wrap-distance-top:0;mso-wrap-distance-right:9pt;mso-wrap-distance-bottom:0;mso-position-horizontal:center;mso-position-horizontal-relative:page;mso-position-vertical:bottom;mso-position-vertical-relative:page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" o:allowincell="f" fillcolor="#4bacc6" strokecolor="#31859c">
                <w10:wrap anchorx="page" anchory="page"/>
              </v:rect>
            </w:pict>
          </mc:Fallback>
        </mc:AlternateContent>
      </w:r>
    </w:p>
    <w:p w14:paraId="2F74C36D" w14:textId="77777777" w:rsidR="00F141D7" w:rsidRDefault="00F141D7" w:rsidP="00F141D7">
      <w:pPr>
        <w:jc w:val="center"/>
        <w:rPr>
          <w:rFonts w:ascii="Cambria" w:eastAsia="Times New Roman" w:hAnsi="Cambria"/>
          <w:b/>
          <w:bCs/>
          <w:sz w:val="36"/>
          <w:szCs w:val="36"/>
          <w:rtl/>
        </w:rPr>
      </w:pPr>
      <w:r>
        <w:rPr>
          <w:rFonts w:ascii="Cambria" w:eastAsia="Times New Roman" w:hAnsi="Cambria" w:hint="cs"/>
          <w:b/>
          <w:bCs/>
          <w:sz w:val="36"/>
          <w:szCs w:val="36"/>
          <w:rtl/>
        </w:rPr>
        <w:t>شناسنامه سند</w:t>
      </w:r>
    </w:p>
    <w:p w14:paraId="2D7A0204" w14:textId="77777777" w:rsidR="00B40576" w:rsidRPr="004C3C78" w:rsidRDefault="00B40576" w:rsidP="00F141D7">
      <w:pPr>
        <w:jc w:val="center"/>
        <w:rPr>
          <w:rFonts w:ascii="Cambria" w:eastAsia="Times New Roman" w:hAnsi="Cambria"/>
          <w:b/>
          <w:bCs/>
          <w:sz w:val="36"/>
          <w:szCs w:val="36"/>
          <w:rtl/>
        </w:rPr>
      </w:pPr>
    </w:p>
    <w:p w14:paraId="3CAC2FFD" w14:textId="77777777" w:rsidR="00F141D7" w:rsidRDefault="00F141D7" w:rsidP="00F141D7">
      <w:pPr>
        <w:ind w:hanging="94"/>
        <w:jc w:val="center"/>
        <w:rPr>
          <w:b/>
          <w:bCs/>
          <w:szCs w:val="24"/>
          <w:rtl/>
        </w:rPr>
      </w:pPr>
      <w:r w:rsidRPr="004C3C78">
        <w:rPr>
          <w:rFonts w:hint="cs"/>
          <w:b/>
          <w:bCs/>
          <w:sz w:val="28"/>
          <w:rtl/>
        </w:rPr>
        <w:t>عنوان  پروژه</w:t>
      </w:r>
      <w:r w:rsidRPr="00796727">
        <w:rPr>
          <w:rFonts w:hint="cs"/>
          <w:b/>
          <w:bCs/>
          <w:szCs w:val="24"/>
          <w:rtl/>
        </w:rPr>
        <w:t xml:space="preserve"> </w:t>
      </w:r>
    </w:p>
    <w:p w14:paraId="34B9E343" w14:textId="77777777" w:rsidR="00B40576" w:rsidRPr="00B40576" w:rsidRDefault="00EB3A62" w:rsidP="00F141D7">
      <w:pPr>
        <w:ind w:hanging="94"/>
        <w:jc w:val="center"/>
        <w:rPr>
          <w:szCs w:val="24"/>
          <w:rtl/>
          <w:lang w:bidi="fa-IR"/>
        </w:rPr>
      </w:pPr>
      <w:r>
        <w:rPr>
          <w:rFonts w:hint="cs"/>
          <w:szCs w:val="24"/>
          <w:rtl/>
          <w:lang w:bidi="fa-IR"/>
        </w:rPr>
        <w:t>بخش يک سرويس هاي سبکاد4</w:t>
      </w:r>
    </w:p>
    <w:p w14:paraId="5A505FD3" w14:textId="77777777" w:rsidR="00B40576" w:rsidRDefault="00B40576" w:rsidP="00F141D7">
      <w:pPr>
        <w:ind w:hanging="94"/>
        <w:jc w:val="center"/>
        <w:rPr>
          <w:b/>
          <w:bCs/>
          <w:sz w:val="28"/>
          <w:rtl/>
        </w:rPr>
      </w:pPr>
      <w:r>
        <w:rPr>
          <w:rFonts w:hint="cs"/>
          <w:b/>
          <w:bCs/>
          <w:sz w:val="28"/>
          <w:rtl/>
        </w:rPr>
        <w:t>عنوان سند</w:t>
      </w:r>
    </w:p>
    <w:p w14:paraId="5878FD5D" w14:textId="77777777" w:rsidR="00F141D7" w:rsidRDefault="00F141D7" w:rsidP="00EB3A62">
      <w:pPr>
        <w:ind w:hanging="94"/>
        <w:jc w:val="center"/>
        <w:rPr>
          <w:b/>
          <w:bCs/>
          <w:sz w:val="28"/>
          <w:rtl/>
        </w:rPr>
      </w:pPr>
      <w:r w:rsidRPr="004C3C78">
        <w:rPr>
          <w:rFonts w:hint="cs"/>
          <w:sz w:val="28"/>
          <w:rtl/>
        </w:rPr>
        <w:t xml:space="preserve">مدل </w:t>
      </w:r>
      <w:r w:rsidR="00D45F09">
        <w:rPr>
          <w:rFonts w:hint="cs"/>
          <w:sz w:val="28"/>
          <w:rtl/>
        </w:rPr>
        <w:t xml:space="preserve">داده </w:t>
      </w:r>
    </w:p>
    <w:p w14:paraId="349CBF37" w14:textId="77777777" w:rsidR="00B40576" w:rsidRPr="004C3C78" w:rsidRDefault="00B40576" w:rsidP="00F141D7">
      <w:pPr>
        <w:ind w:hanging="94"/>
        <w:jc w:val="center"/>
        <w:rPr>
          <w:b/>
          <w:bCs/>
          <w:sz w:val="28"/>
          <w:rtl/>
        </w:rPr>
      </w:pPr>
    </w:p>
    <w:p w14:paraId="7C606011" w14:textId="77777777" w:rsidR="00F141D7" w:rsidRDefault="00B40576" w:rsidP="00F141D7">
      <w:pPr>
        <w:jc w:val="center"/>
        <w:rPr>
          <w:b/>
          <w:bCs/>
          <w:sz w:val="28"/>
          <w:rtl/>
        </w:rPr>
      </w:pPr>
      <w:r>
        <w:rPr>
          <w:rFonts w:hint="cs"/>
          <w:b/>
          <w:bCs/>
          <w:sz w:val="28"/>
          <w:rtl/>
        </w:rPr>
        <w:t>کد سند</w:t>
      </w:r>
      <w:r w:rsidR="002E38FD">
        <w:rPr>
          <w:rStyle w:val="FootnoteReference"/>
          <w:b/>
          <w:bCs/>
          <w:sz w:val="28"/>
          <w:rtl/>
        </w:rPr>
        <w:footnoteReference w:id="1"/>
      </w:r>
    </w:p>
    <w:p w14:paraId="18526A22" w14:textId="77777777" w:rsidR="00B40576" w:rsidRPr="00D45F09" w:rsidRDefault="00EB3A62" w:rsidP="00EB3A62">
      <w:pPr>
        <w:jc w:val="center"/>
        <w:rPr>
          <w:sz w:val="22"/>
          <w:szCs w:val="22"/>
        </w:rPr>
      </w:pPr>
      <w:r>
        <w:rPr>
          <w:sz w:val="22"/>
          <w:szCs w:val="22"/>
        </w:rPr>
        <w:t>SABKAD4</w:t>
      </w:r>
      <w:r w:rsidR="00D45F09" w:rsidRPr="00D45F09">
        <w:rPr>
          <w:sz w:val="22"/>
          <w:szCs w:val="22"/>
        </w:rPr>
        <w:t>.POL.CLIENT.DES.DM.RE0</w:t>
      </w:r>
      <w:r>
        <w:rPr>
          <w:sz w:val="22"/>
          <w:szCs w:val="22"/>
        </w:rPr>
        <w:t>1</w:t>
      </w:r>
    </w:p>
    <w:p w14:paraId="2CBE5ADE" w14:textId="77777777" w:rsidR="00B40576" w:rsidRPr="00B40576" w:rsidRDefault="00B40576" w:rsidP="00F141D7">
      <w:pPr>
        <w:jc w:val="center"/>
        <w:rPr>
          <w:sz w:val="28"/>
          <w:rtl/>
        </w:rPr>
      </w:pPr>
    </w:p>
    <w:p w14:paraId="1DB0B930" w14:textId="77777777" w:rsidR="00F141D7" w:rsidRDefault="00B40576" w:rsidP="00F141D7">
      <w:pPr>
        <w:jc w:val="center"/>
        <w:rPr>
          <w:b/>
          <w:bCs/>
          <w:sz w:val="28"/>
          <w:rtl/>
        </w:rPr>
      </w:pPr>
      <w:r>
        <w:rPr>
          <w:rFonts w:hint="cs"/>
          <w:b/>
          <w:bCs/>
          <w:sz w:val="28"/>
          <w:rtl/>
        </w:rPr>
        <w:t xml:space="preserve">شماره ویرایش سند( نسخه) </w:t>
      </w:r>
      <w:r w:rsidR="002E38FD">
        <w:rPr>
          <w:rStyle w:val="FootnoteReference"/>
          <w:b/>
          <w:bCs/>
          <w:sz w:val="28"/>
          <w:rtl/>
        </w:rPr>
        <w:footnoteReference w:id="2"/>
      </w:r>
    </w:p>
    <w:p w14:paraId="1FBD254E" w14:textId="77777777" w:rsidR="00B40576" w:rsidRPr="00B40576" w:rsidRDefault="008568DB" w:rsidP="00F141D7">
      <w:pPr>
        <w:jc w:val="center"/>
        <w:rPr>
          <w:sz w:val="28"/>
        </w:rPr>
      </w:pPr>
      <w:r>
        <w:rPr>
          <w:sz w:val="28"/>
        </w:rPr>
        <w:t>01</w:t>
      </w:r>
    </w:p>
    <w:p w14:paraId="364CE406" w14:textId="77777777" w:rsidR="00B40576" w:rsidRDefault="00F141D7" w:rsidP="00F141D7">
      <w:pPr>
        <w:jc w:val="center"/>
        <w:rPr>
          <w:b/>
          <w:bCs/>
          <w:sz w:val="28"/>
          <w:rtl/>
        </w:rPr>
      </w:pPr>
      <w:r w:rsidRPr="004C3C78">
        <w:rPr>
          <w:rFonts w:hint="cs"/>
          <w:b/>
          <w:bCs/>
          <w:sz w:val="28"/>
          <w:rtl/>
        </w:rPr>
        <w:t xml:space="preserve">تعداد صفحات </w:t>
      </w:r>
    </w:p>
    <w:p w14:paraId="3ED486FB" w14:textId="4BD17E84" w:rsidR="00F141D7" w:rsidRPr="00B40576" w:rsidRDefault="002108C5" w:rsidP="00F141D7">
      <w:pPr>
        <w:jc w:val="center"/>
        <w:rPr>
          <w:sz w:val="28"/>
          <w:rtl/>
        </w:rPr>
      </w:pPr>
      <w:r>
        <w:rPr>
          <w:rFonts w:hint="cs"/>
          <w:sz w:val="28"/>
          <w:rtl/>
        </w:rPr>
        <w:t>14</w:t>
      </w:r>
      <w:bookmarkStart w:id="0" w:name="_GoBack"/>
      <w:bookmarkEnd w:id="0"/>
    </w:p>
    <w:p w14:paraId="7A4B2BFD" w14:textId="77777777" w:rsidR="00B40576" w:rsidRPr="00B40576" w:rsidRDefault="00B40576" w:rsidP="00D45F09">
      <w:pPr>
        <w:jc w:val="center"/>
        <w:rPr>
          <w:sz w:val="28"/>
          <w:rtl/>
        </w:rPr>
      </w:pPr>
    </w:p>
    <w:p w14:paraId="30E37CD3" w14:textId="77777777" w:rsidR="000D0112" w:rsidRPr="004C3C78" w:rsidRDefault="000D0112" w:rsidP="000D0112">
      <w:pPr>
        <w:jc w:val="center"/>
        <w:rPr>
          <w:sz w:val="28"/>
          <w:rtl/>
        </w:rPr>
      </w:pPr>
      <w:r w:rsidRPr="004C3C78">
        <w:rPr>
          <w:rFonts w:hint="cs"/>
          <w:b/>
          <w:bCs/>
          <w:sz w:val="28"/>
          <w:rtl/>
        </w:rPr>
        <w:t xml:space="preserve">مجري </w:t>
      </w:r>
      <w:r w:rsidRPr="004C3C78">
        <w:rPr>
          <w:rFonts w:hint="cs"/>
          <w:sz w:val="28"/>
          <w:rtl/>
        </w:rPr>
        <w:t xml:space="preserve">: </w:t>
      </w:r>
      <w:r>
        <w:rPr>
          <w:rFonts w:hint="cs"/>
          <w:b/>
          <w:bCs/>
          <w:sz w:val="28"/>
          <w:rtl/>
        </w:rPr>
        <w:t>گروه فن آوران هوشمند بهسازان فردا- مرکز نوآوري پل وينو</w:t>
      </w:r>
    </w:p>
    <w:p w14:paraId="2238847E" w14:textId="77777777" w:rsidR="00F141D7" w:rsidRDefault="00F141D7" w:rsidP="006D6516">
      <w:pPr>
        <w:jc w:val="center"/>
        <w:rPr>
          <w:rFonts w:cs="B Lotus"/>
          <w:b/>
          <w:bCs/>
          <w:sz w:val="36"/>
          <w:szCs w:val="36"/>
        </w:rPr>
      </w:pPr>
    </w:p>
    <w:p w14:paraId="6D3FA771" w14:textId="77777777" w:rsidR="008568DB" w:rsidRDefault="008568DB" w:rsidP="006D6516">
      <w:pPr>
        <w:jc w:val="center"/>
        <w:rPr>
          <w:rFonts w:cs="B Lotus"/>
          <w:b/>
          <w:bCs/>
          <w:sz w:val="36"/>
          <w:szCs w:val="36"/>
        </w:rPr>
      </w:pPr>
    </w:p>
    <w:p w14:paraId="3E0799CE" w14:textId="77777777" w:rsidR="008568DB" w:rsidRDefault="008568DB" w:rsidP="006D6516">
      <w:pPr>
        <w:jc w:val="center"/>
        <w:rPr>
          <w:rFonts w:cs="B Lotus"/>
          <w:b/>
          <w:bCs/>
          <w:sz w:val="36"/>
          <w:szCs w:val="36"/>
        </w:rPr>
      </w:pPr>
    </w:p>
    <w:p w14:paraId="44A44223" w14:textId="77777777" w:rsidR="008568DB" w:rsidRDefault="008568DB" w:rsidP="006D6516">
      <w:pPr>
        <w:jc w:val="center"/>
        <w:rPr>
          <w:rFonts w:cs="B Lotus"/>
          <w:b/>
          <w:bCs/>
          <w:sz w:val="36"/>
          <w:szCs w:val="36"/>
        </w:rPr>
      </w:pPr>
    </w:p>
    <w:p w14:paraId="6C8A0B6F" w14:textId="77777777" w:rsidR="008568DB" w:rsidRDefault="008568DB" w:rsidP="006D6516">
      <w:pPr>
        <w:jc w:val="center"/>
        <w:rPr>
          <w:rFonts w:cs="B Lotus"/>
          <w:b/>
          <w:bCs/>
          <w:sz w:val="36"/>
          <w:szCs w:val="36"/>
        </w:rPr>
      </w:pPr>
    </w:p>
    <w:p w14:paraId="06E58F8C" w14:textId="77777777" w:rsidR="008568DB" w:rsidRDefault="008568DB" w:rsidP="006D6516">
      <w:pPr>
        <w:jc w:val="center"/>
        <w:rPr>
          <w:rFonts w:cs="B Lotus"/>
          <w:b/>
          <w:bCs/>
          <w:sz w:val="36"/>
          <w:szCs w:val="36"/>
        </w:rPr>
      </w:pPr>
    </w:p>
    <w:p w14:paraId="2FC0A8D4" w14:textId="77777777" w:rsidR="008568DB" w:rsidRDefault="008568DB" w:rsidP="006D6516">
      <w:pPr>
        <w:jc w:val="center"/>
        <w:rPr>
          <w:rFonts w:cs="B Lotus"/>
          <w:b/>
          <w:bCs/>
          <w:sz w:val="36"/>
          <w:szCs w:val="36"/>
        </w:rPr>
      </w:pPr>
    </w:p>
    <w:p w14:paraId="0D19A4FC" w14:textId="77777777" w:rsidR="008568DB" w:rsidRDefault="008568DB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14:paraId="2BDB1477" w14:textId="77777777" w:rsidR="00F141D7" w:rsidRDefault="00F141D7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14:paraId="0EACE68F" w14:textId="77777777" w:rsidR="000D0112" w:rsidRDefault="000D0112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14:paraId="1A15C0D0" w14:textId="77777777" w:rsidR="000D0112" w:rsidRDefault="000D0112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14:paraId="4F929C44" w14:textId="77777777" w:rsidR="000D0112" w:rsidRDefault="000D0112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14:paraId="4681B917" w14:textId="77777777" w:rsidR="000D0112" w:rsidRDefault="000D0112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14:paraId="79A67FC5" w14:textId="77777777" w:rsidR="000D0112" w:rsidRDefault="000D0112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14:paraId="03808F4C" w14:textId="77777777" w:rsidR="000D0112" w:rsidRDefault="000D0112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14:paraId="76060B48" w14:textId="77777777" w:rsidR="00F141D7" w:rsidRDefault="00F141D7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14:paraId="60EBBD98" w14:textId="77777777" w:rsidR="00F141D7" w:rsidRPr="00A519F8" w:rsidRDefault="00B40576" w:rsidP="006D6516">
      <w:pPr>
        <w:jc w:val="center"/>
        <w:rPr>
          <w:b/>
          <w:bCs/>
          <w:sz w:val="28"/>
          <w:rtl/>
        </w:rPr>
      </w:pPr>
      <w:r w:rsidRPr="00A519F8">
        <w:rPr>
          <w:rFonts w:hint="cs"/>
          <w:b/>
          <w:bCs/>
          <w:sz w:val="28"/>
          <w:rtl/>
        </w:rPr>
        <w:t>تاييد کنندگان</w:t>
      </w:r>
    </w:p>
    <w:tbl>
      <w:tblPr>
        <w:tblStyle w:val="MediumGrid3-Accent1"/>
        <w:bidiVisual/>
        <w:tblW w:w="5000" w:type="pct"/>
        <w:tblLook w:val="0460" w:firstRow="1" w:lastRow="1" w:firstColumn="0" w:lastColumn="0" w:noHBand="0" w:noVBand="1"/>
      </w:tblPr>
      <w:tblGrid>
        <w:gridCol w:w="2909"/>
        <w:gridCol w:w="1621"/>
        <w:gridCol w:w="2175"/>
        <w:gridCol w:w="1460"/>
        <w:gridCol w:w="1453"/>
      </w:tblGrid>
      <w:tr w:rsidR="00B40576" w:rsidRPr="00501B76" w14:paraId="38531FCB" w14:textId="77777777" w:rsidTr="00A711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982" w:type="dxa"/>
          </w:tcPr>
          <w:p w14:paraId="4ED5548C" w14:textId="77777777" w:rsidR="00B40576" w:rsidRPr="00501B76" w:rsidRDefault="00B40576" w:rsidP="00A71188">
            <w:pPr>
              <w:rPr>
                <w:b w:val="0"/>
                <w:bCs w:val="0"/>
                <w:sz w:val="22"/>
              </w:rPr>
            </w:pPr>
          </w:p>
        </w:tc>
        <w:tc>
          <w:tcPr>
            <w:tcW w:w="1661" w:type="dxa"/>
          </w:tcPr>
          <w:p w14:paraId="69196103" w14:textId="77777777" w:rsidR="00B40576" w:rsidRPr="00B44252" w:rsidRDefault="00B40576" w:rsidP="00A71188">
            <w:pPr>
              <w:rPr>
                <w:b w:val="0"/>
                <w:bCs w:val="0"/>
                <w:color w:val="000000" w:themeColor="text1"/>
                <w:sz w:val="22"/>
                <w:rtl/>
              </w:rPr>
            </w:pPr>
            <w:r w:rsidRPr="00B44252">
              <w:rPr>
                <w:rFonts w:hint="cs"/>
                <w:color w:val="000000" w:themeColor="text1"/>
                <w:sz w:val="22"/>
                <w:rtl/>
              </w:rPr>
              <w:t>نام</w:t>
            </w:r>
          </w:p>
        </w:tc>
        <w:tc>
          <w:tcPr>
            <w:tcW w:w="2239" w:type="dxa"/>
          </w:tcPr>
          <w:p w14:paraId="0DABAE59" w14:textId="77777777" w:rsidR="00B40576" w:rsidRPr="00B44252" w:rsidRDefault="00B40576" w:rsidP="00A71188">
            <w:pPr>
              <w:rPr>
                <w:b w:val="0"/>
                <w:bCs w:val="0"/>
                <w:color w:val="000000" w:themeColor="text1"/>
                <w:sz w:val="22"/>
                <w:rtl/>
              </w:rPr>
            </w:pPr>
            <w:r w:rsidRPr="00B44252">
              <w:rPr>
                <w:rFonts w:hint="cs"/>
                <w:color w:val="000000" w:themeColor="text1"/>
                <w:sz w:val="22"/>
                <w:rtl/>
              </w:rPr>
              <w:t>سمت</w:t>
            </w:r>
          </w:p>
        </w:tc>
        <w:tc>
          <w:tcPr>
            <w:tcW w:w="1486" w:type="dxa"/>
          </w:tcPr>
          <w:p w14:paraId="0E4C4249" w14:textId="77777777" w:rsidR="00B40576" w:rsidRPr="00B44252" w:rsidRDefault="00B40576" w:rsidP="00A71188">
            <w:pPr>
              <w:rPr>
                <w:b w:val="0"/>
                <w:bCs w:val="0"/>
                <w:color w:val="000000" w:themeColor="text1"/>
                <w:sz w:val="22"/>
                <w:rtl/>
              </w:rPr>
            </w:pPr>
            <w:r w:rsidRPr="00B44252">
              <w:rPr>
                <w:rFonts w:hint="cs"/>
                <w:color w:val="000000" w:themeColor="text1"/>
                <w:sz w:val="22"/>
                <w:rtl/>
              </w:rPr>
              <w:t>تاریخ</w:t>
            </w:r>
          </w:p>
        </w:tc>
        <w:tc>
          <w:tcPr>
            <w:tcW w:w="1486" w:type="dxa"/>
          </w:tcPr>
          <w:p w14:paraId="1E97959B" w14:textId="77777777" w:rsidR="00B40576" w:rsidRPr="00B44252" w:rsidRDefault="00B40576" w:rsidP="00A71188">
            <w:pPr>
              <w:rPr>
                <w:b w:val="0"/>
                <w:bCs w:val="0"/>
                <w:color w:val="000000" w:themeColor="text1"/>
                <w:sz w:val="22"/>
                <w:rtl/>
              </w:rPr>
            </w:pPr>
            <w:r w:rsidRPr="00B44252">
              <w:rPr>
                <w:rFonts w:hint="cs"/>
                <w:color w:val="000000" w:themeColor="text1"/>
                <w:sz w:val="22"/>
                <w:rtl/>
              </w:rPr>
              <w:t>امضاء</w:t>
            </w:r>
          </w:p>
        </w:tc>
      </w:tr>
      <w:tr w:rsidR="00B40576" w:rsidRPr="00501B76" w14:paraId="25C62D03" w14:textId="77777777" w:rsidTr="00A711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982" w:type="dxa"/>
          </w:tcPr>
          <w:p w14:paraId="67F78955" w14:textId="77777777" w:rsidR="00B40576" w:rsidRPr="00AE1B3E" w:rsidRDefault="00B40576" w:rsidP="00A71188">
            <w:pPr>
              <w:rPr>
                <w:b/>
                <w:bCs/>
                <w:szCs w:val="24"/>
              </w:rPr>
            </w:pPr>
            <w:r w:rsidRPr="00AE1B3E">
              <w:rPr>
                <w:rFonts w:hint="cs"/>
                <w:b/>
                <w:bCs/>
                <w:szCs w:val="24"/>
                <w:rtl/>
              </w:rPr>
              <w:t>تهیه کننده/تجدید نظر کننده</w:t>
            </w:r>
          </w:p>
        </w:tc>
        <w:tc>
          <w:tcPr>
            <w:tcW w:w="1661" w:type="dxa"/>
          </w:tcPr>
          <w:p w14:paraId="1E5C72E0" w14:textId="77777777" w:rsidR="00B40576" w:rsidRPr="00AE1B3E" w:rsidRDefault="000971A3" w:rsidP="00A71188">
            <w:pPr>
              <w:rPr>
                <w:szCs w:val="24"/>
                <w:rtl/>
              </w:rPr>
            </w:pPr>
            <w:r>
              <w:rPr>
                <w:rFonts w:hint="cs"/>
                <w:szCs w:val="24"/>
                <w:rtl/>
              </w:rPr>
              <w:t>ساناز وحيدي</w:t>
            </w:r>
          </w:p>
        </w:tc>
        <w:tc>
          <w:tcPr>
            <w:tcW w:w="2239" w:type="dxa"/>
          </w:tcPr>
          <w:p w14:paraId="5BAFAB8D" w14:textId="77777777" w:rsidR="00B40576" w:rsidRPr="00AE1B3E" w:rsidRDefault="000971A3" w:rsidP="00A71188">
            <w:pPr>
              <w:rPr>
                <w:szCs w:val="24"/>
                <w:rtl/>
                <w:lang w:bidi="fa-IR"/>
              </w:rPr>
            </w:pPr>
            <w:r>
              <w:rPr>
                <w:rFonts w:hint="cs"/>
                <w:szCs w:val="24"/>
                <w:rtl/>
              </w:rPr>
              <w:t xml:space="preserve">مالک محصول </w:t>
            </w:r>
            <w:r>
              <w:rPr>
                <w:szCs w:val="24"/>
              </w:rPr>
              <w:t>PO</w:t>
            </w:r>
          </w:p>
        </w:tc>
        <w:tc>
          <w:tcPr>
            <w:tcW w:w="1486" w:type="dxa"/>
          </w:tcPr>
          <w:p w14:paraId="7D55388E" w14:textId="77777777" w:rsidR="00B40576" w:rsidRPr="00AE1B3E" w:rsidRDefault="00EB3A62" w:rsidP="00A71188">
            <w:pPr>
              <w:jc w:val="center"/>
              <w:rPr>
                <w:szCs w:val="24"/>
                <w:rtl/>
              </w:rPr>
            </w:pPr>
            <w:r>
              <w:rPr>
                <w:rFonts w:hint="cs"/>
                <w:szCs w:val="24"/>
                <w:rtl/>
              </w:rPr>
              <w:t>991216</w:t>
            </w:r>
          </w:p>
        </w:tc>
        <w:tc>
          <w:tcPr>
            <w:tcW w:w="1486" w:type="dxa"/>
          </w:tcPr>
          <w:p w14:paraId="496794D9" w14:textId="77777777" w:rsidR="00B40576" w:rsidRPr="00AE1B3E" w:rsidRDefault="00B40576" w:rsidP="00A71188">
            <w:pPr>
              <w:rPr>
                <w:szCs w:val="24"/>
                <w:rtl/>
              </w:rPr>
            </w:pPr>
          </w:p>
        </w:tc>
      </w:tr>
      <w:tr w:rsidR="00B40576" w:rsidRPr="00501B76" w14:paraId="21709424" w14:textId="77777777" w:rsidTr="00A71188">
        <w:tc>
          <w:tcPr>
            <w:tcW w:w="2982" w:type="dxa"/>
          </w:tcPr>
          <w:p w14:paraId="3EB9A04F" w14:textId="77777777" w:rsidR="00B40576" w:rsidRPr="00AE1B3E" w:rsidRDefault="00B40576" w:rsidP="00A71188">
            <w:pPr>
              <w:rPr>
                <w:b/>
                <w:bCs/>
                <w:szCs w:val="24"/>
                <w:rtl/>
              </w:rPr>
            </w:pPr>
            <w:r w:rsidRPr="00AE1B3E">
              <w:rPr>
                <w:rFonts w:hint="cs"/>
                <w:b/>
                <w:bCs/>
                <w:szCs w:val="24"/>
                <w:rtl/>
              </w:rPr>
              <w:t>تاييد كننده</w:t>
            </w:r>
          </w:p>
        </w:tc>
        <w:tc>
          <w:tcPr>
            <w:tcW w:w="1661" w:type="dxa"/>
          </w:tcPr>
          <w:p w14:paraId="7247D6D4" w14:textId="77777777" w:rsidR="00B40576" w:rsidRPr="00AE1B3E" w:rsidRDefault="00B40576" w:rsidP="00A71188">
            <w:pPr>
              <w:rPr>
                <w:szCs w:val="24"/>
                <w:rtl/>
              </w:rPr>
            </w:pPr>
          </w:p>
        </w:tc>
        <w:tc>
          <w:tcPr>
            <w:tcW w:w="2239" w:type="dxa"/>
          </w:tcPr>
          <w:p w14:paraId="490984F1" w14:textId="77777777" w:rsidR="00B40576" w:rsidRPr="00AE1B3E" w:rsidRDefault="00B40576" w:rsidP="00A71188">
            <w:pPr>
              <w:rPr>
                <w:szCs w:val="24"/>
                <w:rtl/>
              </w:rPr>
            </w:pPr>
          </w:p>
        </w:tc>
        <w:tc>
          <w:tcPr>
            <w:tcW w:w="1486" w:type="dxa"/>
          </w:tcPr>
          <w:p w14:paraId="0D3DEA32" w14:textId="77777777" w:rsidR="00B40576" w:rsidRPr="00AE1B3E" w:rsidRDefault="00B40576" w:rsidP="00A71188">
            <w:pPr>
              <w:jc w:val="center"/>
              <w:rPr>
                <w:szCs w:val="24"/>
                <w:rtl/>
              </w:rPr>
            </w:pPr>
          </w:p>
        </w:tc>
        <w:tc>
          <w:tcPr>
            <w:tcW w:w="1486" w:type="dxa"/>
          </w:tcPr>
          <w:p w14:paraId="1B4E2F12" w14:textId="77777777" w:rsidR="00B40576" w:rsidRPr="00AE1B3E" w:rsidRDefault="00B40576" w:rsidP="00A71188">
            <w:pPr>
              <w:rPr>
                <w:szCs w:val="24"/>
                <w:rtl/>
              </w:rPr>
            </w:pPr>
          </w:p>
        </w:tc>
      </w:tr>
      <w:tr w:rsidR="00B40576" w:rsidRPr="00501B76" w14:paraId="5E236B83" w14:textId="77777777" w:rsidTr="00A711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982" w:type="dxa"/>
            <w:tcBorders>
              <w:bottom w:val="single" w:sz="24" w:space="0" w:color="FFFFFF" w:themeColor="background1"/>
            </w:tcBorders>
          </w:tcPr>
          <w:p w14:paraId="76EFF14E" w14:textId="77777777" w:rsidR="00B40576" w:rsidRPr="00AE1B3E" w:rsidRDefault="00B40576" w:rsidP="00A71188">
            <w:pPr>
              <w:rPr>
                <w:b/>
                <w:bCs/>
                <w:szCs w:val="24"/>
                <w:rtl/>
              </w:rPr>
            </w:pPr>
            <w:r w:rsidRPr="00AE1B3E">
              <w:rPr>
                <w:rFonts w:hint="cs"/>
                <w:b/>
                <w:bCs/>
                <w:szCs w:val="24"/>
                <w:rtl/>
              </w:rPr>
              <w:t>تصویب کننده</w:t>
            </w:r>
          </w:p>
        </w:tc>
        <w:tc>
          <w:tcPr>
            <w:tcW w:w="1661" w:type="dxa"/>
            <w:tcBorders>
              <w:bottom w:val="single" w:sz="24" w:space="0" w:color="FFFFFF" w:themeColor="background1"/>
            </w:tcBorders>
          </w:tcPr>
          <w:p w14:paraId="6E09416F" w14:textId="77777777" w:rsidR="00B40576" w:rsidRPr="00AE1B3E" w:rsidRDefault="00B40576" w:rsidP="00A71188">
            <w:pPr>
              <w:rPr>
                <w:szCs w:val="24"/>
                <w:rtl/>
              </w:rPr>
            </w:pPr>
          </w:p>
        </w:tc>
        <w:tc>
          <w:tcPr>
            <w:tcW w:w="2239" w:type="dxa"/>
            <w:tcBorders>
              <w:bottom w:val="single" w:sz="24" w:space="0" w:color="FFFFFF" w:themeColor="background1"/>
            </w:tcBorders>
          </w:tcPr>
          <w:p w14:paraId="74202227" w14:textId="77777777" w:rsidR="00B40576" w:rsidRPr="00AE1B3E" w:rsidRDefault="00B40576" w:rsidP="00A71188">
            <w:pPr>
              <w:rPr>
                <w:szCs w:val="24"/>
                <w:rtl/>
              </w:rPr>
            </w:pPr>
          </w:p>
        </w:tc>
        <w:tc>
          <w:tcPr>
            <w:tcW w:w="1486" w:type="dxa"/>
            <w:tcBorders>
              <w:bottom w:val="single" w:sz="24" w:space="0" w:color="FFFFFF" w:themeColor="background1"/>
            </w:tcBorders>
          </w:tcPr>
          <w:p w14:paraId="0FCB227D" w14:textId="77777777" w:rsidR="00B40576" w:rsidRPr="00AE1B3E" w:rsidRDefault="00B40576" w:rsidP="00A71188">
            <w:pPr>
              <w:rPr>
                <w:szCs w:val="24"/>
                <w:rtl/>
              </w:rPr>
            </w:pPr>
          </w:p>
        </w:tc>
        <w:tc>
          <w:tcPr>
            <w:tcW w:w="1486" w:type="dxa"/>
            <w:tcBorders>
              <w:bottom w:val="single" w:sz="24" w:space="0" w:color="FFFFFF" w:themeColor="background1"/>
            </w:tcBorders>
          </w:tcPr>
          <w:p w14:paraId="7EF6D3AC" w14:textId="77777777" w:rsidR="00B40576" w:rsidRPr="00AE1B3E" w:rsidRDefault="00B40576" w:rsidP="00A71188">
            <w:pPr>
              <w:rPr>
                <w:szCs w:val="24"/>
                <w:rtl/>
              </w:rPr>
            </w:pPr>
          </w:p>
        </w:tc>
      </w:tr>
      <w:tr w:rsidR="00B40576" w:rsidRPr="00501B76" w14:paraId="024A7FC5" w14:textId="77777777" w:rsidTr="00A71188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hRule="exact" w:val="113"/>
        </w:trPr>
        <w:tc>
          <w:tcPr>
            <w:tcW w:w="2982" w:type="dxa"/>
            <w:tcBorders>
              <w:right w:val="nil"/>
            </w:tcBorders>
          </w:tcPr>
          <w:p w14:paraId="0FE06E83" w14:textId="77777777" w:rsidR="00B40576" w:rsidRPr="00501B76" w:rsidRDefault="00B40576" w:rsidP="00A71188">
            <w:pPr>
              <w:rPr>
                <w:sz w:val="22"/>
                <w:rtl/>
              </w:rPr>
            </w:pPr>
          </w:p>
        </w:tc>
        <w:tc>
          <w:tcPr>
            <w:tcW w:w="1661" w:type="dxa"/>
            <w:tcBorders>
              <w:left w:val="nil"/>
              <w:right w:val="nil"/>
            </w:tcBorders>
          </w:tcPr>
          <w:p w14:paraId="2FFC5CFA" w14:textId="77777777" w:rsidR="00B40576" w:rsidRPr="00501B76" w:rsidRDefault="00B40576" w:rsidP="00A71188">
            <w:pPr>
              <w:rPr>
                <w:sz w:val="22"/>
                <w:rtl/>
              </w:rPr>
            </w:pPr>
          </w:p>
        </w:tc>
        <w:tc>
          <w:tcPr>
            <w:tcW w:w="2239" w:type="dxa"/>
            <w:tcBorders>
              <w:left w:val="nil"/>
              <w:right w:val="nil"/>
            </w:tcBorders>
          </w:tcPr>
          <w:p w14:paraId="7F879DEF" w14:textId="77777777" w:rsidR="00B40576" w:rsidRPr="00501B76" w:rsidRDefault="00B40576" w:rsidP="00A71188">
            <w:pPr>
              <w:rPr>
                <w:sz w:val="22"/>
                <w:rtl/>
              </w:rPr>
            </w:pPr>
          </w:p>
        </w:tc>
        <w:tc>
          <w:tcPr>
            <w:tcW w:w="1486" w:type="dxa"/>
            <w:tcBorders>
              <w:left w:val="nil"/>
              <w:right w:val="nil"/>
            </w:tcBorders>
          </w:tcPr>
          <w:p w14:paraId="10C2E618" w14:textId="77777777" w:rsidR="00B40576" w:rsidRPr="00501B76" w:rsidRDefault="00B40576" w:rsidP="00A71188">
            <w:pPr>
              <w:rPr>
                <w:sz w:val="22"/>
                <w:rtl/>
              </w:rPr>
            </w:pPr>
          </w:p>
        </w:tc>
        <w:tc>
          <w:tcPr>
            <w:tcW w:w="1486" w:type="dxa"/>
            <w:tcBorders>
              <w:left w:val="nil"/>
            </w:tcBorders>
          </w:tcPr>
          <w:p w14:paraId="2001DB65" w14:textId="77777777" w:rsidR="00B40576" w:rsidRPr="00501B76" w:rsidRDefault="00B40576" w:rsidP="00A71188">
            <w:pPr>
              <w:rPr>
                <w:sz w:val="22"/>
                <w:rtl/>
              </w:rPr>
            </w:pPr>
          </w:p>
        </w:tc>
      </w:tr>
    </w:tbl>
    <w:p w14:paraId="7F146661" w14:textId="77777777" w:rsidR="00F141D7" w:rsidRDefault="00F141D7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14:paraId="4CA891D3" w14:textId="77777777" w:rsidR="00F141D7" w:rsidRDefault="00F141D7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14:paraId="79EF1C7F" w14:textId="77777777" w:rsidR="00F141D7" w:rsidRDefault="00F141D7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14:paraId="652533F6" w14:textId="77777777" w:rsidR="00F141D7" w:rsidRDefault="00F141D7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14:paraId="5F476012" w14:textId="77777777" w:rsidR="00F141D7" w:rsidRDefault="00F141D7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14:paraId="503D8E78" w14:textId="77777777" w:rsidR="000D7021" w:rsidRDefault="000D7021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14:paraId="648F7C11" w14:textId="77777777" w:rsidR="000D7021" w:rsidRDefault="000D7021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14:paraId="6F977648" w14:textId="77777777" w:rsidR="000D7021" w:rsidRDefault="000D7021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14:paraId="20A1ADC1" w14:textId="77777777" w:rsidR="000D7021" w:rsidRDefault="000D7021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14:paraId="759399DB" w14:textId="77777777" w:rsidR="000D7021" w:rsidRDefault="000D7021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14:paraId="3A82511B" w14:textId="77777777" w:rsidR="00EB3A62" w:rsidRDefault="00EB3A62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14:paraId="346E5E0A" w14:textId="77777777" w:rsidR="00EB3A62" w:rsidRDefault="00EB3A62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14:paraId="091A6853" w14:textId="77777777" w:rsidR="00F141D7" w:rsidRDefault="00F141D7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14:paraId="5520DE97" w14:textId="77777777" w:rsidR="00B40576" w:rsidRDefault="00B40576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14:paraId="690827A9" w14:textId="77777777" w:rsidR="00B40576" w:rsidRDefault="00B40576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14:paraId="78E6724E" w14:textId="77777777" w:rsidR="00B40576" w:rsidRDefault="00B40576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14:paraId="3BBC1A77" w14:textId="77777777" w:rsidR="00B40576" w:rsidRDefault="00B40576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14:paraId="3A501216" w14:textId="77777777" w:rsidR="00B40576" w:rsidRDefault="00B40576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14:paraId="2CD29B14" w14:textId="77777777" w:rsidR="00B40576" w:rsidRDefault="00B40576" w:rsidP="006D6516">
      <w:pPr>
        <w:jc w:val="center"/>
        <w:rPr>
          <w:rFonts w:cs="B Lotus"/>
          <w:b/>
          <w:bCs/>
          <w:sz w:val="36"/>
          <w:szCs w:val="36"/>
        </w:rPr>
      </w:pPr>
    </w:p>
    <w:p w14:paraId="269413E0" w14:textId="77777777" w:rsidR="00811FBB" w:rsidRDefault="00811FBB" w:rsidP="006D6516">
      <w:pPr>
        <w:jc w:val="center"/>
        <w:rPr>
          <w:rFonts w:cs="B Lotus"/>
          <w:b/>
          <w:bCs/>
          <w:sz w:val="36"/>
          <w:szCs w:val="36"/>
        </w:rPr>
      </w:pPr>
    </w:p>
    <w:p w14:paraId="19CB4867" w14:textId="77777777" w:rsidR="00811FBB" w:rsidRDefault="00811FBB" w:rsidP="006D6516">
      <w:pPr>
        <w:jc w:val="center"/>
        <w:rPr>
          <w:rFonts w:cs="B Lotus"/>
          <w:b/>
          <w:bCs/>
          <w:sz w:val="36"/>
          <w:szCs w:val="36"/>
        </w:rPr>
      </w:pPr>
    </w:p>
    <w:p w14:paraId="26A54A99" w14:textId="77777777" w:rsidR="00811FBB" w:rsidRDefault="00811FBB" w:rsidP="006D6516">
      <w:pPr>
        <w:jc w:val="center"/>
        <w:rPr>
          <w:rFonts w:cs="B Lotus"/>
          <w:b/>
          <w:bCs/>
          <w:sz w:val="36"/>
          <w:szCs w:val="36"/>
        </w:rPr>
      </w:pPr>
    </w:p>
    <w:p w14:paraId="2E2B8562" w14:textId="77777777" w:rsidR="00811FBB" w:rsidRDefault="00811FBB" w:rsidP="006D6516">
      <w:pPr>
        <w:jc w:val="center"/>
        <w:rPr>
          <w:rFonts w:cs="B Lotus"/>
          <w:b/>
          <w:bCs/>
          <w:sz w:val="36"/>
          <w:szCs w:val="36"/>
        </w:rPr>
      </w:pPr>
    </w:p>
    <w:p w14:paraId="56A8C41C" w14:textId="77777777" w:rsidR="00811FBB" w:rsidRDefault="00811FBB" w:rsidP="006D6516">
      <w:pPr>
        <w:jc w:val="center"/>
        <w:rPr>
          <w:rFonts w:cs="B Lotus"/>
          <w:b/>
          <w:bCs/>
          <w:sz w:val="36"/>
          <w:szCs w:val="36"/>
        </w:rPr>
      </w:pPr>
    </w:p>
    <w:p w14:paraId="23785944" w14:textId="77777777" w:rsidR="00811FBB" w:rsidRDefault="00811FBB" w:rsidP="006D6516">
      <w:pPr>
        <w:jc w:val="center"/>
        <w:rPr>
          <w:rFonts w:cs="B Lotus"/>
          <w:b/>
          <w:bCs/>
          <w:sz w:val="36"/>
          <w:szCs w:val="36"/>
        </w:rPr>
      </w:pPr>
    </w:p>
    <w:p w14:paraId="5B05392D" w14:textId="77777777" w:rsidR="00811FBB" w:rsidRDefault="00811FBB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14:paraId="726F6B61" w14:textId="77777777" w:rsidR="00036EFC" w:rsidRDefault="00036EFC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14:paraId="377767FE" w14:textId="77777777" w:rsidR="00B40576" w:rsidRDefault="00B40576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14:paraId="7ADD4992" w14:textId="77777777" w:rsidR="006D6516" w:rsidRPr="000D0112" w:rsidRDefault="006D6516" w:rsidP="006D6516">
      <w:pPr>
        <w:jc w:val="center"/>
        <w:rPr>
          <w:b/>
          <w:bCs/>
          <w:sz w:val="36"/>
          <w:szCs w:val="36"/>
          <w:rtl/>
        </w:rPr>
      </w:pPr>
      <w:r w:rsidRPr="000D0112">
        <w:rPr>
          <w:rFonts w:hint="cs"/>
          <w:b/>
          <w:bCs/>
          <w:sz w:val="36"/>
          <w:szCs w:val="36"/>
          <w:rtl/>
        </w:rPr>
        <w:t>فهرست مطالب</w:t>
      </w:r>
    </w:p>
    <w:p w14:paraId="752BEA38" w14:textId="365BCA9F" w:rsidR="00E84BB8" w:rsidRDefault="00C07185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r w:rsidRPr="000D0112">
        <w:rPr>
          <w:b w:val="0"/>
          <w:bCs w:val="0"/>
        </w:rPr>
        <w:fldChar w:fldCharType="begin"/>
      </w:r>
      <w:r w:rsidR="006D6516" w:rsidRPr="000D0112">
        <w:instrText xml:space="preserve"> TOC \o "1-3" \h \z \u </w:instrText>
      </w:r>
      <w:r w:rsidRPr="000D0112">
        <w:rPr>
          <w:b w:val="0"/>
          <w:bCs w:val="0"/>
        </w:rPr>
        <w:fldChar w:fldCharType="separate"/>
      </w:r>
      <w:hyperlink w:anchor="_Toc65932955" w:history="1">
        <w:r w:rsidR="00E84BB8" w:rsidRPr="003F441A">
          <w:rPr>
            <w:rStyle w:val="Hyperlink"/>
            <w:rtl/>
          </w:rPr>
          <w:t>1- دياگرام هاي کلي جداول با ارتباطات آنها</w:t>
        </w:r>
        <w:r w:rsidR="00E84BB8">
          <w:rPr>
            <w:webHidden/>
            <w:rtl/>
          </w:rPr>
          <w:tab/>
        </w:r>
        <w:r w:rsidR="00E84BB8">
          <w:rPr>
            <w:webHidden/>
            <w:rtl/>
          </w:rPr>
          <w:fldChar w:fldCharType="begin"/>
        </w:r>
        <w:r w:rsidR="00E84BB8">
          <w:rPr>
            <w:webHidden/>
            <w:rtl/>
          </w:rPr>
          <w:instrText xml:space="preserve"> </w:instrText>
        </w:r>
        <w:r w:rsidR="00E84BB8">
          <w:rPr>
            <w:webHidden/>
          </w:rPr>
          <w:instrText xml:space="preserve">PAGEREF </w:instrText>
        </w:r>
        <w:r w:rsidR="00E84BB8">
          <w:rPr>
            <w:webHidden/>
            <w:rtl/>
          </w:rPr>
          <w:instrText>_</w:instrText>
        </w:r>
        <w:r w:rsidR="00E84BB8">
          <w:rPr>
            <w:webHidden/>
          </w:rPr>
          <w:instrText>Toc</w:instrText>
        </w:r>
        <w:r w:rsidR="00E84BB8">
          <w:rPr>
            <w:webHidden/>
            <w:rtl/>
          </w:rPr>
          <w:instrText xml:space="preserve">65932955 </w:instrText>
        </w:r>
        <w:r w:rsidR="00E84BB8">
          <w:rPr>
            <w:webHidden/>
          </w:rPr>
          <w:instrText>\h</w:instrText>
        </w:r>
        <w:r w:rsidR="00E84BB8">
          <w:rPr>
            <w:webHidden/>
            <w:rtl/>
          </w:rPr>
          <w:instrText xml:space="preserve"> </w:instrText>
        </w:r>
        <w:r w:rsidR="00E84BB8">
          <w:rPr>
            <w:webHidden/>
            <w:rtl/>
          </w:rPr>
        </w:r>
        <w:r w:rsidR="00E84BB8">
          <w:rPr>
            <w:webHidden/>
            <w:rtl/>
          </w:rPr>
          <w:fldChar w:fldCharType="separate"/>
        </w:r>
        <w:r w:rsidR="00E84BB8">
          <w:rPr>
            <w:webHidden/>
            <w:rtl/>
          </w:rPr>
          <w:t>5</w:t>
        </w:r>
        <w:r w:rsidR="00E84BB8">
          <w:rPr>
            <w:webHidden/>
            <w:rtl/>
          </w:rPr>
          <w:fldChar w:fldCharType="end"/>
        </w:r>
      </w:hyperlink>
    </w:p>
    <w:p w14:paraId="30C569D8" w14:textId="3A1496C0" w:rsidR="00E84BB8" w:rsidRDefault="00456A57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65932956" w:history="1">
        <w:r w:rsidR="00E84BB8" w:rsidRPr="003F441A">
          <w:rPr>
            <w:rStyle w:val="Hyperlink"/>
            <w:rtl/>
          </w:rPr>
          <w:t>1-1-</w:t>
        </w:r>
        <w:r w:rsidR="00E84BB8" w:rsidRPr="003F441A">
          <w:rPr>
            <w:rStyle w:val="Hyperlink"/>
            <w:i/>
            <w:iCs/>
            <w:rtl/>
          </w:rPr>
          <w:t xml:space="preserve"> دياگرام ارتباطي جداول</w:t>
        </w:r>
        <w:r w:rsidR="00E84BB8">
          <w:rPr>
            <w:webHidden/>
            <w:rtl/>
          </w:rPr>
          <w:tab/>
        </w:r>
        <w:r w:rsidR="00E84BB8">
          <w:rPr>
            <w:webHidden/>
            <w:rtl/>
          </w:rPr>
          <w:fldChar w:fldCharType="begin"/>
        </w:r>
        <w:r w:rsidR="00E84BB8">
          <w:rPr>
            <w:webHidden/>
            <w:rtl/>
          </w:rPr>
          <w:instrText xml:space="preserve"> </w:instrText>
        </w:r>
        <w:r w:rsidR="00E84BB8">
          <w:rPr>
            <w:webHidden/>
          </w:rPr>
          <w:instrText xml:space="preserve">PAGEREF </w:instrText>
        </w:r>
        <w:r w:rsidR="00E84BB8">
          <w:rPr>
            <w:webHidden/>
            <w:rtl/>
          </w:rPr>
          <w:instrText>_</w:instrText>
        </w:r>
        <w:r w:rsidR="00E84BB8">
          <w:rPr>
            <w:webHidden/>
          </w:rPr>
          <w:instrText>Toc</w:instrText>
        </w:r>
        <w:r w:rsidR="00E84BB8">
          <w:rPr>
            <w:webHidden/>
            <w:rtl/>
          </w:rPr>
          <w:instrText xml:space="preserve">65932956 </w:instrText>
        </w:r>
        <w:r w:rsidR="00E84BB8">
          <w:rPr>
            <w:webHidden/>
          </w:rPr>
          <w:instrText>\h</w:instrText>
        </w:r>
        <w:r w:rsidR="00E84BB8">
          <w:rPr>
            <w:webHidden/>
            <w:rtl/>
          </w:rPr>
          <w:instrText xml:space="preserve"> </w:instrText>
        </w:r>
        <w:r w:rsidR="00E84BB8">
          <w:rPr>
            <w:webHidden/>
            <w:rtl/>
          </w:rPr>
        </w:r>
        <w:r w:rsidR="00E84BB8">
          <w:rPr>
            <w:webHidden/>
            <w:rtl/>
          </w:rPr>
          <w:fldChar w:fldCharType="separate"/>
        </w:r>
        <w:r w:rsidR="00E84BB8">
          <w:rPr>
            <w:webHidden/>
            <w:rtl/>
          </w:rPr>
          <w:t>5</w:t>
        </w:r>
        <w:r w:rsidR="00E84BB8">
          <w:rPr>
            <w:webHidden/>
            <w:rtl/>
          </w:rPr>
          <w:fldChar w:fldCharType="end"/>
        </w:r>
      </w:hyperlink>
    </w:p>
    <w:p w14:paraId="207A54EB" w14:textId="472D4C90" w:rsidR="00E84BB8" w:rsidRDefault="00456A57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65932957" w:history="1">
        <w:r w:rsidR="00E84BB8" w:rsidRPr="003F441A">
          <w:rPr>
            <w:rStyle w:val="Hyperlink"/>
            <w:i/>
            <w:iCs/>
            <w:rtl/>
          </w:rPr>
          <w:t>جدول</w:t>
        </w:r>
        <w:r w:rsidR="00E84BB8">
          <w:rPr>
            <w:webHidden/>
            <w:rtl/>
          </w:rPr>
          <w:tab/>
        </w:r>
        <w:r w:rsidR="00E84BB8">
          <w:rPr>
            <w:webHidden/>
            <w:rtl/>
          </w:rPr>
          <w:fldChar w:fldCharType="begin"/>
        </w:r>
        <w:r w:rsidR="00E84BB8">
          <w:rPr>
            <w:webHidden/>
            <w:rtl/>
          </w:rPr>
          <w:instrText xml:space="preserve"> </w:instrText>
        </w:r>
        <w:r w:rsidR="00E84BB8">
          <w:rPr>
            <w:webHidden/>
          </w:rPr>
          <w:instrText xml:space="preserve">PAGEREF </w:instrText>
        </w:r>
        <w:r w:rsidR="00E84BB8">
          <w:rPr>
            <w:webHidden/>
            <w:rtl/>
          </w:rPr>
          <w:instrText>_</w:instrText>
        </w:r>
        <w:r w:rsidR="00E84BB8">
          <w:rPr>
            <w:webHidden/>
          </w:rPr>
          <w:instrText>Toc</w:instrText>
        </w:r>
        <w:r w:rsidR="00E84BB8">
          <w:rPr>
            <w:webHidden/>
            <w:rtl/>
          </w:rPr>
          <w:instrText xml:space="preserve">65932957 </w:instrText>
        </w:r>
        <w:r w:rsidR="00E84BB8">
          <w:rPr>
            <w:webHidden/>
          </w:rPr>
          <w:instrText>\h</w:instrText>
        </w:r>
        <w:r w:rsidR="00E84BB8">
          <w:rPr>
            <w:webHidden/>
            <w:rtl/>
          </w:rPr>
          <w:instrText xml:space="preserve"> </w:instrText>
        </w:r>
        <w:r w:rsidR="00E84BB8">
          <w:rPr>
            <w:webHidden/>
            <w:rtl/>
          </w:rPr>
        </w:r>
        <w:r w:rsidR="00E84BB8">
          <w:rPr>
            <w:webHidden/>
            <w:rtl/>
          </w:rPr>
          <w:fldChar w:fldCharType="separate"/>
        </w:r>
        <w:r w:rsidR="00E84BB8">
          <w:rPr>
            <w:webHidden/>
            <w:rtl/>
          </w:rPr>
          <w:t>5</w:t>
        </w:r>
        <w:r w:rsidR="00E84BB8">
          <w:rPr>
            <w:webHidden/>
            <w:rtl/>
          </w:rPr>
          <w:fldChar w:fldCharType="end"/>
        </w:r>
      </w:hyperlink>
    </w:p>
    <w:p w14:paraId="10187FDC" w14:textId="3109AB40" w:rsidR="00E84BB8" w:rsidRDefault="00456A57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65932958" w:history="1">
        <w:r w:rsidR="00E84BB8" w:rsidRPr="003F441A">
          <w:rPr>
            <w:rStyle w:val="Hyperlink"/>
            <w:rtl/>
          </w:rPr>
          <w:t>2- سند جزئيات کامل جداول</w:t>
        </w:r>
        <w:r w:rsidR="00E84BB8">
          <w:rPr>
            <w:webHidden/>
            <w:rtl/>
          </w:rPr>
          <w:tab/>
        </w:r>
        <w:r w:rsidR="00E84BB8">
          <w:rPr>
            <w:webHidden/>
            <w:rtl/>
          </w:rPr>
          <w:fldChar w:fldCharType="begin"/>
        </w:r>
        <w:r w:rsidR="00E84BB8">
          <w:rPr>
            <w:webHidden/>
            <w:rtl/>
          </w:rPr>
          <w:instrText xml:space="preserve"> </w:instrText>
        </w:r>
        <w:r w:rsidR="00E84BB8">
          <w:rPr>
            <w:webHidden/>
          </w:rPr>
          <w:instrText xml:space="preserve">PAGEREF </w:instrText>
        </w:r>
        <w:r w:rsidR="00E84BB8">
          <w:rPr>
            <w:webHidden/>
            <w:rtl/>
          </w:rPr>
          <w:instrText>_</w:instrText>
        </w:r>
        <w:r w:rsidR="00E84BB8">
          <w:rPr>
            <w:webHidden/>
          </w:rPr>
          <w:instrText>Toc</w:instrText>
        </w:r>
        <w:r w:rsidR="00E84BB8">
          <w:rPr>
            <w:webHidden/>
            <w:rtl/>
          </w:rPr>
          <w:instrText xml:space="preserve">65932958 </w:instrText>
        </w:r>
        <w:r w:rsidR="00E84BB8">
          <w:rPr>
            <w:webHidden/>
          </w:rPr>
          <w:instrText>\h</w:instrText>
        </w:r>
        <w:r w:rsidR="00E84BB8">
          <w:rPr>
            <w:webHidden/>
            <w:rtl/>
          </w:rPr>
          <w:instrText xml:space="preserve"> </w:instrText>
        </w:r>
        <w:r w:rsidR="00E84BB8">
          <w:rPr>
            <w:webHidden/>
            <w:rtl/>
          </w:rPr>
        </w:r>
        <w:r w:rsidR="00E84BB8">
          <w:rPr>
            <w:webHidden/>
            <w:rtl/>
          </w:rPr>
          <w:fldChar w:fldCharType="separate"/>
        </w:r>
        <w:r w:rsidR="00E84BB8">
          <w:rPr>
            <w:webHidden/>
            <w:rtl/>
          </w:rPr>
          <w:t>1</w:t>
        </w:r>
        <w:r w:rsidR="00E84BB8">
          <w:rPr>
            <w:webHidden/>
            <w:rtl/>
          </w:rPr>
          <w:fldChar w:fldCharType="end"/>
        </w:r>
      </w:hyperlink>
    </w:p>
    <w:p w14:paraId="16EDCF26" w14:textId="7130C889" w:rsidR="00E84BB8" w:rsidRDefault="00456A57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65932959" w:history="1">
        <w:r w:rsidR="00E84BB8" w:rsidRPr="003F441A">
          <w:rPr>
            <w:rStyle w:val="Hyperlink"/>
            <w:lang w:bidi="fa-IR"/>
          </w:rPr>
          <w:t>1-2-</w:t>
        </w:r>
        <w:r w:rsidR="00E84BB8" w:rsidRPr="003F441A">
          <w:rPr>
            <w:rStyle w:val="Hyperlink"/>
            <w:rtl/>
            <w:lang w:bidi="fa-IR"/>
          </w:rPr>
          <w:t xml:space="preserve"> جدول شناسه ثابت </w:t>
        </w:r>
        <w:r w:rsidR="00E84BB8" w:rsidRPr="003F441A">
          <w:rPr>
            <w:rStyle w:val="Hyperlink"/>
            <w:lang w:bidi="fa-IR"/>
          </w:rPr>
          <w:t>tblCommonBaseType</w:t>
        </w:r>
        <w:r w:rsidR="00E84BB8">
          <w:rPr>
            <w:webHidden/>
            <w:rtl/>
          </w:rPr>
          <w:tab/>
        </w:r>
        <w:r w:rsidR="00E84BB8">
          <w:rPr>
            <w:webHidden/>
            <w:rtl/>
          </w:rPr>
          <w:fldChar w:fldCharType="begin"/>
        </w:r>
        <w:r w:rsidR="00E84BB8">
          <w:rPr>
            <w:webHidden/>
            <w:rtl/>
          </w:rPr>
          <w:instrText xml:space="preserve"> </w:instrText>
        </w:r>
        <w:r w:rsidR="00E84BB8">
          <w:rPr>
            <w:webHidden/>
          </w:rPr>
          <w:instrText xml:space="preserve">PAGEREF </w:instrText>
        </w:r>
        <w:r w:rsidR="00E84BB8">
          <w:rPr>
            <w:webHidden/>
            <w:rtl/>
          </w:rPr>
          <w:instrText>_</w:instrText>
        </w:r>
        <w:r w:rsidR="00E84BB8">
          <w:rPr>
            <w:webHidden/>
          </w:rPr>
          <w:instrText>Toc</w:instrText>
        </w:r>
        <w:r w:rsidR="00E84BB8">
          <w:rPr>
            <w:webHidden/>
            <w:rtl/>
          </w:rPr>
          <w:instrText xml:space="preserve">65932959 </w:instrText>
        </w:r>
        <w:r w:rsidR="00E84BB8">
          <w:rPr>
            <w:webHidden/>
          </w:rPr>
          <w:instrText>\h</w:instrText>
        </w:r>
        <w:r w:rsidR="00E84BB8">
          <w:rPr>
            <w:webHidden/>
            <w:rtl/>
          </w:rPr>
          <w:instrText xml:space="preserve"> </w:instrText>
        </w:r>
        <w:r w:rsidR="00E84BB8">
          <w:rPr>
            <w:webHidden/>
            <w:rtl/>
          </w:rPr>
        </w:r>
        <w:r w:rsidR="00E84BB8">
          <w:rPr>
            <w:webHidden/>
            <w:rtl/>
          </w:rPr>
          <w:fldChar w:fldCharType="separate"/>
        </w:r>
        <w:r w:rsidR="00E84BB8">
          <w:rPr>
            <w:webHidden/>
            <w:rtl/>
          </w:rPr>
          <w:t>1</w:t>
        </w:r>
        <w:r w:rsidR="00E84BB8">
          <w:rPr>
            <w:webHidden/>
            <w:rtl/>
          </w:rPr>
          <w:fldChar w:fldCharType="end"/>
        </w:r>
      </w:hyperlink>
    </w:p>
    <w:p w14:paraId="3C30AF6F" w14:textId="4CBB0E89" w:rsidR="00E84BB8" w:rsidRDefault="00456A57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65932960" w:history="1">
        <w:r w:rsidR="00E84BB8" w:rsidRPr="003F441A">
          <w:rPr>
            <w:rStyle w:val="Hyperlink"/>
            <w:rtl/>
            <w:lang w:bidi="fa-IR"/>
          </w:rPr>
          <w:t xml:space="preserve">2-2- جدول مقاديرثابت </w:t>
        </w:r>
        <w:r w:rsidR="00E84BB8" w:rsidRPr="003F441A">
          <w:rPr>
            <w:rStyle w:val="Hyperlink"/>
            <w:lang w:bidi="fa-IR"/>
          </w:rPr>
          <w:t>tblCommonBaseData</w:t>
        </w:r>
        <w:r w:rsidR="00E84BB8">
          <w:rPr>
            <w:webHidden/>
            <w:rtl/>
          </w:rPr>
          <w:tab/>
        </w:r>
        <w:r w:rsidR="00E84BB8">
          <w:rPr>
            <w:webHidden/>
            <w:rtl/>
          </w:rPr>
          <w:fldChar w:fldCharType="begin"/>
        </w:r>
        <w:r w:rsidR="00E84BB8">
          <w:rPr>
            <w:webHidden/>
            <w:rtl/>
          </w:rPr>
          <w:instrText xml:space="preserve"> </w:instrText>
        </w:r>
        <w:r w:rsidR="00E84BB8">
          <w:rPr>
            <w:webHidden/>
          </w:rPr>
          <w:instrText xml:space="preserve">PAGEREF </w:instrText>
        </w:r>
        <w:r w:rsidR="00E84BB8">
          <w:rPr>
            <w:webHidden/>
            <w:rtl/>
          </w:rPr>
          <w:instrText>_</w:instrText>
        </w:r>
        <w:r w:rsidR="00E84BB8">
          <w:rPr>
            <w:webHidden/>
          </w:rPr>
          <w:instrText>Toc</w:instrText>
        </w:r>
        <w:r w:rsidR="00E84BB8">
          <w:rPr>
            <w:webHidden/>
            <w:rtl/>
          </w:rPr>
          <w:instrText xml:space="preserve">65932960 </w:instrText>
        </w:r>
        <w:r w:rsidR="00E84BB8">
          <w:rPr>
            <w:webHidden/>
          </w:rPr>
          <w:instrText>\h</w:instrText>
        </w:r>
        <w:r w:rsidR="00E84BB8">
          <w:rPr>
            <w:webHidden/>
            <w:rtl/>
          </w:rPr>
          <w:instrText xml:space="preserve"> </w:instrText>
        </w:r>
        <w:r w:rsidR="00E84BB8">
          <w:rPr>
            <w:webHidden/>
            <w:rtl/>
          </w:rPr>
        </w:r>
        <w:r w:rsidR="00E84BB8">
          <w:rPr>
            <w:webHidden/>
            <w:rtl/>
          </w:rPr>
          <w:fldChar w:fldCharType="separate"/>
        </w:r>
        <w:r w:rsidR="00E84BB8">
          <w:rPr>
            <w:webHidden/>
            <w:rtl/>
          </w:rPr>
          <w:t>1</w:t>
        </w:r>
        <w:r w:rsidR="00E84BB8">
          <w:rPr>
            <w:webHidden/>
            <w:rtl/>
          </w:rPr>
          <w:fldChar w:fldCharType="end"/>
        </w:r>
      </w:hyperlink>
    </w:p>
    <w:p w14:paraId="32C70BDE" w14:textId="57746CC5" w:rsidR="00E84BB8" w:rsidRDefault="00456A57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65932961" w:history="1">
        <w:r w:rsidR="00E84BB8" w:rsidRPr="003F441A">
          <w:rPr>
            <w:rStyle w:val="Hyperlink"/>
          </w:rPr>
          <w:t>3-2-</w:t>
        </w:r>
        <w:r w:rsidR="00E84BB8" w:rsidRPr="003F441A">
          <w:rPr>
            <w:rStyle w:val="Hyperlink"/>
            <w:rtl/>
          </w:rPr>
          <w:t xml:space="preserve"> جدول حسابهاي خيريه </w:t>
        </w:r>
        <w:r w:rsidR="00E84BB8" w:rsidRPr="003F441A">
          <w:rPr>
            <w:rStyle w:val="Hyperlink"/>
          </w:rPr>
          <w:t>tblCharityAccounts</w:t>
        </w:r>
        <w:r w:rsidR="00E84BB8">
          <w:rPr>
            <w:webHidden/>
            <w:rtl/>
          </w:rPr>
          <w:tab/>
        </w:r>
        <w:r w:rsidR="00E84BB8">
          <w:rPr>
            <w:webHidden/>
            <w:rtl/>
          </w:rPr>
          <w:fldChar w:fldCharType="begin"/>
        </w:r>
        <w:r w:rsidR="00E84BB8">
          <w:rPr>
            <w:webHidden/>
            <w:rtl/>
          </w:rPr>
          <w:instrText xml:space="preserve"> </w:instrText>
        </w:r>
        <w:r w:rsidR="00E84BB8">
          <w:rPr>
            <w:webHidden/>
          </w:rPr>
          <w:instrText xml:space="preserve">PAGEREF </w:instrText>
        </w:r>
        <w:r w:rsidR="00E84BB8">
          <w:rPr>
            <w:webHidden/>
            <w:rtl/>
          </w:rPr>
          <w:instrText>_</w:instrText>
        </w:r>
        <w:r w:rsidR="00E84BB8">
          <w:rPr>
            <w:webHidden/>
          </w:rPr>
          <w:instrText>Toc</w:instrText>
        </w:r>
        <w:r w:rsidR="00E84BB8">
          <w:rPr>
            <w:webHidden/>
            <w:rtl/>
          </w:rPr>
          <w:instrText xml:space="preserve">65932961 </w:instrText>
        </w:r>
        <w:r w:rsidR="00E84BB8">
          <w:rPr>
            <w:webHidden/>
          </w:rPr>
          <w:instrText>\h</w:instrText>
        </w:r>
        <w:r w:rsidR="00E84BB8">
          <w:rPr>
            <w:webHidden/>
            <w:rtl/>
          </w:rPr>
          <w:instrText xml:space="preserve"> </w:instrText>
        </w:r>
        <w:r w:rsidR="00E84BB8">
          <w:rPr>
            <w:webHidden/>
            <w:rtl/>
          </w:rPr>
        </w:r>
        <w:r w:rsidR="00E84BB8">
          <w:rPr>
            <w:webHidden/>
            <w:rtl/>
          </w:rPr>
          <w:fldChar w:fldCharType="separate"/>
        </w:r>
        <w:r w:rsidR="00E84BB8">
          <w:rPr>
            <w:webHidden/>
            <w:rtl/>
          </w:rPr>
          <w:t>2</w:t>
        </w:r>
        <w:r w:rsidR="00E84BB8">
          <w:rPr>
            <w:webHidden/>
            <w:rtl/>
          </w:rPr>
          <w:fldChar w:fldCharType="end"/>
        </w:r>
      </w:hyperlink>
    </w:p>
    <w:p w14:paraId="191F159F" w14:textId="23DDEF71" w:rsidR="00E84BB8" w:rsidRDefault="00456A57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65932962" w:history="1">
        <w:r w:rsidR="00E84BB8" w:rsidRPr="003F441A">
          <w:rPr>
            <w:rStyle w:val="Hyperlink"/>
            <w:rtl/>
            <w:lang w:bidi="fa-IR"/>
          </w:rPr>
          <w:t xml:space="preserve">4-2- جدول شخص حقيقي </w:t>
        </w:r>
        <w:r w:rsidR="00E84BB8" w:rsidRPr="003F441A">
          <w:rPr>
            <w:rStyle w:val="Hyperlink"/>
            <w:lang w:bidi="fa-IR"/>
          </w:rPr>
          <w:t>tblPersonal</w:t>
        </w:r>
        <w:r w:rsidR="00E84BB8">
          <w:rPr>
            <w:webHidden/>
            <w:rtl/>
          </w:rPr>
          <w:tab/>
        </w:r>
        <w:r w:rsidR="00E84BB8">
          <w:rPr>
            <w:webHidden/>
            <w:rtl/>
          </w:rPr>
          <w:fldChar w:fldCharType="begin"/>
        </w:r>
        <w:r w:rsidR="00E84BB8">
          <w:rPr>
            <w:webHidden/>
            <w:rtl/>
          </w:rPr>
          <w:instrText xml:space="preserve"> </w:instrText>
        </w:r>
        <w:r w:rsidR="00E84BB8">
          <w:rPr>
            <w:webHidden/>
          </w:rPr>
          <w:instrText xml:space="preserve">PAGEREF </w:instrText>
        </w:r>
        <w:r w:rsidR="00E84BB8">
          <w:rPr>
            <w:webHidden/>
            <w:rtl/>
          </w:rPr>
          <w:instrText>_</w:instrText>
        </w:r>
        <w:r w:rsidR="00E84BB8">
          <w:rPr>
            <w:webHidden/>
          </w:rPr>
          <w:instrText>Toc</w:instrText>
        </w:r>
        <w:r w:rsidR="00E84BB8">
          <w:rPr>
            <w:webHidden/>
            <w:rtl/>
          </w:rPr>
          <w:instrText xml:space="preserve">65932962 </w:instrText>
        </w:r>
        <w:r w:rsidR="00E84BB8">
          <w:rPr>
            <w:webHidden/>
          </w:rPr>
          <w:instrText>\h</w:instrText>
        </w:r>
        <w:r w:rsidR="00E84BB8">
          <w:rPr>
            <w:webHidden/>
            <w:rtl/>
          </w:rPr>
          <w:instrText xml:space="preserve"> </w:instrText>
        </w:r>
        <w:r w:rsidR="00E84BB8">
          <w:rPr>
            <w:webHidden/>
            <w:rtl/>
          </w:rPr>
        </w:r>
        <w:r w:rsidR="00E84BB8">
          <w:rPr>
            <w:webHidden/>
            <w:rtl/>
          </w:rPr>
          <w:fldChar w:fldCharType="separate"/>
        </w:r>
        <w:r w:rsidR="00E84BB8">
          <w:rPr>
            <w:webHidden/>
            <w:rtl/>
          </w:rPr>
          <w:t>3</w:t>
        </w:r>
        <w:r w:rsidR="00E84BB8">
          <w:rPr>
            <w:webHidden/>
            <w:rtl/>
          </w:rPr>
          <w:fldChar w:fldCharType="end"/>
        </w:r>
      </w:hyperlink>
    </w:p>
    <w:p w14:paraId="588D43A9" w14:textId="6D445316" w:rsidR="00E84BB8" w:rsidRDefault="00456A57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65932963" w:history="1">
        <w:r w:rsidR="00E84BB8" w:rsidRPr="003F441A">
          <w:rPr>
            <w:rStyle w:val="Hyperlink"/>
            <w:rtl/>
            <w:lang w:bidi="fa-IR"/>
          </w:rPr>
          <w:t>5-2- جدول حسابهاي نيازمند</w:t>
        </w:r>
        <w:r w:rsidR="00E84BB8" w:rsidRPr="003F441A">
          <w:rPr>
            <w:rStyle w:val="Hyperlink"/>
            <w:lang w:bidi="fa-IR"/>
          </w:rPr>
          <w:t xml:space="preserve"> </w:t>
        </w:r>
        <w:r w:rsidR="00E84BB8" w:rsidRPr="003F441A">
          <w:rPr>
            <w:rStyle w:val="Hyperlink"/>
            <w:rtl/>
            <w:lang w:bidi="fa-IR"/>
          </w:rPr>
          <w:t xml:space="preserve"> </w:t>
        </w:r>
        <w:r w:rsidR="00E84BB8" w:rsidRPr="003F441A">
          <w:rPr>
            <w:rStyle w:val="Hyperlink"/>
            <w:lang w:bidi="fa-IR"/>
          </w:rPr>
          <w:t>tblNeedyAccounts</w:t>
        </w:r>
        <w:r w:rsidR="00E84BB8">
          <w:rPr>
            <w:webHidden/>
            <w:rtl/>
          </w:rPr>
          <w:tab/>
        </w:r>
        <w:r w:rsidR="00E84BB8">
          <w:rPr>
            <w:webHidden/>
            <w:rtl/>
          </w:rPr>
          <w:fldChar w:fldCharType="begin"/>
        </w:r>
        <w:r w:rsidR="00E84BB8">
          <w:rPr>
            <w:webHidden/>
            <w:rtl/>
          </w:rPr>
          <w:instrText xml:space="preserve"> </w:instrText>
        </w:r>
        <w:r w:rsidR="00E84BB8">
          <w:rPr>
            <w:webHidden/>
          </w:rPr>
          <w:instrText xml:space="preserve">PAGEREF </w:instrText>
        </w:r>
        <w:r w:rsidR="00E84BB8">
          <w:rPr>
            <w:webHidden/>
            <w:rtl/>
          </w:rPr>
          <w:instrText>_</w:instrText>
        </w:r>
        <w:r w:rsidR="00E84BB8">
          <w:rPr>
            <w:webHidden/>
          </w:rPr>
          <w:instrText>Toc</w:instrText>
        </w:r>
        <w:r w:rsidR="00E84BB8">
          <w:rPr>
            <w:webHidden/>
            <w:rtl/>
          </w:rPr>
          <w:instrText xml:space="preserve">65932963 </w:instrText>
        </w:r>
        <w:r w:rsidR="00E84BB8">
          <w:rPr>
            <w:webHidden/>
          </w:rPr>
          <w:instrText>\h</w:instrText>
        </w:r>
        <w:r w:rsidR="00E84BB8">
          <w:rPr>
            <w:webHidden/>
            <w:rtl/>
          </w:rPr>
          <w:instrText xml:space="preserve"> </w:instrText>
        </w:r>
        <w:r w:rsidR="00E84BB8">
          <w:rPr>
            <w:webHidden/>
            <w:rtl/>
          </w:rPr>
        </w:r>
        <w:r w:rsidR="00E84BB8">
          <w:rPr>
            <w:webHidden/>
            <w:rtl/>
          </w:rPr>
          <w:fldChar w:fldCharType="separate"/>
        </w:r>
        <w:r w:rsidR="00E84BB8">
          <w:rPr>
            <w:webHidden/>
            <w:rtl/>
          </w:rPr>
          <w:t>4</w:t>
        </w:r>
        <w:r w:rsidR="00E84BB8">
          <w:rPr>
            <w:webHidden/>
            <w:rtl/>
          </w:rPr>
          <w:fldChar w:fldCharType="end"/>
        </w:r>
      </w:hyperlink>
    </w:p>
    <w:p w14:paraId="3E698E80" w14:textId="45E9C5EB" w:rsidR="00E84BB8" w:rsidRDefault="00456A57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65932964" w:history="1">
        <w:r w:rsidR="00E84BB8" w:rsidRPr="003F441A">
          <w:rPr>
            <w:rStyle w:val="Hyperlink"/>
            <w:lang w:bidi="fa-IR"/>
          </w:rPr>
          <w:t>6-2-</w:t>
        </w:r>
        <w:r w:rsidR="00E84BB8" w:rsidRPr="003F441A">
          <w:rPr>
            <w:rStyle w:val="Hyperlink"/>
            <w:rtl/>
            <w:lang w:bidi="fa-IR"/>
          </w:rPr>
          <w:t xml:space="preserve"> جدول طرح ها </w:t>
        </w:r>
        <w:r w:rsidR="00E84BB8" w:rsidRPr="003F441A">
          <w:rPr>
            <w:rStyle w:val="Hyperlink"/>
            <w:lang w:bidi="fa-IR"/>
          </w:rPr>
          <w:t>tblPlans</w:t>
        </w:r>
        <w:r w:rsidR="00E84BB8">
          <w:rPr>
            <w:webHidden/>
            <w:rtl/>
          </w:rPr>
          <w:tab/>
        </w:r>
        <w:r w:rsidR="00E84BB8">
          <w:rPr>
            <w:webHidden/>
            <w:rtl/>
          </w:rPr>
          <w:fldChar w:fldCharType="begin"/>
        </w:r>
        <w:r w:rsidR="00E84BB8">
          <w:rPr>
            <w:webHidden/>
            <w:rtl/>
          </w:rPr>
          <w:instrText xml:space="preserve"> </w:instrText>
        </w:r>
        <w:r w:rsidR="00E84BB8">
          <w:rPr>
            <w:webHidden/>
          </w:rPr>
          <w:instrText xml:space="preserve">PAGEREF </w:instrText>
        </w:r>
        <w:r w:rsidR="00E84BB8">
          <w:rPr>
            <w:webHidden/>
            <w:rtl/>
          </w:rPr>
          <w:instrText>_</w:instrText>
        </w:r>
        <w:r w:rsidR="00E84BB8">
          <w:rPr>
            <w:webHidden/>
          </w:rPr>
          <w:instrText>Toc</w:instrText>
        </w:r>
        <w:r w:rsidR="00E84BB8">
          <w:rPr>
            <w:webHidden/>
            <w:rtl/>
          </w:rPr>
          <w:instrText xml:space="preserve">65932964 </w:instrText>
        </w:r>
        <w:r w:rsidR="00E84BB8">
          <w:rPr>
            <w:webHidden/>
          </w:rPr>
          <w:instrText>\h</w:instrText>
        </w:r>
        <w:r w:rsidR="00E84BB8">
          <w:rPr>
            <w:webHidden/>
            <w:rtl/>
          </w:rPr>
          <w:instrText xml:space="preserve"> </w:instrText>
        </w:r>
        <w:r w:rsidR="00E84BB8">
          <w:rPr>
            <w:webHidden/>
            <w:rtl/>
          </w:rPr>
        </w:r>
        <w:r w:rsidR="00E84BB8">
          <w:rPr>
            <w:webHidden/>
            <w:rtl/>
          </w:rPr>
          <w:fldChar w:fldCharType="separate"/>
        </w:r>
        <w:r w:rsidR="00E84BB8">
          <w:rPr>
            <w:webHidden/>
            <w:rtl/>
          </w:rPr>
          <w:t>4</w:t>
        </w:r>
        <w:r w:rsidR="00E84BB8">
          <w:rPr>
            <w:webHidden/>
            <w:rtl/>
          </w:rPr>
          <w:fldChar w:fldCharType="end"/>
        </w:r>
      </w:hyperlink>
    </w:p>
    <w:p w14:paraId="728C91C0" w14:textId="6D585563" w:rsidR="00E84BB8" w:rsidRDefault="00456A57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65932965" w:history="1">
        <w:r w:rsidR="00E84BB8" w:rsidRPr="003F441A">
          <w:rPr>
            <w:rStyle w:val="Hyperlink"/>
          </w:rPr>
          <w:t>7-2-</w:t>
        </w:r>
        <w:r w:rsidR="00E84BB8" w:rsidRPr="003F441A">
          <w:rPr>
            <w:rStyle w:val="Hyperlink"/>
            <w:rtl/>
          </w:rPr>
          <w:t xml:space="preserve"> جدول تخصيص نيازمند به طرح </w:t>
        </w:r>
        <w:r w:rsidR="00E84BB8" w:rsidRPr="003F441A">
          <w:rPr>
            <w:rStyle w:val="Hyperlink"/>
          </w:rPr>
          <w:t>tblAssignNeedyToPlans</w:t>
        </w:r>
        <w:r w:rsidR="00E84BB8">
          <w:rPr>
            <w:webHidden/>
            <w:rtl/>
          </w:rPr>
          <w:tab/>
        </w:r>
        <w:r w:rsidR="00E84BB8">
          <w:rPr>
            <w:webHidden/>
            <w:rtl/>
          </w:rPr>
          <w:fldChar w:fldCharType="begin"/>
        </w:r>
        <w:r w:rsidR="00E84BB8">
          <w:rPr>
            <w:webHidden/>
            <w:rtl/>
          </w:rPr>
          <w:instrText xml:space="preserve"> </w:instrText>
        </w:r>
        <w:r w:rsidR="00E84BB8">
          <w:rPr>
            <w:webHidden/>
          </w:rPr>
          <w:instrText xml:space="preserve">PAGEREF </w:instrText>
        </w:r>
        <w:r w:rsidR="00E84BB8">
          <w:rPr>
            <w:webHidden/>
            <w:rtl/>
          </w:rPr>
          <w:instrText>_</w:instrText>
        </w:r>
        <w:r w:rsidR="00E84BB8">
          <w:rPr>
            <w:webHidden/>
          </w:rPr>
          <w:instrText>Toc</w:instrText>
        </w:r>
        <w:r w:rsidR="00E84BB8">
          <w:rPr>
            <w:webHidden/>
            <w:rtl/>
          </w:rPr>
          <w:instrText xml:space="preserve">65932965 </w:instrText>
        </w:r>
        <w:r w:rsidR="00E84BB8">
          <w:rPr>
            <w:webHidden/>
          </w:rPr>
          <w:instrText>\h</w:instrText>
        </w:r>
        <w:r w:rsidR="00E84BB8">
          <w:rPr>
            <w:webHidden/>
            <w:rtl/>
          </w:rPr>
          <w:instrText xml:space="preserve"> </w:instrText>
        </w:r>
        <w:r w:rsidR="00E84BB8">
          <w:rPr>
            <w:webHidden/>
            <w:rtl/>
          </w:rPr>
        </w:r>
        <w:r w:rsidR="00E84BB8">
          <w:rPr>
            <w:webHidden/>
            <w:rtl/>
          </w:rPr>
          <w:fldChar w:fldCharType="separate"/>
        </w:r>
        <w:r w:rsidR="00E84BB8">
          <w:rPr>
            <w:webHidden/>
            <w:rtl/>
          </w:rPr>
          <w:t>5</w:t>
        </w:r>
        <w:r w:rsidR="00E84BB8">
          <w:rPr>
            <w:webHidden/>
            <w:rtl/>
          </w:rPr>
          <w:fldChar w:fldCharType="end"/>
        </w:r>
      </w:hyperlink>
    </w:p>
    <w:p w14:paraId="15C05702" w14:textId="05AAA711" w:rsidR="00E84BB8" w:rsidRDefault="00456A57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65932966" w:history="1">
        <w:r w:rsidR="00E84BB8" w:rsidRPr="003F441A">
          <w:rPr>
            <w:rStyle w:val="Hyperlink"/>
            <w:rtl/>
            <w:lang w:bidi="fa-IR"/>
          </w:rPr>
          <w:t>8-2-</w:t>
        </w:r>
        <w:r w:rsidR="00E84BB8" w:rsidRPr="003F441A">
          <w:rPr>
            <w:rStyle w:val="Hyperlink"/>
            <w:rtl/>
          </w:rPr>
          <w:t xml:space="preserve"> جدول جزئيات کمک نقدي طرح </w:t>
        </w:r>
        <w:r w:rsidR="00E84BB8" w:rsidRPr="003F441A">
          <w:rPr>
            <w:rStyle w:val="Hyperlink"/>
          </w:rPr>
          <w:t>tblCashAssistanceDetail</w:t>
        </w:r>
        <w:r w:rsidR="00E84BB8">
          <w:rPr>
            <w:webHidden/>
            <w:rtl/>
          </w:rPr>
          <w:tab/>
        </w:r>
        <w:r w:rsidR="00E84BB8">
          <w:rPr>
            <w:webHidden/>
            <w:rtl/>
          </w:rPr>
          <w:fldChar w:fldCharType="begin"/>
        </w:r>
        <w:r w:rsidR="00E84BB8">
          <w:rPr>
            <w:webHidden/>
            <w:rtl/>
          </w:rPr>
          <w:instrText xml:space="preserve"> </w:instrText>
        </w:r>
        <w:r w:rsidR="00E84BB8">
          <w:rPr>
            <w:webHidden/>
          </w:rPr>
          <w:instrText xml:space="preserve">PAGEREF </w:instrText>
        </w:r>
        <w:r w:rsidR="00E84BB8">
          <w:rPr>
            <w:webHidden/>
            <w:rtl/>
          </w:rPr>
          <w:instrText>_</w:instrText>
        </w:r>
        <w:r w:rsidR="00E84BB8">
          <w:rPr>
            <w:webHidden/>
          </w:rPr>
          <w:instrText>Toc</w:instrText>
        </w:r>
        <w:r w:rsidR="00E84BB8">
          <w:rPr>
            <w:webHidden/>
            <w:rtl/>
          </w:rPr>
          <w:instrText xml:space="preserve">65932966 </w:instrText>
        </w:r>
        <w:r w:rsidR="00E84BB8">
          <w:rPr>
            <w:webHidden/>
          </w:rPr>
          <w:instrText>\h</w:instrText>
        </w:r>
        <w:r w:rsidR="00E84BB8">
          <w:rPr>
            <w:webHidden/>
            <w:rtl/>
          </w:rPr>
          <w:instrText xml:space="preserve"> </w:instrText>
        </w:r>
        <w:r w:rsidR="00E84BB8">
          <w:rPr>
            <w:webHidden/>
            <w:rtl/>
          </w:rPr>
        </w:r>
        <w:r w:rsidR="00E84BB8">
          <w:rPr>
            <w:webHidden/>
            <w:rtl/>
          </w:rPr>
          <w:fldChar w:fldCharType="separate"/>
        </w:r>
        <w:r w:rsidR="00E84BB8">
          <w:rPr>
            <w:webHidden/>
            <w:rtl/>
          </w:rPr>
          <w:t>6</w:t>
        </w:r>
        <w:r w:rsidR="00E84BB8">
          <w:rPr>
            <w:webHidden/>
            <w:rtl/>
          </w:rPr>
          <w:fldChar w:fldCharType="end"/>
        </w:r>
      </w:hyperlink>
    </w:p>
    <w:p w14:paraId="0ED69CB4" w14:textId="4A9A77F0" w:rsidR="00E84BB8" w:rsidRDefault="00456A57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65932967" w:history="1">
        <w:r w:rsidR="00E84BB8" w:rsidRPr="003F441A">
          <w:rPr>
            <w:rStyle w:val="Hyperlink"/>
            <w:rtl/>
            <w:lang w:bidi="fa-IR"/>
          </w:rPr>
          <w:t xml:space="preserve">9-2- جدول پرداخت </w:t>
        </w:r>
        <w:r w:rsidR="00E84BB8" w:rsidRPr="003F441A">
          <w:rPr>
            <w:rStyle w:val="Hyperlink"/>
            <w:lang w:bidi="fa-IR"/>
          </w:rPr>
          <w:t>tblPayment</w:t>
        </w:r>
        <w:r w:rsidR="00E84BB8">
          <w:rPr>
            <w:webHidden/>
            <w:rtl/>
          </w:rPr>
          <w:tab/>
        </w:r>
        <w:r w:rsidR="00E84BB8">
          <w:rPr>
            <w:webHidden/>
            <w:rtl/>
          </w:rPr>
          <w:fldChar w:fldCharType="begin"/>
        </w:r>
        <w:r w:rsidR="00E84BB8">
          <w:rPr>
            <w:webHidden/>
            <w:rtl/>
          </w:rPr>
          <w:instrText xml:space="preserve"> </w:instrText>
        </w:r>
        <w:r w:rsidR="00E84BB8">
          <w:rPr>
            <w:webHidden/>
          </w:rPr>
          <w:instrText xml:space="preserve">PAGEREF </w:instrText>
        </w:r>
        <w:r w:rsidR="00E84BB8">
          <w:rPr>
            <w:webHidden/>
            <w:rtl/>
          </w:rPr>
          <w:instrText>_</w:instrText>
        </w:r>
        <w:r w:rsidR="00E84BB8">
          <w:rPr>
            <w:webHidden/>
          </w:rPr>
          <w:instrText>Toc</w:instrText>
        </w:r>
        <w:r w:rsidR="00E84BB8">
          <w:rPr>
            <w:webHidden/>
            <w:rtl/>
          </w:rPr>
          <w:instrText xml:space="preserve">65932967 </w:instrText>
        </w:r>
        <w:r w:rsidR="00E84BB8">
          <w:rPr>
            <w:webHidden/>
          </w:rPr>
          <w:instrText>\h</w:instrText>
        </w:r>
        <w:r w:rsidR="00E84BB8">
          <w:rPr>
            <w:webHidden/>
            <w:rtl/>
          </w:rPr>
          <w:instrText xml:space="preserve"> </w:instrText>
        </w:r>
        <w:r w:rsidR="00E84BB8">
          <w:rPr>
            <w:webHidden/>
            <w:rtl/>
          </w:rPr>
        </w:r>
        <w:r w:rsidR="00E84BB8">
          <w:rPr>
            <w:webHidden/>
            <w:rtl/>
          </w:rPr>
          <w:fldChar w:fldCharType="separate"/>
        </w:r>
        <w:r w:rsidR="00E84BB8">
          <w:rPr>
            <w:webHidden/>
            <w:rtl/>
          </w:rPr>
          <w:t>7</w:t>
        </w:r>
        <w:r w:rsidR="00E84BB8">
          <w:rPr>
            <w:webHidden/>
            <w:rtl/>
          </w:rPr>
          <w:fldChar w:fldCharType="end"/>
        </w:r>
      </w:hyperlink>
    </w:p>
    <w:p w14:paraId="5A4668FA" w14:textId="0D4CC18C" w:rsidR="00E84BB8" w:rsidRDefault="00456A57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65932968" w:history="1">
        <w:r w:rsidR="00E84BB8" w:rsidRPr="003F441A">
          <w:rPr>
            <w:rStyle w:val="Hyperlink"/>
            <w:rFonts w:cs="B Titr"/>
            <w:highlight w:val="yellow"/>
            <w:rtl/>
          </w:rPr>
          <w:t>3-</w:t>
        </w:r>
        <w:r w:rsidR="00E84BB8" w:rsidRPr="003F441A">
          <w:rPr>
            <w:rStyle w:val="Hyperlink"/>
            <w:highlight w:val="yellow"/>
            <w:rtl/>
          </w:rPr>
          <w:t xml:space="preserve"> سند جزئيات کامل ديدها</w:t>
        </w:r>
        <w:r w:rsidR="00E84BB8">
          <w:rPr>
            <w:webHidden/>
            <w:rtl/>
          </w:rPr>
          <w:tab/>
        </w:r>
        <w:r w:rsidR="00E84BB8">
          <w:rPr>
            <w:webHidden/>
            <w:rtl/>
          </w:rPr>
          <w:fldChar w:fldCharType="begin"/>
        </w:r>
        <w:r w:rsidR="00E84BB8">
          <w:rPr>
            <w:webHidden/>
            <w:rtl/>
          </w:rPr>
          <w:instrText xml:space="preserve"> </w:instrText>
        </w:r>
        <w:r w:rsidR="00E84BB8">
          <w:rPr>
            <w:webHidden/>
          </w:rPr>
          <w:instrText xml:space="preserve">PAGEREF </w:instrText>
        </w:r>
        <w:r w:rsidR="00E84BB8">
          <w:rPr>
            <w:webHidden/>
            <w:rtl/>
          </w:rPr>
          <w:instrText>_</w:instrText>
        </w:r>
        <w:r w:rsidR="00E84BB8">
          <w:rPr>
            <w:webHidden/>
          </w:rPr>
          <w:instrText>Toc</w:instrText>
        </w:r>
        <w:r w:rsidR="00E84BB8">
          <w:rPr>
            <w:webHidden/>
            <w:rtl/>
          </w:rPr>
          <w:instrText xml:space="preserve">65932968 </w:instrText>
        </w:r>
        <w:r w:rsidR="00E84BB8">
          <w:rPr>
            <w:webHidden/>
          </w:rPr>
          <w:instrText>\h</w:instrText>
        </w:r>
        <w:r w:rsidR="00E84BB8">
          <w:rPr>
            <w:webHidden/>
            <w:rtl/>
          </w:rPr>
          <w:instrText xml:space="preserve"> </w:instrText>
        </w:r>
        <w:r w:rsidR="00E84BB8">
          <w:rPr>
            <w:webHidden/>
            <w:rtl/>
          </w:rPr>
        </w:r>
        <w:r w:rsidR="00E84BB8">
          <w:rPr>
            <w:webHidden/>
            <w:rtl/>
          </w:rPr>
          <w:fldChar w:fldCharType="separate"/>
        </w:r>
        <w:r w:rsidR="00E84BB8">
          <w:rPr>
            <w:webHidden/>
            <w:rtl/>
          </w:rPr>
          <w:t>8</w:t>
        </w:r>
        <w:r w:rsidR="00E84BB8">
          <w:rPr>
            <w:webHidden/>
            <w:rtl/>
          </w:rPr>
          <w:fldChar w:fldCharType="end"/>
        </w:r>
      </w:hyperlink>
    </w:p>
    <w:p w14:paraId="5A361284" w14:textId="17504FDC" w:rsidR="00E84BB8" w:rsidRDefault="00456A57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65932969" w:history="1">
        <w:r w:rsidR="00E84BB8" w:rsidRPr="003F441A">
          <w:rPr>
            <w:rStyle w:val="Hyperlink"/>
            <w:highlight w:val="yellow"/>
            <w:rtl/>
          </w:rPr>
          <w:t>1-3-</w:t>
        </w:r>
        <w:r w:rsidR="00E84BB8" w:rsidRPr="003F441A">
          <w:rPr>
            <w:rStyle w:val="Hyperlink"/>
            <w:i/>
            <w:iCs/>
            <w:highlight w:val="yellow"/>
            <w:rtl/>
          </w:rPr>
          <w:t xml:space="preserve"> ديد</w:t>
        </w:r>
        <w:r w:rsidR="00E84BB8">
          <w:rPr>
            <w:webHidden/>
            <w:rtl/>
          </w:rPr>
          <w:tab/>
        </w:r>
        <w:r w:rsidR="00E84BB8">
          <w:rPr>
            <w:webHidden/>
            <w:rtl/>
          </w:rPr>
          <w:fldChar w:fldCharType="begin"/>
        </w:r>
        <w:r w:rsidR="00E84BB8">
          <w:rPr>
            <w:webHidden/>
            <w:rtl/>
          </w:rPr>
          <w:instrText xml:space="preserve"> </w:instrText>
        </w:r>
        <w:r w:rsidR="00E84BB8">
          <w:rPr>
            <w:webHidden/>
          </w:rPr>
          <w:instrText xml:space="preserve">PAGEREF </w:instrText>
        </w:r>
        <w:r w:rsidR="00E84BB8">
          <w:rPr>
            <w:webHidden/>
            <w:rtl/>
          </w:rPr>
          <w:instrText>_</w:instrText>
        </w:r>
        <w:r w:rsidR="00E84BB8">
          <w:rPr>
            <w:webHidden/>
          </w:rPr>
          <w:instrText>Toc</w:instrText>
        </w:r>
        <w:r w:rsidR="00E84BB8">
          <w:rPr>
            <w:webHidden/>
            <w:rtl/>
          </w:rPr>
          <w:instrText xml:space="preserve">65932969 </w:instrText>
        </w:r>
        <w:r w:rsidR="00E84BB8">
          <w:rPr>
            <w:webHidden/>
          </w:rPr>
          <w:instrText>\h</w:instrText>
        </w:r>
        <w:r w:rsidR="00E84BB8">
          <w:rPr>
            <w:webHidden/>
            <w:rtl/>
          </w:rPr>
          <w:instrText xml:space="preserve"> </w:instrText>
        </w:r>
        <w:r w:rsidR="00E84BB8">
          <w:rPr>
            <w:webHidden/>
            <w:rtl/>
          </w:rPr>
        </w:r>
        <w:r w:rsidR="00E84BB8">
          <w:rPr>
            <w:webHidden/>
            <w:rtl/>
          </w:rPr>
          <w:fldChar w:fldCharType="separate"/>
        </w:r>
        <w:r w:rsidR="00E84BB8">
          <w:rPr>
            <w:webHidden/>
            <w:rtl/>
          </w:rPr>
          <w:t>8</w:t>
        </w:r>
        <w:r w:rsidR="00E84BB8">
          <w:rPr>
            <w:webHidden/>
            <w:rtl/>
          </w:rPr>
          <w:fldChar w:fldCharType="end"/>
        </w:r>
      </w:hyperlink>
    </w:p>
    <w:p w14:paraId="677127AB" w14:textId="7F1ED48D" w:rsidR="00E84BB8" w:rsidRDefault="00456A57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65932970" w:history="1">
        <w:r w:rsidR="00E84BB8" w:rsidRPr="003F441A">
          <w:rPr>
            <w:rStyle w:val="Hyperlink"/>
            <w:rFonts w:cs="B Titr"/>
            <w:highlight w:val="yellow"/>
            <w:lang w:bidi="fa-IR"/>
          </w:rPr>
          <w:t>4-</w:t>
        </w:r>
        <w:r w:rsidR="00E84BB8" w:rsidRPr="003F441A">
          <w:rPr>
            <w:rStyle w:val="Hyperlink"/>
            <w:highlight w:val="yellow"/>
            <w:rtl/>
          </w:rPr>
          <w:t xml:space="preserve"> سند جزئيات توابع، رويه هاي ذخيره شده</w:t>
        </w:r>
        <w:r w:rsidR="00E84BB8">
          <w:rPr>
            <w:webHidden/>
            <w:rtl/>
          </w:rPr>
          <w:tab/>
        </w:r>
        <w:r w:rsidR="00E84BB8">
          <w:rPr>
            <w:webHidden/>
            <w:rtl/>
          </w:rPr>
          <w:fldChar w:fldCharType="begin"/>
        </w:r>
        <w:r w:rsidR="00E84BB8">
          <w:rPr>
            <w:webHidden/>
            <w:rtl/>
          </w:rPr>
          <w:instrText xml:space="preserve"> </w:instrText>
        </w:r>
        <w:r w:rsidR="00E84BB8">
          <w:rPr>
            <w:webHidden/>
          </w:rPr>
          <w:instrText xml:space="preserve">PAGEREF </w:instrText>
        </w:r>
        <w:r w:rsidR="00E84BB8">
          <w:rPr>
            <w:webHidden/>
            <w:rtl/>
          </w:rPr>
          <w:instrText>_</w:instrText>
        </w:r>
        <w:r w:rsidR="00E84BB8">
          <w:rPr>
            <w:webHidden/>
          </w:rPr>
          <w:instrText>Toc</w:instrText>
        </w:r>
        <w:r w:rsidR="00E84BB8">
          <w:rPr>
            <w:webHidden/>
            <w:rtl/>
          </w:rPr>
          <w:instrText xml:space="preserve">65932970 </w:instrText>
        </w:r>
        <w:r w:rsidR="00E84BB8">
          <w:rPr>
            <w:webHidden/>
          </w:rPr>
          <w:instrText>\h</w:instrText>
        </w:r>
        <w:r w:rsidR="00E84BB8">
          <w:rPr>
            <w:webHidden/>
            <w:rtl/>
          </w:rPr>
          <w:instrText xml:space="preserve"> </w:instrText>
        </w:r>
        <w:r w:rsidR="00E84BB8">
          <w:rPr>
            <w:webHidden/>
            <w:rtl/>
          </w:rPr>
        </w:r>
        <w:r w:rsidR="00E84BB8">
          <w:rPr>
            <w:webHidden/>
            <w:rtl/>
          </w:rPr>
          <w:fldChar w:fldCharType="separate"/>
        </w:r>
        <w:r w:rsidR="00E84BB8">
          <w:rPr>
            <w:webHidden/>
            <w:rtl/>
          </w:rPr>
          <w:t>9</w:t>
        </w:r>
        <w:r w:rsidR="00E84BB8">
          <w:rPr>
            <w:webHidden/>
            <w:rtl/>
          </w:rPr>
          <w:fldChar w:fldCharType="end"/>
        </w:r>
      </w:hyperlink>
    </w:p>
    <w:p w14:paraId="7B0BC387" w14:textId="39B6FD7A" w:rsidR="00E84BB8" w:rsidRDefault="00456A57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65932971" w:history="1">
        <w:r w:rsidR="00E84BB8" w:rsidRPr="003F441A">
          <w:rPr>
            <w:rStyle w:val="Hyperlink"/>
            <w:highlight w:val="yellow"/>
            <w:rtl/>
          </w:rPr>
          <w:t>1-4-</w:t>
        </w:r>
        <w:r w:rsidR="00E84BB8" w:rsidRPr="003F441A">
          <w:rPr>
            <w:rStyle w:val="Hyperlink"/>
            <w:i/>
            <w:iCs/>
            <w:highlight w:val="yellow"/>
            <w:rtl/>
          </w:rPr>
          <w:t xml:space="preserve"> تابع /رويه</w:t>
        </w:r>
        <w:r w:rsidR="00E84BB8">
          <w:rPr>
            <w:webHidden/>
            <w:rtl/>
          </w:rPr>
          <w:tab/>
        </w:r>
        <w:r w:rsidR="00E84BB8">
          <w:rPr>
            <w:webHidden/>
            <w:rtl/>
          </w:rPr>
          <w:fldChar w:fldCharType="begin"/>
        </w:r>
        <w:r w:rsidR="00E84BB8">
          <w:rPr>
            <w:webHidden/>
            <w:rtl/>
          </w:rPr>
          <w:instrText xml:space="preserve"> </w:instrText>
        </w:r>
        <w:r w:rsidR="00E84BB8">
          <w:rPr>
            <w:webHidden/>
          </w:rPr>
          <w:instrText xml:space="preserve">PAGEREF </w:instrText>
        </w:r>
        <w:r w:rsidR="00E84BB8">
          <w:rPr>
            <w:webHidden/>
            <w:rtl/>
          </w:rPr>
          <w:instrText>_</w:instrText>
        </w:r>
        <w:r w:rsidR="00E84BB8">
          <w:rPr>
            <w:webHidden/>
          </w:rPr>
          <w:instrText>Toc</w:instrText>
        </w:r>
        <w:r w:rsidR="00E84BB8">
          <w:rPr>
            <w:webHidden/>
            <w:rtl/>
          </w:rPr>
          <w:instrText xml:space="preserve">65932971 </w:instrText>
        </w:r>
        <w:r w:rsidR="00E84BB8">
          <w:rPr>
            <w:webHidden/>
          </w:rPr>
          <w:instrText>\h</w:instrText>
        </w:r>
        <w:r w:rsidR="00E84BB8">
          <w:rPr>
            <w:webHidden/>
            <w:rtl/>
          </w:rPr>
          <w:instrText xml:space="preserve"> </w:instrText>
        </w:r>
        <w:r w:rsidR="00E84BB8">
          <w:rPr>
            <w:webHidden/>
            <w:rtl/>
          </w:rPr>
        </w:r>
        <w:r w:rsidR="00E84BB8">
          <w:rPr>
            <w:webHidden/>
            <w:rtl/>
          </w:rPr>
          <w:fldChar w:fldCharType="separate"/>
        </w:r>
        <w:r w:rsidR="00E84BB8">
          <w:rPr>
            <w:webHidden/>
            <w:rtl/>
          </w:rPr>
          <w:t>9</w:t>
        </w:r>
        <w:r w:rsidR="00E84BB8">
          <w:rPr>
            <w:webHidden/>
            <w:rtl/>
          </w:rPr>
          <w:fldChar w:fldCharType="end"/>
        </w:r>
      </w:hyperlink>
    </w:p>
    <w:p w14:paraId="0D590E47" w14:textId="1958E4F4" w:rsidR="00E84BB8" w:rsidRDefault="00456A57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65932972" w:history="1">
        <w:r w:rsidR="00E84BB8" w:rsidRPr="003F441A">
          <w:rPr>
            <w:rStyle w:val="Hyperlink"/>
            <w:rFonts w:cs="B Titr"/>
            <w:highlight w:val="yellow"/>
            <w:lang w:bidi="fa-IR"/>
          </w:rPr>
          <w:t>5-</w:t>
        </w:r>
        <w:r w:rsidR="00E84BB8" w:rsidRPr="003F441A">
          <w:rPr>
            <w:rStyle w:val="Hyperlink"/>
            <w:highlight w:val="yellow"/>
            <w:rtl/>
          </w:rPr>
          <w:t xml:space="preserve"> سند جزئيات تريگرها</w:t>
        </w:r>
        <w:r w:rsidR="00E84BB8">
          <w:rPr>
            <w:webHidden/>
            <w:rtl/>
          </w:rPr>
          <w:tab/>
        </w:r>
        <w:r w:rsidR="00E84BB8">
          <w:rPr>
            <w:webHidden/>
            <w:rtl/>
          </w:rPr>
          <w:fldChar w:fldCharType="begin"/>
        </w:r>
        <w:r w:rsidR="00E84BB8">
          <w:rPr>
            <w:webHidden/>
            <w:rtl/>
          </w:rPr>
          <w:instrText xml:space="preserve"> </w:instrText>
        </w:r>
        <w:r w:rsidR="00E84BB8">
          <w:rPr>
            <w:webHidden/>
          </w:rPr>
          <w:instrText xml:space="preserve">PAGEREF </w:instrText>
        </w:r>
        <w:r w:rsidR="00E84BB8">
          <w:rPr>
            <w:webHidden/>
            <w:rtl/>
          </w:rPr>
          <w:instrText>_</w:instrText>
        </w:r>
        <w:r w:rsidR="00E84BB8">
          <w:rPr>
            <w:webHidden/>
          </w:rPr>
          <w:instrText>Toc</w:instrText>
        </w:r>
        <w:r w:rsidR="00E84BB8">
          <w:rPr>
            <w:webHidden/>
            <w:rtl/>
          </w:rPr>
          <w:instrText xml:space="preserve">65932972 </w:instrText>
        </w:r>
        <w:r w:rsidR="00E84BB8">
          <w:rPr>
            <w:webHidden/>
          </w:rPr>
          <w:instrText>\h</w:instrText>
        </w:r>
        <w:r w:rsidR="00E84BB8">
          <w:rPr>
            <w:webHidden/>
            <w:rtl/>
          </w:rPr>
          <w:instrText xml:space="preserve"> </w:instrText>
        </w:r>
        <w:r w:rsidR="00E84BB8">
          <w:rPr>
            <w:webHidden/>
            <w:rtl/>
          </w:rPr>
        </w:r>
        <w:r w:rsidR="00E84BB8">
          <w:rPr>
            <w:webHidden/>
            <w:rtl/>
          </w:rPr>
          <w:fldChar w:fldCharType="separate"/>
        </w:r>
        <w:r w:rsidR="00E84BB8">
          <w:rPr>
            <w:webHidden/>
            <w:rtl/>
          </w:rPr>
          <w:t>9</w:t>
        </w:r>
        <w:r w:rsidR="00E84BB8">
          <w:rPr>
            <w:webHidden/>
            <w:rtl/>
          </w:rPr>
          <w:fldChar w:fldCharType="end"/>
        </w:r>
      </w:hyperlink>
    </w:p>
    <w:p w14:paraId="2C857390" w14:textId="368271A1" w:rsidR="00E84BB8" w:rsidRDefault="00456A57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65932973" w:history="1">
        <w:r w:rsidR="00E84BB8" w:rsidRPr="003F441A">
          <w:rPr>
            <w:rStyle w:val="Hyperlink"/>
            <w:highlight w:val="yellow"/>
            <w:rtl/>
          </w:rPr>
          <w:t>1-5-</w:t>
        </w:r>
        <w:r w:rsidR="00E84BB8" w:rsidRPr="003F441A">
          <w:rPr>
            <w:rStyle w:val="Hyperlink"/>
            <w:i/>
            <w:iCs/>
            <w:highlight w:val="yellow"/>
            <w:rtl/>
          </w:rPr>
          <w:t xml:space="preserve"> تريگر</w:t>
        </w:r>
        <w:r w:rsidR="00E84BB8">
          <w:rPr>
            <w:webHidden/>
            <w:rtl/>
          </w:rPr>
          <w:tab/>
        </w:r>
        <w:r w:rsidR="00E84BB8">
          <w:rPr>
            <w:webHidden/>
            <w:rtl/>
          </w:rPr>
          <w:fldChar w:fldCharType="begin"/>
        </w:r>
        <w:r w:rsidR="00E84BB8">
          <w:rPr>
            <w:webHidden/>
            <w:rtl/>
          </w:rPr>
          <w:instrText xml:space="preserve"> </w:instrText>
        </w:r>
        <w:r w:rsidR="00E84BB8">
          <w:rPr>
            <w:webHidden/>
          </w:rPr>
          <w:instrText xml:space="preserve">PAGEREF </w:instrText>
        </w:r>
        <w:r w:rsidR="00E84BB8">
          <w:rPr>
            <w:webHidden/>
            <w:rtl/>
          </w:rPr>
          <w:instrText>_</w:instrText>
        </w:r>
        <w:r w:rsidR="00E84BB8">
          <w:rPr>
            <w:webHidden/>
          </w:rPr>
          <w:instrText>Toc</w:instrText>
        </w:r>
        <w:r w:rsidR="00E84BB8">
          <w:rPr>
            <w:webHidden/>
            <w:rtl/>
          </w:rPr>
          <w:instrText xml:space="preserve">65932973 </w:instrText>
        </w:r>
        <w:r w:rsidR="00E84BB8">
          <w:rPr>
            <w:webHidden/>
          </w:rPr>
          <w:instrText>\h</w:instrText>
        </w:r>
        <w:r w:rsidR="00E84BB8">
          <w:rPr>
            <w:webHidden/>
            <w:rtl/>
          </w:rPr>
          <w:instrText xml:space="preserve"> </w:instrText>
        </w:r>
        <w:r w:rsidR="00E84BB8">
          <w:rPr>
            <w:webHidden/>
            <w:rtl/>
          </w:rPr>
        </w:r>
        <w:r w:rsidR="00E84BB8">
          <w:rPr>
            <w:webHidden/>
            <w:rtl/>
          </w:rPr>
          <w:fldChar w:fldCharType="separate"/>
        </w:r>
        <w:r w:rsidR="00E84BB8">
          <w:rPr>
            <w:webHidden/>
            <w:rtl/>
          </w:rPr>
          <w:t>9</w:t>
        </w:r>
        <w:r w:rsidR="00E84BB8">
          <w:rPr>
            <w:webHidden/>
            <w:rtl/>
          </w:rPr>
          <w:fldChar w:fldCharType="end"/>
        </w:r>
      </w:hyperlink>
    </w:p>
    <w:p w14:paraId="7AB9470B" w14:textId="7ABE64BF" w:rsidR="006D6516" w:rsidRPr="000D0112" w:rsidRDefault="00C07185" w:rsidP="006D6516">
      <w:pPr>
        <w:rPr>
          <w:rtl/>
        </w:rPr>
      </w:pPr>
      <w:r w:rsidRPr="000D0112">
        <w:rPr>
          <w:b/>
          <w:bCs/>
          <w:szCs w:val="24"/>
        </w:rPr>
        <w:fldChar w:fldCharType="end"/>
      </w:r>
    </w:p>
    <w:p w14:paraId="30E76609" w14:textId="77777777" w:rsidR="00840CA1" w:rsidRPr="000D0112" w:rsidRDefault="00840CA1" w:rsidP="006D6516">
      <w:pPr>
        <w:rPr>
          <w:rtl/>
        </w:rPr>
      </w:pPr>
    </w:p>
    <w:p w14:paraId="3842369F" w14:textId="77777777" w:rsidR="006D6516" w:rsidRDefault="006D6516">
      <w:pPr>
        <w:bidi w:val="0"/>
      </w:pPr>
      <w:r>
        <w:rPr>
          <w:rtl/>
        </w:rPr>
        <w:br w:type="page"/>
      </w:r>
    </w:p>
    <w:p w14:paraId="5F3632F3" w14:textId="77777777" w:rsidR="00B10DAF" w:rsidRPr="00D87008" w:rsidRDefault="00B10DAF" w:rsidP="00B10DAF">
      <w:pPr>
        <w:pStyle w:val="Heading1"/>
        <w:ind w:left="424" w:hanging="567"/>
        <w:jc w:val="left"/>
        <w:rPr>
          <w:rFonts w:cs="B Nazanin"/>
          <w:rtl/>
        </w:rPr>
      </w:pPr>
      <w:bookmarkStart w:id="1" w:name="_Toc65932955"/>
      <w:bookmarkStart w:id="2" w:name="_Toc399594090"/>
      <w:r w:rsidRPr="00D87008">
        <w:rPr>
          <w:rFonts w:cs="B Nazanin" w:hint="cs"/>
          <w:rtl/>
        </w:rPr>
        <w:lastRenderedPageBreak/>
        <w:t>دياگرام هاي کلي جداول با ارتباطات آنها</w:t>
      </w:r>
      <w:bookmarkEnd w:id="1"/>
    </w:p>
    <w:p w14:paraId="3D4D6F2A" w14:textId="77777777" w:rsidR="00B10DAF" w:rsidRDefault="00B10DAF" w:rsidP="00B10DAF">
      <w:pPr>
        <w:pStyle w:val="Heading2"/>
        <w:spacing w:after="120"/>
        <w:ind w:left="1077" w:hanging="510"/>
        <w:jc w:val="left"/>
        <w:rPr>
          <w:i/>
          <w:iCs/>
          <w:sz w:val="26"/>
          <w:szCs w:val="26"/>
          <w:rtl/>
        </w:rPr>
      </w:pPr>
      <w:bookmarkStart w:id="3" w:name="_Toc399594091"/>
      <w:bookmarkStart w:id="4" w:name="_Toc65932956"/>
      <w:r w:rsidRPr="0074566A">
        <w:rPr>
          <w:rFonts w:hint="cs"/>
          <w:i/>
          <w:iCs/>
          <w:sz w:val="26"/>
          <w:szCs w:val="26"/>
          <w:rtl/>
        </w:rPr>
        <w:t xml:space="preserve">دياگرام ارتباطي </w:t>
      </w:r>
      <w:r w:rsidR="0027762B">
        <w:rPr>
          <w:rStyle w:val="FootnoteReference"/>
          <w:i/>
          <w:iCs/>
          <w:sz w:val="26"/>
          <w:szCs w:val="26"/>
          <w:rtl/>
        </w:rPr>
        <w:footnoteReference w:id="3"/>
      </w:r>
      <w:r w:rsidRPr="0074566A">
        <w:rPr>
          <w:rFonts w:hint="cs"/>
          <w:i/>
          <w:iCs/>
          <w:sz w:val="26"/>
          <w:szCs w:val="26"/>
          <w:rtl/>
        </w:rPr>
        <w:t>جداول</w:t>
      </w:r>
      <w:bookmarkEnd w:id="3"/>
      <w:bookmarkEnd w:id="4"/>
    </w:p>
    <w:p w14:paraId="5EAE84C2" w14:textId="77777777" w:rsidR="00B10DAF" w:rsidRPr="00743D96" w:rsidRDefault="00B10DAF" w:rsidP="00B10DAF">
      <w:pPr>
        <w:pStyle w:val="ListParagraph"/>
        <w:ind w:left="1440"/>
        <w:jc w:val="center"/>
        <w:rPr>
          <w:sz w:val="28"/>
          <w:szCs w:val="26"/>
        </w:rPr>
      </w:pPr>
    </w:p>
    <w:p w14:paraId="6827F2E5" w14:textId="77777777" w:rsidR="00B10DAF" w:rsidRDefault="00AF72D8" w:rsidP="00AF72D8">
      <w:pPr>
        <w:pStyle w:val="ListParagraph"/>
        <w:ind w:left="1440"/>
        <w:jc w:val="center"/>
        <w:rPr>
          <w:noProof/>
          <w:rtl/>
          <w:lang w:bidi="fa-IR"/>
        </w:rPr>
      </w:pPr>
      <w:r>
        <w:rPr>
          <w:noProof/>
          <w:rtl/>
        </w:rPr>
        <w:drawing>
          <wp:inline distT="0" distB="0" distL="0" distR="0" wp14:anchorId="2918BAD3" wp14:editId="34C3EC39">
            <wp:extent cx="4405033" cy="6688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RD_DLT_Client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019" cy="669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E3506" w14:textId="77777777" w:rsidR="00B10DAF" w:rsidRDefault="00B10DAF" w:rsidP="00AF72D8">
      <w:pPr>
        <w:pStyle w:val="Head"/>
        <w:numPr>
          <w:ilvl w:val="0"/>
          <w:numId w:val="0"/>
        </w:numPr>
        <w:ind w:left="1134" w:hanging="1134"/>
        <w:rPr>
          <w:rtl/>
        </w:rPr>
      </w:pPr>
      <w:bookmarkStart w:id="5" w:name="_Toc399594092"/>
      <w:bookmarkStart w:id="6" w:name="_Toc62661820"/>
      <w:bookmarkStart w:id="7" w:name="_Toc65932957"/>
      <w:r w:rsidRPr="0074566A">
        <w:rPr>
          <w:rFonts w:hint="cs"/>
          <w:i/>
          <w:iCs/>
          <w:sz w:val="26"/>
          <w:szCs w:val="26"/>
          <w:rtl/>
        </w:rPr>
        <w:t>جدول</w:t>
      </w:r>
      <w:bookmarkEnd w:id="5"/>
      <w:bookmarkEnd w:id="6"/>
      <w:bookmarkEnd w:id="7"/>
      <w:r w:rsidRPr="00D87008">
        <w:rPr>
          <w:rFonts w:hint="cs"/>
          <w:rtl/>
        </w:rPr>
        <w:t xml:space="preserve"> </w:t>
      </w:r>
    </w:p>
    <w:p w14:paraId="53650E5B" w14:textId="77777777" w:rsidR="00B10DAF" w:rsidRDefault="00B10DAF" w:rsidP="00352BCC">
      <w:pPr>
        <w:ind w:left="1440"/>
        <w:rPr>
          <w:color w:val="FCFCFC" w:themeColor="text1" w:themeTint="03"/>
          <w:rtl/>
          <w:lang w:bidi="fa-IR"/>
        </w:rPr>
        <w:sectPr w:rsidR="00B10DAF" w:rsidSect="00840CA1">
          <w:headerReference w:type="default" r:id="rId12"/>
          <w:footerReference w:type="default" r:id="rId13"/>
          <w:pgSz w:w="11906" w:h="16838" w:code="9"/>
          <w:pgMar w:top="1956" w:right="1134" w:bottom="1134" w:left="1134" w:header="737" w:footer="624" w:gutter="0"/>
          <w:pgBorders w:zOrder="back" w:offsetFrom="page">
            <w:top w:val="single" w:sz="18" w:space="31" w:color="1F497D" w:themeColor="text2"/>
            <w:left w:val="single" w:sz="18" w:space="31" w:color="1F497D" w:themeColor="text2"/>
            <w:bottom w:val="single" w:sz="18" w:space="31" w:color="1F497D" w:themeColor="text2"/>
            <w:right w:val="single" w:sz="18" w:space="31" w:color="1F497D" w:themeColor="text2"/>
          </w:pgBorders>
          <w:pgNumType w:start="1"/>
          <w:cols w:space="720"/>
          <w:titlePg/>
          <w:bidi/>
          <w:docGrid w:linePitch="360"/>
        </w:sectPr>
      </w:pPr>
      <w:r>
        <w:rPr>
          <w:rtl/>
        </w:rPr>
        <w:br w:type="page"/>
      </w:r>
    </w:p>
    <w:p w14:paraId="66E49777" w14:textId="77777777" w:rsidR="00B10DAF" w:rsidRDefault="00B10DAF">
      <w:pPr>
        <w:bidi w:val="0"/>
        <w:rPr>
          <w:color w:val="FCFCFC" w:themeColor="text1" w:themeTint="03"/>
        </w:rPr>
      </w:pPr>
    </w:p>
    <w:p w14:paraId="6A93AB56" w14:textId="77777777" w:rsidR="00B10DAF" w:rsidRDefault="00B10DAF" w:rsidP="00B10DAF">
      <w:pPr>
        <w:pStyle w:val="Head"/>
        <w:numPr>
          <w:ilvl w:val="0"/>
          <w:numId w:val="0"/>
        </w:numPr>
        <w:ind w:left="1134"/>
        <w:rPr>
          <w:lang w:bidi="fa-IR"/>
        </w:rPr>
      </w:pPr>
    </w:p>
    <w:p w14:paraId="3E20ECCA" w14:textId="77777777" w:rsidR="004D662A" w:rsidRDefault="00B10DAF" w:rsidP="008568DB">
      <w:pPr>
        <w:pStyle w:val="Heading1"/>
        <w:ind w:left="424" w:hanging="567"/>
        <w:jc w:val="left"/>
        <w:rPr>
          <w:rtl/>
        </w:rPr>
      </w:pPr>
      <w:bookmarkStart w:id="8" w:name="_Toc399594093"/>
      <w:bookmarkStart w:id="9" w:name="_Toc65932958"/>
      <w:r w:rsidRPr="00D87008">
        <w:rPr>
          <w:rFonts w:cs="B Nazanin" w:hint="cs"/>
          <w:rtl/>
        </w:rPr>
        <w:t>سند جزئيات کامل جداول</w:t>
      </w:r>
      <w:bookmarkStart w:id="10" w:name="_Toc399594094"/>
      <w:bookmarkEnd w:id="8"/>
      <w:bookmarkEnd w:id="9"/>
    </w:p>
    <w:p w14:paraId="1028E677" w14:textId="77777777" w:rsidR="004D662A" w:rsidRPr="004D662A" w:rsidRDefault="004D662A" w:rsidP="004D662A"/>
    <w:p w14:paraId="0C1E17FC" w14:textId="77777777" w:rsidR="004D662A" w:rsidRDefault="004D662A" w:rsidP="009538D9">
      <w:pPr>
        <w:pStyle w:val="Heading2"/>
        <w:rPr>
          <w:lang w:bidi="fa-IR"/>
        </w:rPr>
      </w:pPr>
      <w:bookmarkStart w:id="11" w:name="_Toc65932959"/>
      <w:r>
        <w:rPr>
          <w:rFonts w:hint="cs"/>
          <w:rtl/>
          <w:lang w:bidi="fa-IR"/>
        </w:rPr>
        <w:t xml:space="preserve">جدول </w:t>
      </w:r>
      <w:r w:rsidR="009538D9">
        <w:rPr>
          <w:rFonts w:hint="cs"/>
          <w:rtl/>
          <w:lang w:bidi="fa-IR"/>
        </w:rPr>
        <w:t>شناسه</w:t>
      </w:r>
      <w:r>
        <w:rPr>
          <w:rFonts w:hint="cs"/>
          <w:rtl/>
          <w:lang w:bidi="fa-IR"/>
        </w:rPr>
        <w:t xml:space="preserve"> ثابت </w:t>
      </w:r>
      <w:r>
        <w:rPr>
          <w:lang w:bidi="fa-IR"/>
        </w:rPr>
        <w:t>tblCommonBaseType</w:t>
      </w:r>
      <w:bookmarkEnd w:id="11"/>
    </w:p>
    <w:p w14:paraId="798ACD39" w14:textId="77777777" w:rsidR="0032778F" w:rsidRPr="0032778F" w:rsidRDefault="0032778F" w:rsidP="0032778F">
      <w:pPr>
        <w:rPr>
          <w:lang w:bidi="fa-IR"/>
        </w:rPr>
      </w:pPr>
    </w:p>
    <w:tbl>
      <w:tblPr>
        <w:bidiVisual/>
        <w:tblW w:w="146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7"/>
        <w:gridCol w:w="2270"/>
        <w:gridCol w:w="1517"/>
        <w:gridCol w:w="1056"/>
        <w:gridCol w:w="661"/>
        <w:gridCol w:w="724"/>
        <w:gridCol w:w="903"/>
        <w:gridCol w:w="895"/>
        <w:gridCol w:w="990"/>
        <w:gridCol w:w="736"/>
        <w:gridCol w:w="1272"/>
        <w:gridCol w:w="2859"/>
      </w:tblGrid>
      <w:tr w:rsidR="0032778F" w:rsidRPr="00864C51" w14:paraId="7FC168BB" w14:textId="77777777" w:rsidTr="00A71188">
        <w:trPr>
          <w:jc w:val="center"/>
        </w:trPr>
        <w:tc>
          <w:tcPr>
            <w:tcW w:w="14630" w:type="dxa"/>
            <w:gridSpan w:val="12"/>
            <w:shd w:val="clear" w:color="auto" w:fill="auto"/>
          </w:tcPr>
          <w:p w14:paraId="5CF00A21" w14:textId="77777777" w:rsidR="0032778F" w:rsidRPr="000D0112" w:rsidRDefault="0032778F" w:rsidP="0032778F">
            <w:pPr>
              <w:pStyle w:val="ListParagraph"/>
              <w:ind w:left="0"/>
              <w:rPr>
                <w:b/>
                <w:bCs/>
                <w:szCs w:val="24"/>
                <w:rtl/>
                <w:lang w:bidi="fa-IR"/>
              </w:rPr>
            </w:pPr>
            <w:r w:rsidRPr="000D0112">
              <w:rPr>
                <w:rFonts w:hint="cs"/>
                <w:b/>
                <w:bCs/>
                <w:szCs w:val="24"/>
                <w:rtl/>
              </w:rPr>
              <w:t>شرح</w:t>
            </w:r>
            <w:r w:rsidRPr="000D0112">
              <w:rPr>
                <w:b/>
                <w:bCs/>
                <w:szCs w:val="24"/>
                <w:rtl/>
              </w:rPr>
              <w:t xml:space="preserve"> </w:t>
            </w:r>
            <w:r w:rsidRPr="000D0112">
              <w:rPr>
                <w:rFonts w:hint="cs"/>
                <w:b/>
                <w:bCs/>
                <w:szCs w:val="24"/>
                <w:rtl/>
              </w:rPr>
              <w:t>جدول</w:t>
            </w:r>
            <w:r w:rsidRPr="000D0112">
              <w:rPr>
                <w:b/>
                <w:bCs/>
                <w:szCs w:val="24"/>
                <w:rtl/>
              </w:rPr>
              <w:t xml:space="preserve">: </w:t>
            </w:r>
            <w:r>
              <w:rPr>
                <w:rFonts w:hint="cs"/>
                <w:b/>
                <w:bCs/>
                <w:szCs w:val="24"/>
                <w:rtl/>
                <w:lang w:bidi="fa-IR"/>
              </w:rPr>
              <w:t>دراين جدول ميخواهيم براي اطلاعات پايه يک سري ثابت هايي تعريف شود.</w:t>
            </w:r>
          </w:p>
        </w:tc>
      </w:tr>
      <w:tr w:rsidR="005C774C" w:rsidRPr="00864C51" w14:paraId="3D152119" w14:textId="77777777" w:rsidTr="005C774C">
        <w:trPr>
          <w:trHeight w:val="1171"/>
          <w:jc w:val="center"/>
        </w:trPr>
        <w:tc>
          <w:tcPr>
            <w:tcW w:w="747" w:type="dxa"/>
            <w:shd w:val="clear" w:color="auto" w:fill="auto"/>
          </w:tcPr>
          <w:p w14:paraId="39DBB87B" w14:textId="77777777" w:rsidR="0032778F" w:rsidRPr="000D0112" w:rsidRDefault="0032778F" w:rsidP="00A71188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رديف</w:t>
            </w:r>
          </w:p>
        </w:tc>
        <w:tc>
          <w:tcPr>
            <w:tcW w:w="2109" w:type="dxa"/>
            <w:shd w:val="clear" w:color="auto" w:fill="auto"/>
          </w:tcPr>
          <w:p w14:paraId="3D412BEA" w14:textId="77777777" w:rsidR="0032778F" w:rsidRPr="000D0112" w:rsidRDefault="0032778F" w:rsidP="00A71188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نام فيلد لاتين</w:t>
            </w:r>
          </w:p>
        </w:tc>
        <w:tc>
          <w:tcPr>
            <w:tcW w:w="1562" w:type="dxa"/>
            <w:shd w:val="clear" w:color="auto" w:fill="auto"/>
          </w:tcPr>
          <w:p w14:paraId="083E72B3" w14:textId="77777777" w:rsidR="0032778F" w:rsidRPr="000D0112" w:rsidRDefault="0032778F" w:rsidP="00A71188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نام فيلد فارسي</w:t>
            </w:r>
          </w:p>
        </w:tc>
        <w:tc>
          <w:tcPr>
            <w:tcW w:w="1056" w:type="dxa"/>
            <w:shd w:val="clear" w:color="auto" w:fill="auto"/>
          </w:tcPr>
          <w:p w14:paraId="5EC2E377" w14:textId="77777777" w:rsidR="0032778F" w:rsidRPr="000D0112" w:rsidRDefault="0032778F" w:rsidP="00A71188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نوع داده</w:t>
            </w:r>
          </w:p>
        </w:tc>
        <w:tc>
          <w:tcPr>
            <w:tcW w:w="662" w:type="dxa"/>
            <w:shd w:val="clear" w:color="auto" w:fill="auto"/>
          </w:tcPr>
          <w:p w14:paraId="759D2D09" w14:textId="77777777" w:rsidR="0032778F" w:rsidRPr="000D0112" w:rsidRDefault="0032778F" w:rsidP="00A71188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طول داده</w:t>
            </w:r>
          </w:p>
        </w:tc>
        <w:tc>
          <w:tcPr>
            <w:tcW w:w="724" w:type="dxa"/>
            <w:shd w:val="clear" w:color="auto" w:fill="auto"/>
          </w:tcPr>
          <w:p w14:paraId="29D5A62F" w14:textId="77777777" w:rsidR="0032778F" w:rsidRPr="000D0112" w:rsidRDefault="0032778F" w:rsidP="00A71188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کليد اصلي</w:t>
            </w:r>
          </w:p>
        </w:tc>
        <w:tc>
          <w:tcPr>
            <w:tcW w:w="903" w:type="dxa"/>
            <w:shd w:val="clear" w:color="auto" w:fill="auto"/>
          </w:tcPr>
          <w:p w14:paraId="045532EB" w14:textId="77777777" w:rsidR="0032778F" w:rsidRPr="000D0112" w:rsidRDefault="0032778F" w:rsidP="00A71188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کليد خارجي</w:t>
            </w:r>
          </w:p>
        </w:tc>
        <w:tc>
          <w:tcPr>
            <w:tcW w:w="895" w:type="dxa"/>
            <w:shd w:val="clear" w:color="auto" w:fill="auto"/>
          </w:tcPr>
          <w:p w14:paraId="538F0CAE" w14:textId="77777777" w:rsidR="0032778F" w:rsidRPr="000D0112" w:rsidRDefault="0032778F" w:rsidP="00A71188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اجباري بودن</w:t>
            </w:r>
          </w:p>
        </w:tc>
        <w:tc>
          <w:tcPr>
            <w:tcW w:w="990" w:type="dxa"/>
            <w:shd w:val="clear" w:color="auto" w:fill="auto"/>
          </w:tcPr>
          <w:p w14:paraId="31E6489A" w14:textId="77777777" w:rsidR="0032778F" w:rsidRPr="000D0112" w:rsidRDefault="0032778F" w:rsidP="00A71188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ايندکس يکتا</w:t>
            </w:r>
          </w:p>
        </w:tc>
        <w:tc>
          <w:tcPr>
            <w:tcW w:w="736" w:type="dxa"/>
            <w:shd w:val="clear" w:color="auto" w:fill="auto"/>
          </w:tcPr>
          <w:p w14:paraId="6A7C0A2B" w14:textId="77777777" w:rsidR="0032778F" w:rsidRPr="000D0112" w:rsidRDefault="0032778F" w:rsidP="00A71188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مقدار پيش فرض</w:t>
            </w:r>
          </w:p>
        </w:tc>
        <w:tc>
          <w:tcPr>
            <w:tcW w:w="1272" w:type="dxa"/>
            <w:shd w:val="clear" w:color="auto" w:fill="auto"/>
          </w:tcPr>
          <w:p w14:paraId="339F05BD" w14:textId="77777777" w:rsidR="0032778F" w:rsidRPr="000D0112" w:rsidRDefault="0032778F" w:rsidP="00A71188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مقاديرمجاز</w:t>
            </w:r>
          </w:p>
        </w:tc>
        <w:tc>
          <w:tcPr>
            <w:tcW w:w="2974" w:type="dxa"/>
            <w:shd w:val="clear" w:color="auto" w:fill="auto"/>
          </w:tcPr>
          <w:p w14:paraId="76ABEFA2" w14:textId="77777777" w:rsidR="0032778F" w:rsidRPr="000D0112" w:rsidRDefault="0032778F" w:rsidP="00A71188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توضيحات</w:t>
            </w:r>
          </w:p>
        </w:tc>
      </w:tr>
      <w:tr w:rsidR="005C774C" w:rsidRPr="002253DD" w14:paraId="52886E6F" w14:textId="77777777" w:rsidTr="005C774C">
        <w:trPr>
          <w:jc w:val="center"/>
        </w:trPr>
        <w:tc>
          <w:tcPr>
            <w:tcW w:w="747" w:type="dxa"/>
            <w:shd w:val="clear" w:color="auto" w:fill="auto"/>
          </w:tcPr>
          <w:p w14:paraId="6EA390AC" w14:textId="77777777" w:rsidR="0032778F" w:rsidRPr="0031579B" w:rsidRDefault="0032778F" w:rsidP="00A71188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 w:rsidRPr="0031579B">
              <w:rPr>
                <w:rFonts w:hint="cs"/>
                <w:szCs w:val="24"/>
                <w:rtl/>
              </w:rPr>
              <w:t>1</w:t>
            </w:r>
          </w:p>
        </w:tc>
        <w:tc>
          <w:tcPr>
            <w:tcW w:w="2109" w:type="dxa"/>
            <w:shd w:val="clear" w:color="auto" w:fill="auto"/>
            <w:vAlign w:val="center"/>
          </w:tcPr>
          <w:p w14:paraId="13F21976" w14:textId="77777777" w:rsidR="0032778F" w:rsidRPr="0031579B" w:rsidRDefault="005C774C" w:rsidP="00A71188">
            <w:pPr>
              <w:bidi w:val="0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CommonBaseType</w:t>
            </w:r>
            <w:r w:rsidR="0032778F" w:rsidRPr="0031579B">
              <w:rPr>
                <w:color w:val="000000"/>
                <w:szCs w:val="24"/>
              </w:rPr>
              <w:t>Id</w:t>
            </w:r>
          </w:p>
        </w:tc>
        <w:tc>
          <w:tcPr>
            <w:tcW w:w="1562" w:type="dxa"/>
            <w:shd w:val="clear" w:color="auto" w:fill="auto"/>
            <w:vAlign w:val="center"/>
          </w:tcPr>
          <w:p w14:paraId="49C78AD3" w14:textId="77777777" w:rsidR="0032778F" w:rsidRPr="0031579B" w:rsidRDefault="009538D9" w:rsidP="00A71188">
            <w:pPr>
              <w:rPr>
                <w:rFonts w:ascii="Arial" w:hAnsi="Arial"/>
                <w:color w:val="000000"/>
                <w:szCs w:val="24"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شناسه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07259B05" w14:textId="77777777" w:rsidR="0032778F" w:rsidRPr="0031579B" w:rsidRDefault="0032778F" w:rsidP="00A71188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662" w:type="dxa"/>
            <w:shd w:val="clear" w:color="auto" w:fill="auto"/>
            <w:vAlign w:val="center"/>
          </w:tcPr>
          <w:p w14:paraId="48B8C48A" w14:textId="77777777" w:rsidR="0032778F" w:rsidRPr="0031579B" w:rsidRDefault="0032778F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24" w:type="dxa"/>
            <w:shd w:val="clear" w:color="auto" w:fill="auto"/>
            <w:vAlign w:val="center"/>
          </w:tcPr>
          <w:p w14:paraId="7358C509" w14:textId="77777777" w:rsidR="0032778F" w:rsidRPr="0031579B" w:rsidRDefault="0032778F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03" w:type="dxa"/>
            <w:shd w:val="clear" w:color="auto" w:fill="auto"/>
            <w:vAlign w:val="center"/>
          </w:tcPr>
          <w:p w14:paraId="2F8BE17B" w14:textId="77777777" w:rsidR="0032778F" w:rsidRPr="0031579B" w:rsidRDefault="0032778F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14:paraId="2456053A" w14:textId="77777777" w:rsidR="0032778F" w:rsidRPr="0031579B" w:rsidRDefault="0032778F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14:paraId="131337DF" w14:textId="77777777" w:rsidR="0032778F" w:rsidRPr="0031579B" w:rsidRDefault="0032778F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14:paraId="63532985" w14:textId="77777777" w:rsidR="0032778F" w:rsidRPr="0031579B" w:rsidRDefault="0032778F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14:paraId="086CC669" w14:textId="77777777" w:rsidR="0032778F" w:rsidRPr="0031579B" w:rsidRDefault="0032778F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2974" w:type="dxa"/>
            <w:shd w:val="clear" w:color="auto" w:fill="auto"/>
            <w:vAlign w:val="center"/>
          </w:tcPr>
          <w:p w14:paraId="50045D9F" w14:textId="77777777" w:rsidR="0032778F" w:rsidRPr="0031579B" w:rsidRDefault="0032778F" w:rsidP="00A71188">
            <w:pPr>
              <w:rPr>
                <w:rFonts w:ascii="Arial" w:hAnsi="Arial"/>
                <w:color w:val="000000"/>
                <w:szCs w:val="24"/>
              </w:rPr>
            </w:pPr>
          </w:p>
        </w:tc>
      </w:tr>
      <w:tr w:rsidR="0032778F" w:rsidRPr="002253DD" w14:paraId="716EA0EF" w14:textId="77777777" w:rsidTr="005C774C">
        <w:trPr>
          <w:jc w:val="center"/>
        </w:trPr>
        <w:tc>
          <w:tcPr>
            <w:tcW w:w="747" w:type="dxa"/>
            <w:shd w:val="clear" w:color="auto" w:fill="auto"/>
          </w:tcPr>
          <w:p w14:paraId="570171B6" w14:textId="77777777" w:rsidR="0032778F" w:rsidRPr="0031579B" w:rsidRDefault="0032778F" w:rsidP="00A71188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2109" w:type="dxa"/>
            <w:shd w:val="clear" w:color="auto" w:fill="auto"/>
            <w:vAlign w:val="center"/>
          </w:tcPr>
          <w:p w14:paraId="6D7447B4" w14:textId="77777777" w:rsidR="0032778F" w:rsidRPr="0031579B" w:rsidRDefault="009538D9" w:rsidP="00A71188">
            <w:pPr>
              <w:bidi w:val="0"/>
              <w:rPr>
                <w:color w:val="000000"/>
                <w:szCs w:val="24"/>
                <w:rtl/>
                <w:lang w:bidi="fa-IR"/>
              </w:rPr>
            </w:pPr>
            <w:r>
              <w:rPr>
                <w:color w:val="000000"/>
                <w:szCs w:val="24"/>
              </w:rPr>
              <w:t>BaseTypeTitle</w:t>
            </w:r>
          </w:p>
        </w:tc>
        <w:tc>
          <w:tcPr>
            <w:tcW w:w="1562" w:type="dxa"/>
            <w:shd w:val="clear" w:color="auto" w:fill="auto"/>
            <w:vAlign w:val="center"/>
          </w:tcPr>
          <w:p w14:paraId="20EFB682" w14:textId="77777777" w:rsidR="0032778F" w:rsidRPr="0031579B" w:rsidRDefault="0032778F" w:rsidP="00A71188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 xml:space="preserve">عنوان 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27396548" w14:textId="77777777" w:rsidR="0032778F" w:rsidRDefault="0032778F" w:rsidP="00A71188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nvarchar</w:t>
            </w:r>
          </w:p>
        </w:tc>
        <w:tc>
          <w:tcPr>
            <w:tcW w:w="662" w:type="dxa"/>
            <w:shd w:val="clear" w:color="auto" w:fill="auto"/>
            <w:vAlign w:val="center"/>
          </w:tcPr>
          <w:p w14:paraId="5FEF3CA4" w14:textId="77777777" w:rsidR="0032778F" w:rsidRPr="0031579B" w:rsidRDefault="0032778F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800</w:t>
            </w:r>
          </w:p>
        </w:tc>
        <w:tc>
          <w:tcPr>
            <w:tcW w:w="724" w:type="dxa"/>
            <w:shd w:val="clear" w:color="auto" w:fill="auto"/>
            <w:vAlign w:val="center"/>
          </w:tcPr>
          <w:p w14:paraId="77F65656" w14:textId="77777777" w:rsidR="0032778F" w:rsidRDefault="0032778F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14:paraId="405B1DA0" w14:textId="77777777" w:rsidR="0032778F" w:rsidRPr="0031579B" w:rsidRDefault="0032778F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14:paraId="028C4AB0" w14:textId="77777777" w:rsidR="0032778F" w:rsidRDefault="0032778F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14:paraId="5B19E0F5" w14:textId="77777777" w:rsidR="0032778F" w:rsidRPr="0031579B" w:rsidRDefault="0032778F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736" w:type="dxa"/>
            <w:shd w:val="clear" w:color="auto" w:fill="auto"/>
            <w:vAlign w:val="center"/>
          </w:tcPr>
          <w:p w14:paraId="0AD7F87E" w14:textId="77777777" w:rsidR="0032778F" w:rsidRPr="0031579B" w:rsidRDefault="0032778F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14:paraId="1A64A9F4" w14:textId="77777777" w:rsidR="0032778F" w:rsidRPr="0031579B" w:rsidRDefault="0032778F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2974" w:type="dxa"/>
            <w:shd w:val="clear" w:color="auto" w:fill="auto"/>
            <w:vAlign w:val="center"/>
          </w:tcPr>
          <w:p w14:paraId="22D8C79D" w14:textId="77777777" w:rsidR="0032778F" w:rsidRPr="0031579B" w:rsidRDefault="0032778F" w:rsidP="00A71188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</w:p>
        </w:tc>
      </w:tr>
      <w:tr w:rsidR="005C774C" w:rsidRPr="002253DD" w14:paraId="20197A39" w14:textId="77777777" w:rsidTr="005C774C">
        <w:trPr>
          <w:jc w:val="center"/>
        </w:trPr>
        <w:tc>
          <w:tcPr>
            <w:tcW w:w="747" w:type="dxa"/>
            <w:shd w:val="clear" w:color="auto" w:fill="auto"/>
          </w:tcPr>
          <w:p w14:paraId="3C20D4EE" w14:textId="77777777" w:rsidR="005C774C" w:rsidRDefault="005C774C" w:rsidP="00A71188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rFonts w:hint="cs"/>
                <w:szCs w:val="24"/>
                <w:rtl/>
              </w:rPr>
              <w:t>3</w:t>
            </w:r>
          </w:p>
        </w:tc>
        <w:tc>
          <w:tcPr>
            <w:tcW w:w="2109" w:type="dxa"/>
            <w:shd w:val="clear" w:color="auto" w:fill="auto"/>
            <w:vAlign w:val="center"/>
          </w:tcPr>
          <w:p w14:paraId="52957BB6" w14:textId="77777777" w:rsidR="005C774C" w:rsidRDefault="009538D9" w:rsidP="00A71188">
            <w:pPr>
              <w:bidi w:val="0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BaseTypeCode</w:t>
            </w:r>
          </w:p>
        </w:tc>
        <w:tc>
          <w:tcPr>
            <w:tcW w:w="1562" w:type="dxa"/>
            <w:shd w:val="clear" w:color="auto" w:fill="auto"/>
            <w:vAlign w:val="center"/>
          </w:tcPr>
          <w:p w14:paraId="4BB7D95F" w14:textId="77777777" w:rsidR="005C774C" w:rsidRDefault="009538D9" w:rsidP="00A71188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کد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671AECB3" w14:textId="77777777" w:rsidR="005C774C" w:rsidRDefault="009538D9" w:rsidP="00A71188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varchar</w:t>
            </w:r>
          </w:p>
        </w:tc>
        <w:tc>
          <w:tcPr>
            <w:tcW w:w="662" w:type="dxa"/>
            <w:shd w:val="clear" w:color="auto" w:fill="auto"/>
            <w:vAlign w:val="center"/>
          </w:tcPr>
          <w:p w14:paraId="0EF76B0B" w14:textId="77777777" w:rsidR="005C774C" w:rsidRDefault="00B06F04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3</w:t>
            </w:r>
          </w:p>
        </w:tc>
        <w:tc>
          <w:tcPr>
            <w:tcW w:w="724" w:type="dxa"/>
            <w:shd w:val="clear" w:color="auto" w:fill="auto"/>
            <w:vAlign w:val="center"/>
          </w:tcPr>
          <w:p w14:paraId="44D23A92" w14:textId="77777777" w:rsidR="005C774C" w:rsidRDefault="005C774C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14:paraId="501DC802" w14:textId="77777777" w:rsidR="005C774C" w:rsidRPr="0031579B" w:rsidRDefault="005C774C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14:paraId="218ECDD2" w14:textId="77777777" w:rsidR="005C774C" w:rsidRDefault="005C774C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90" w:type="dxa"/>
            <w:shd w:val="clear" w:color="auto" w:fill="auto"/>
            <w:vAlign w:val="center"/>
          </w:tcPr>
          <w:p w14:paraId="7E7AA3A3" w14:textId="77777777" w:rsidR="005C774C" w:rsidRDefault="009538D9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736" w:type="dxa"/>
            <w:shd w:val="clear" w:color="auto" w:fill="auto"/>
            <w:vAlign w:val="center"/>
          </w:tcPr>
          <w:p w14:paraId="41E4A6D1" w14:textId="77777777" w:rsidR="005C774C" w:rsidRPr="0031579B" w:rsidRDefault="005C774C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14:paraId="7BE06A7A" w14:textId="77777777" w:rsidR="005C774C" w:rsidRPr="0031579B" w:rsidRDefault="005C774C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2974" w:type="dxa"/>
            <w:shd w:val="clear" w:color="auto" w:fill="auto"/>
            <w:vAlign w:val="center"/>
          </w:tcPr>
          <w:p w14:paraId="6B61C041" w14:textId="77777777" w:rsidR="005C774C" w:rsidRDefault="005C774C" w:rsidP="00A71188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</w:p>
        </w:tc>
      </w:tr>
    </w:tbl>
    <w:p w14:paraId="0C7292E2" w14:textId="77777777" w:rsidR="004D662A" w:rsidRPr="004D662A" w:rsidRDefault="004D662A" w:rsidP="004D662A">
      <w:pPr>
        <w:rPr>
          <w:lang w:bidi="fa-IR"/>
        </w:rPr>
      </w:pPr>
    </w:p>
    <w:p w14:paraId="2279A818" w14:textId="77777777" w:rsidR="0032778F" w:rsidRDefault="00F65E63" w:rsidP="006D5AB0">
      <w:pPr>
        <w:pStyle w:val="Heading2"/>
        <w:rPr>
          <w:rtl/>
          <w:lang w:bidi="fa-IR"/>
        </w:rPr>
      </w:pPr>
      <w:bookmarkStart w:id="12" w:name="_Toc65932960"/>
      <w:r>
        <w:rPr>
          <w:rFonts w:hint="cs"/>
          <w:rtl/>
          <w:lang w:bidi="fa-IR"/>
        </w:rPr>
        <w:t xml:space="preserve">جدول مقاديرثابت </w:t>
      </w:r>
      <w:r>
        <w:rPr>
          <w:lang w:bidi="fa-IR"/>
        </w:rPr>
        <w:t>tblCommonBaseData</w:t>
      </w:r>
      <w:bookmarkEnd w:id="12"/>
    </w:p>
    <w:p w14:paraId="303258D7" w14:textId="77777777" w:rsidR="00F65E63" w:rsidRPr="00F65E63" w:rsidRDefault="00F65E63" w:rsidP="00F65E63">
      <w:pPr>
        <w:rPr>
          <w:rtl/>
          <w:lang w:bidi="fa-IR"/>
        </w:rPr>
      </w:pPr>
    </w:p>
    <w:tbl>
      <w:tblPr>
        <w:bidiVisual/>
        <w:tblW w:w="146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7"/>
        <w:gridCol w:w="2270"/>
        <w:gridCol w:w="1504"/>
        <w:gridCol w:w="1056"/>
        <w:gridCol w:w="661"/>
        <w:gridCol w:w="724"/>
        <w:gridCol w:w="903"/>
        <w:gridCol w:w="895"/>
        <w:gridCol w:w="990"/>
        <w:gridCol w:w="736"/>
        <w:gridCol w:w="1272"/>
        <w:gridCol w:w="2872"/>
      </w:tblGrid>
      <w:tr w:rsidR="00F65E63" w:rsidRPr="00864C51" w14:paraId="55DD375A" w14:textId="77777777" w:rsidTr="00A71188">
        <w:trPr>
          <w:jc w:val="center"/>
        </w:trPr>
        <w:tc>
          <w:tcPr>
            <w:tcW w:w="14630" w:type="dxa"/>
            <w:gridSpan w:val="12"/>
            <w:shd w:val="clear" w:color="auto" w:fill="auto"/>
          </w:tcPr>
          <w:p w14:paraId="16870BD2" w14:textId="77777777" w:rsidR="00F65E63" w:rsidRPr="000D0112" w:rsidRDefault="00F65E63" w:rsidP="00F65E63">
            <w:pPr>
              <w:pStyle w:val="ListParagraph"/>
              <w:ind w:left="0"/>
              <w:rPr>
                <w:b/>
                <w:bCs/>
                <w:szCs w:val="24"/>
                <w:rtl/>
                <w:lang w:bidi="fa-IR"/>
              </w:rPr>
            </w:pPr>
            <w:r w:rsidRPr="000D0112">
              <w:rPr>
                <w:rFonts w:hint="cs"/>
                <w:b/>
                <w:bCs/>
                <w:szCs w:val="24"/>
                <w:rtl/>
              </w:rPr>
              <w:t>شرح</w:t>
            </w:r>
            <w:r w:rsidRPr="000D0112">
              <w:rPr>
                <w:b/>
                <w:bCs/>
                <w:szCs w:val="24"/>
                <w:rtl/>
              </w:rPr>
              <w:t xml:space="preserve"> </w:t>
            </w:r>
            <w:r w:rsidRPr="000D0112">
              <w:rPr>
                <w:rFonts w:hint="cs"/>
                <w:b/>
                <w:bCs/>
                <w:szCs w:val="24"/>
                <w:rtl/>
              </w:rPr>
              <w:t>جدول</w:t>
            </w:r>
            <w:r w:rsidRPr="000D0112">
              <w:rPr>
                <w:b/>
                <w:bCs/>
                <w:szCs w:val="24"/>
                <w:rtl/>
              </w:rPr>
              <w:t xml:space="preserve">: </w:t>
            </w:r>
            <w:r>
              <w:rPr>
                <w:rFonts w:hint="cs"/>
                <w:b/>
                <w:bCs/>
                <w:szCs w:val="24"/>
                <w:rtl/>
                <w:lang w:bidi="fa-IR"/>
              </w:rPr>
              <w:t>دراين جدول براي يک سري ثابت مي خواهيم ديتا تعريف کنيم.</w:t>
            </w:r>
          </w:p>
        </w:tc>
      </w:tr>
      <w:tr w:rsidR="00B52232" w:rsidRPr="00864C51" w14:paraId="59156EFA" w14:textId="77777777" w:rsidTr="006D5659">
        <w:trPr>
          <w:trHeight w:val="1171"/>
          <w:jc w:val="center"/>
        </w:trPr>
        <w:tc>
          <w:tcPr>
            <w:tcW w:w="747" w:type="dxa"/>
            <w:shd w:val="clear" w:color="auto" w:fill="auto"/>
          </w:tcPr>
          <w:p w14:paraId="22A15D26" w14:textId="77777777" w:rsidR="00F65E63" w:rsidRPr="000D0112" w:rsidRDefault="00F65E63" w:rsidP="00A71188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رديف</w:t>
            </w:r>
          </w:p>
        </w:tc>
        <w:tc>
          <w:tcPr>
            <w:tcW w:w="2258" w:type="dxa"/>
            <w:shd w:val="clear" w:color="auto" w:fill="auto"/>
          </w:tcPr>
          <w:p w14:paraId="237F5266" w14:textId="77777777" w:rsidR="00F65E63" w:rsidRPr="000D0112" w:rsidRDefault="00F65E63" w:rsidP="00A71188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نام فيلد لاتين</w:t>
            </w:r>
          </w:p>
        </w:tc>
        <w:tc>
          <w:tcPr>
            <w:tcW w:w="1507" w:type="dxa"/>
            <w:shd w:val="clear" w:color="auto" w:fill="auto"/>
          </w:tcPr>
          <w:p w14:paraId="6688D37E" w14:textId="77777777" w:rsidR="00F65E63" w:rsidRPr="000D0112" w:rsidRDefault="00F65E63" w:rsidP="00A71188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نام فيلد فارسي</w:t>
            </w:r>
          </w:p>
        </w:tc>
        <w:tc>
          <w:tcPr>
            <w:tcW w:w="1056" w:type="dxa"/>
            <w:shd w:val="clear" w:color="auto" w:fill="auto"/>
          </w:tcPr>
          <w:p w14:paraId="2A266AB5" w14:textId="77777777" w:rsidR="00F65E63" w:rsidRPr="000D0112" w:rsidRDefault="00F65E63" w:rsidP="00A71188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نوع داده</w:t>
            </w:r>
          </w:p>
        </w:tc>
        <w:tc>
          <w:tcPr>
            <w:tcW w:w="661" w:type="dxa"/>
            <w:shd w:val="clear" w:color="auto" w:fill="auto"/>
          </w:tcPr>
          <w:p w14:paraId="1ED864BE" w14:textId="77777777" w:rsidR="00F65E63" w:rsidRPr="000D0112" w:rsidRDefault="00F65E63" w:rsidP="00A71188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طول داده</w:t>
            </w:r>
          </w:p>
        </w:tc>
        <w:tc>
          <w:tcPr>
            <w:tcW w:w="724" w:type="dxa"/>
            <w:shd w:val="clear" w:color="auto" w:fill="auto"/>
          </w:tcPr>
          <w:p w14:paraId="6E9D8F55" w14:textId="77777777" w:rsidR="00F65E63" w:rsidRPr="000D0112" w:rsidRDefault="00F65E63" w:rsidP="00A71188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کليد اصلي</w:t>
            </w:r>
          </w:p>
        </w:tc>
        <w:tc>
          <w:tcPr>
            <w:tcW w:w="903" w:type="dxa"/>
            <w:shd w:val="clear" w:color="auto" w:fill="auto"/>
          </w:tcPr>
          <w:p w14:paraId="2D90A691" w14:textId="77777777" w:rsidR="00F65E63" w:rsidRPr="000D0112" w:rsidRDefault="00F65E63" w:rsidP="00A71188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کليد خارجي</w:t>
            </w:r>
          </w:p>
        </w:tc>
        <w:tc>
          <w:tcPr>
            <w:tcW w:w="895" w:type="dxa"/>
            <w:shd w:val="clear" w:color="auto" w:fill="auto"/>
          </w:tcPr>
          <w:p w14:paraId="2152D7BA" w14:textId="77777777" w:rsidR="00F65E63" w:rsidRPr="000D0112" w:rsidRDefault="00F65E63" w:rsidP="00A71188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اجباري بودن</w:t>
            </w:r>
          </w:p>
        </w:tc>
        <w:tc>
          <w:tcPr>
            <w:tcW w:w="990" w:type="dxa"/>
            <w:shd w:val="clear" w:color="auto" w:fill="auto"/>
          </w:tcPr>
          <w:p w14:paraId="022AC641" w14:textId="77777777" w:rsidR="00F65E63" w:rsidRPr="000D0112" w:rsidRDefault="00F65E63" w:rsidP="00A71188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ايندکس يکتا</w:t>
            </w:r>
          </w:p>
        </w:tc>
        <w:tc>
          <w:tcPr>
            <w:tcW w:w="736" w:type="dxa"/>
            <w:shd w:val="clear" w:color="auto" w:fill="auto"/>
          </w:tcPr>
          <w:p w14:paraId="3E044A42" w14:textId="77777777" w:rsidR="00F65E63" w:rsidRPr="000D0112" w:rsidRDefault="00F65E63" w:rsidP="00A71188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مقدار پيش فرض</w:t>
            </w:r>
          </w:p>
        </w:tc>
        <w:tc>
          <w:tcPr>
            <w:tcW w:w="1272" w:type="dxa"/>
            <w:shd w:val="clear" w:color="auto" w:fill="auto"/>
          </w:tcPr>
          <w:p w14:paraId="45A1AAFB" w14:textId="77777777" w:rsidR="00F65E63" w:rsidRPr="000D0112" w:rsidRDefault="00F65E63" w:rsidP="00A71188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مقاديرمجاز</w:t>
            </w:r>
          </w:p>
        </w:tc>
        <w:tc>
          <w:tcPr>
            <w:tcW w:w="2881" w:type="dxa"/>
            <w:shd w:val="clear" w:color="auto" w:fill="auto"/>
          </w:tcPr>
          <w:p w14:paraId="66294A54" w14:textId="77777777" w:rsidR="00F65E63" w:rsidRPr="000D0112" w:rsidRDefault="00F65E63" w:rsidP="00A71188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توضيحات</w:t>
            </w:r>
          </w:p>
        </w:tc>
      </w:tr>
      <w:tr w:rsidR="00B52232" w:rsidRPr="002253DD" w14:paraId="3EA1A676" w14:textId="77777777" w:rsidTr="006D5659">
        <w:trPr>
          <w:jc w:val="center"/>
        </w:trPr>
        <w:tc>
          <w:tcPr>
            <w:tcW w:w="747" w:type="dxa"/>
            <w:shd w:val="clear" w:color="auto" w:fill="auto"/>
          </w:tcPr>
          <w:p w14:paraId="264F4D54" w14:textId="77777777" w:rsidR="00F65E63" w:rsidRPr="0031579B" w:rsidRDefault="00F65E63" w:rsidP="00A71188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 w:rsidRPr="0031579B">
              <w:rPr>
                <w:rFonts w:hint="cs"/>
                <w:szCs w:val="24"/>
                <w:rtl/>
              </w:rPr>
              <w:t>1</w:t>
            </w:r>
          </w:p>
        </w:tc>
        <w:tc>
          <w:tcPr>
            <w:tcW w:w="2258" w:type="dxa"/>
            <w:shd w:val="clear" w:color="auto" w:fill="auto"/>
            <w:vAlign w:val="center"/>
          </w:tcPr>
          <w:p w14:paraId="4B56678E" w14:textId="77777777" w:rsidR="00F65E63" w:rsidRPr="0031579B" w:rsidRDefault="00B52232" w:rsidP="00A71188">
            <w:pPr>
              <w:bidi w:val="0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CommonBaseDataId</w:t>
            </w:r>
          </w:p>
        </w:tc>
        <w:tc>
          <w:tcPr>
            <w:tcW w:w="1507" w:type="dxa"/>
            <w:shd w:val="clear" w:color="auto" w:fill="auto"/>
            <w:vAlign w:val="center"/>
          </w:tcPr>
          <w:p w14:paraId="4CCF9CD5" w14:textId="77777777" w:rsidR="00F65E63" w:rsidRPr="0031579B" w:rsidRDefault="00B52232" w:rsidP="00A71188">
            <w:pPr>
              <w:rPr>
                <w:rFonts w:ascii="Arial" w:hAnsi="Arial"/>
                <w:color w:val="000000"/>
                <w:szCs w:val="24"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شناسه</w:t>
            </w:r>
            <w:r w:rsidR="006D5659"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 xml:space="preserve"> مقدارثابت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53C086F2" w14:textId="77777777" w:rsidR="00F65E63" w:rsidRPr="0031579B" w:rsidRDefault="00B52232" w:rsidP="00A71188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661" w:type="dxa"/>
            <w:shd w:val="clear" w:color="auto" w:fill="auto"/>
            <w:vAlign w:val="center"/>
          </w:tcPr>
          <w:p w14:paraId="1C05DD83" w14:textId="77777777" w:rsidR="00F65E63" w:rsidRPr="0031579B" w:rsidRDefault="00F65E63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24" w:type="dxa"/>
            <w:shd w:val="clear" w:color="auto" w:fill="auto"/>
            <w:vAlign w:val="center"/>
          </w:tcPr>
          <w:p w14:paraId="280FBE23" w14:textId="77777777" w:rsidR="00F65E63" w:rsidRPr="0031579B" w:rsidRDefault="00B52232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03" w:type="dxa"/>
            <w:shd w:val="clear" w:color="auto" w:fill="auto"/>
            <w:vAlign w:val="center"/>
          </w:tcPr>
          <w:p w14:paraId="7EFE0C7E" w14:textId="77777777" w:rsidR="00F65E63" w:rsidRPr="0031579B" w:rsidRDefault="00F65E63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14:paraId="73323E6C" w14:textId="77777777" w:rsidR="00F65E63" w:rsidRPr="0031579B" w:rsidRDefault="00B52232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14:paraId="6991B0CA" w14:textId="77777777" w:rsidR="00F65E63" w:rsidRPr="0031579B" w:rsidRDefault="00F65E63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14:paraId="15382375" w14:textId="77777777" w:rsidR="00F65E63" w:rsidRPr="0031579B" w:rsidRDefault="00F65E63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14:paraId="25B4EC76" w14:textId="77777777" w:rsidR="00F65E63" w:rsidRPr="0031579B" w:rsidRDefault="00F65E63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2881" w:type="dxa"/>
            <w:shd w:val="clear" w:color="auto" w:fill="auto"/>
            <w:vAlign w:val="center"/>
          </w:tcPr>
          <w:p w14:paraId="28E0441C" w14:textId="77777777" w:rsidR="00F65E63" w:rsidRPr="0031579B" w:rsidRDefault="00F65E63" w:rsidP="00A71188">
            <w:pPr>
              <w:rPr>
                <w:rFonts w:ascii="Arial" w:hAnsi="Arial"/>
                <w:color w:val="000000"/>
                <w:szCs w:val="24"/>
              </w:rPr>
            </w:pPr>
          </w:p>
        </w:tc>
      </w:tr>
      <w:tr w:rsidR="00B52232" w:rsidRPr="002253DD" w14:paraId="14F8CB4B" w14:textId="77777777" w:rsidTr="006D5659">
        <w:trPr>
          <w:jc w:val="center"/>
        </w:trPr>
        <w:tc>
          <w:tcPr>
            <w:tcW w:w="747" w:type="dxa"/>
            <w:shd w:val="clear" w:color="auto" w:fill="auto"/>
          </w:tcPr>
          <w:p w14:paraId="5A7BD0DC" w14:textId="77777777" w:rsidR="00F65E63" w:rsidRPr="0031579B" w:rsidRDefault="00F65E63" w:rsidP="00A71188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>
              <w:rPr>
                <w:szCs w:val="24"/>
              </w:rPr>
              <w:lastRenderedPageBreak/>
              <w:t>2</w:t>
            </w:r>
          </w:p>
        </w:tc>
        <w:tc>
          <w:tcPr>
            <w:tcW w:w="2258" w:type="dxa"/>
            <w:shd w:val="clear" w:color="auto" w:fill="auto"/>
            <w:vAlign w:val="center"/>
          </w:tcPr>
          <w:p w14:paraId="5B087983" w14:textId="77777777" w:rsidR="00F65E63" w:rsidRPr="0031579B" w:rsidRDefault="00A71188" w:rsidP="00A71188">
            <w:pPr>
              <w:bidi w:val="0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Base</w:t>
            </w:r>
            <w:r w:rsidR="00B06F04">
              <w:rPr>
                <w:color w:val="000000"/>
                <w:szCs w:val="24"/>
              </w:rPr>
              <w:t>Code</w:t>
            </w:r>
          </w:p>
        </w:tc>
        <w:tc>
          <w:tcPr>
            <w:tcW w:w="1507" w:type="dxa"/>
            <w:shd w:val="clear" w:color="auto" w:fill="auto"/>
            <w:vAlign w:val="center"/>
          </w:tcPr>
          <w:p w14:paraId="6F2A7E83" w14:textId="77777777" w:rsidR="00F65E63" w:rsidRPr="0031579B" w:rsidRDefault="00B06F04" w:rsidP="00A71188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کد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4C446552" w14:textId="77777777" w:rsidR="00F65E63" w:rsidRDefault="00B06F04" w:rsidP="00A71188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varchar</w:t>
            </w:r>
          </w:p>
        </w:tc>
        <w:tc>
          <w:tcPr>
            <w:tcW w:w="661" w:type="dxa"/>
            <w:shd w:val="clear" w:color="auto" w:fill="auto"/>
            <w:vAlign w:val="center"/>
          </w:tcPr>
          <w:p w14:paraId="76EFCCD5" w14:textId="77777777" w:rsidR="00F65E63" w:rsidRPr="0031579B" w:rsidRDefault="00B06F04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6</w:t>
            </w:r>
          </w:p>
        </w:tc>
        <w:tc>
          <w:tcPr>
            <w:tcW w:w="724" w:type="dxa"/>
            <w:shd w:val="clear" w:color="auto" w:fill="auto"/>
            <w:vAlign w:val="center"/>
          </w:tcPr>
          <w:p w14:paraId="6892039C" w14:textId="77777777" w:rsidR="00F65E63" w:rsidRDefault="00F65E63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14:paraId="44A157CE" w14:textId="77777777" w:rsidR="00F65E63" w:rsidRPr="0031579B" w:rsidRDefault="00F65E63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14:paraId="7CB25565" w14:textId="77777777" w:rsidR="00F65E63" w:rsidRDefault="00F65E63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90" w:type="dxa"/>
            <w:shd w:val="clear" w:color="auto" w:fill="auto"/>
            <w:vAlign w:val="center"/>
          </w:tcPr>
          <w:p w14:paraId="6083028B" w14:textId="77777777" w:rsidR="00F65E63" w:rsidRPr="0031579B" w:rsidRDefault="00F65E63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14:paraId="1D057C45" w14:textId="77777777" w:rsidR="00F65E63" w:rsidRPr="0031579B" w:rsidRDefault="00F65E63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14:paraId="767D1A83" w14:textId="77777777" w:rsidR="00F65E63" w:rsidRPr="0031579B" w:rsidRDefault="00F65E63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2881" w:type="dxa"/>
            <w:shd w:val="clear" w:color="auto" w:fill="auto"/>
            <w:vAlign w:val="center"/>
          </w:tcPr>
          <w:p w14:paraId="386EFD51" w14:textId="77777777" w:rsidR="00F65E63" w:rsidRPr="0031579B" w:rsidRDefault="006D5659" w:rsidP="00A71188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ترکيب رديف 2و 4 کليد يکتا را مي سازد</w:t>
            </w:r>
          </w:p>
        </w:tc>
      </w:tr>
      <w:tr w:rsidR="00B52232" w:rsidRPr="002253DD" w14:paraId="108EECE3" w14:textId="77777777" w:rsidTr="006D5659">
        <w:trPr>
          <w:jc w:val="center"/>
        </w:trPr>
        <w:tc>
          <w:tcPr>
            <w:tcW w:w="747" w:type="dxa"/>
            <w:shd w:val="clear" w:color="auto" w:fill="auto"/>
          </w:tcPr>
          <w:p w14:paraId="279BBEEF" w14:textId="77777777" w:rsidR="00F65E63" w:rsidRDefault="00F65E63" w:rsidP="00A71188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2258" w:type="dxa"/>
            <w:shd w:val="clear" w:color="auto" w:fill="auto"/>
            <w:vAlign w:val="center"/>
          </w:tcPr>
          <w:p w14:paraId="1CF8A3A1" w14:textId="77777777" w:rsidR="00F65E63" w:rsidRDefault="00B06F04" w:rsidP="00B06F04">
            <w:pPr>
              <w:bidi w:val="0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BaseValue</w:t>
            </w:r>
          </w:p>
        </w:tc>
        <w:tc>
          <w:tcPr>
            <w:tcW w:w="1507" w:type="dxa"/>
            <w:shd w:val="clear" w:color="auto" w:fill="auto"/>
            <w:vAlign w:val="center"/>
          </w:tcPr>
          <w:p w14:paraId="09AA11F0" w14:textId="77777777" w:rsidR="00F65E63" w:rsidRDefault="00B06F04" w:rsidP="00A71188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مقدار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5C7ECB60" w14:textId="77777777" w:rsidR="00F65E63" w:rsidRDefault="00B06F04" w:rsidP="00A71188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nvarchar</w:t>
            </w:r>
          </w:p>
        </w:tc>
        <w:tc>
          <w:tcPr>
            <w:tcW w:w="661" w:type="dxa"/>
            <w:shd w:val="clear" w:color="auto" w:fill="auto"/>
            <w:vAlign w:val="center"/>
          </w:tcPr>
          <w:p w14:paraId="074CFBA5" w14:textId="77777777" w:rsidR="00F65E63" w:rsidRDefault="00B06F04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800</w:t>
            </w:r>
          </w:p>
        </w:tc>
        <w:tc>
          <w:tcPr>
            <w:tcW w:w="724" w:type="dxa"/>
            <w:shd w:val="clear" w:color="auto" w:fill="auto"/>
            <w:vAlign w:val="center"/>
          </w:tcPr>
          <w:p w14:paraId="2F5E8D48" w14:textId="77777777" w:rsidR="00F65E63" w:rsidRDefault="00F65E63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14:paraId="595EE0AA" w14:textId="77777777" w:rsidR="00F65E63" w:rsidRPr="0031579B" w:rsidRDefault="00F65E63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14:paraId="27DDCDF9" w14:textId="77777777" w:rsidR="00F65E63" w:rsidRDefault="00F65E63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90" w:type="dxa"/>
            <w:shd w:val="clear" w:color="auto" w:fill="auto"/>
            <w:vAlign w:val="center"/>
          </w:tcPr>
          <w:p w14:paraId="033398BC" w14:textId="77777777" w:rsidR="00F65E63" w:rsidRPr="0031579B" w:rsidRDefault="00F65E63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14:paraId="6D771E84" w14:textId="77777777" w:rsidR="00F65E63" w:rsidRPr="0031579B" w:rsidRDefault="00F65E63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14:paraId="0DDA8CF8" w14:textId="77777777" w:rsidR="00F65E63" w:rsidRPr="0031579B" w:rsidRDefault="00F65E63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2881" w:type="dxa"/>
            <w:shd w:val="clear" w:color="auto" w:fill="auto"/>
            <w:vAlign w:val="center"/>
          </w:tcPr>
          <w:p w14:paraId="145EB693" w14:textId="77777777" w:rsidR="00F65E63" w:rsidRPr="0031579B" w:rsidRDefault="00F65E63" w:rsidP="00A71188">
            <w:pPr>
              <w:rPr>
                <w:rFonts w:ascii="Arial" w:hAnsi="Arial"/>
                <w:color w:val="000000"/>
                <w:szCs w:val="24"/>
              </w:rPr>
            </w:pPr>
          </w:p>
        </w:tc>
      </w:tr>
      <w:tr w:rsidR="006D5659" w:rsidRPr="002253DD" w14:paraId="3D6D514E" w14:textId="77777777" w:rsidTr="006D5659">
        <w:trPr>
          <w:jc w:val="center"/>
        </w:trPr>
        <w:tc>
          <w:tcPr>
            <w:tcW w:w="747" w:type="dxa"/>
            <w:shd w:val="clear" w:color="auto" w:fill="auto"/>
          </w:tcPr>
          <w:p w14:paraId="56227EE1" w14:textId="77777777" w:rsidR="006D5659" w:rsidRDefault="006D5659" w:rsidP="006D5659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2258" w:type="dxa"/>
            <w:shd w:val="clear" w:color="auto" w:fill="auto"/>
            <w:vAlign w:val="center"/>
          </w:tcPr>
          <w:p w14:paraId="046A6358" w14:textId="77777777" w:rsidR="006D5659" w:rsidRPr="0031579B" w:rsidRDefault="006D5659" w:rsidP="006D5659">
            <w:pPr>
              <w:bidi w:val="0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CommonBaseType</w:t>
            </w:r>
            <w:r w:rsidRPr="0031579B">
              <w:rPr>
                <w:color w:val="000000"/>
                <w:szCs w:val="24"/>
              </w:rPr>
              <w:t>Id</w:t>
            </w:r>
          </w:p>
        </w:tc>
        <w:tc>
          <w:tcPr>
            <w:tcW w:w="1507" w:type="dxa"/>
            <w:shd w:val="clear" w:color="auto" w:fill="auto"/>
            <w:vAlign w:val="center"/>
          </w:tcPr>
          <w:p w14:paraId="0071E623" w14:textId="77777777" w:rsidR="006D5659" w:rsidRDefault="006D5659" w:rsidP="006D5659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شناسه ثابت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2C9684EA" w14:textId="77777777" w:rsidR="006D5659" w:rsidRDefault="006D5659" w:rsidP="006D5659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661" w:type="dxa"/>
            <w:shd w:val="clear" w:color="auto" w:fill="auto"/>
            <w:vAlign w:val="center"/>
          </w:tcPr>
          <w:p w14:paraId="2575C154" w14:textId="77777777" w:rsidR="006D5659" w:rsidRDefault="006D5659" w:rsidP="006D5659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24" w:type="dxa"/>
            <w:shd w:val="clear" w:color="auto" w:fill="auto"/>
            <w:vAlign w:val="center"/>
          </w:tcPr>
          <w:p w14:paraId="31867AF6" w14:textId="77777777" w:rsidR="006D5659" w:rsidRDefault="006D5659" w:rsidP="006D5659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14:paraId="0F27FD7C" w14:textId="77777777" w:rsidR="006D5659" w:rsidRPr="0031579B" w:rsidRDefault="006D5659" w:rsidP="006D5659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895" w:type="dxa"/>
            <w:shd w:val="clear" w:color="auto" w:fill="auto"/>
            <w:vAlign w:val="center"/>
          </w:tcPr>
          <w:p w14:paraId="0C342C2B" w14:textId="77777777" w:rsidR="006D5659" w:rsidRDefault="006D5659" w:rsidP="006D5659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90" w:type="dxa"/>
            <w:shd w:val="clear" w:color="auto" w:fill="auto"/>
            <w:vAlign w:val="center"/>
          </w:tcPr>
          <w:p w14:paraId="488F2C99" w14:textId="77777777" w:rsidR="006D5659" w:rsidRPr="0031579B" w:rsidRDefault="006D5659" w:rsidP="006D5659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14:paraId="37AEC9E7" w14:textId="77777777" w:rsidR="006D5659" w:rsidRPr="0031579B" w:rsidRDefault="006D5659" w:rsidP="006D5659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14:paraId="47847CAF" w14:textId="77777777" w:rsidR="006D5659" w:rsidRPr="0031579B" w:rsidRDefault="006D5659" w:rsidP="006D5659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2881" w:type="dxa"/>
            <w:shd w:val="clear" w:color="auto" w:fill="auto"/>
            <w:vAlign w:val="center"/>
          </w:tcPr>
          <w:p w14:paraId="40B01047" w14:textId="77777777" w:rsidR="006D5659" w:rsidRPr="0031579B" w:rsidRDefault="006D5659" w:rsidP="006D5659">
            <w:pPr>
              <w:rPr>
                <w:rFonts w:ascii="Arial" w:hAnsi="Arial"/>
                <w:color w:val="000000"/>
                <w:szCs w:val="24"/>
              </w:rPr>
            </w:pPr>
          </w:p>
        </w:tc>
      </w:tr>
    </w:tbl>
    <w:p w14:paraId="25D4EB30" w14:textId="77777777" w:rsidR="00F65E63" w:rsidRDefault="00F65E63" w:rsidP="00F65E63">
      <w:pPr>
        <w:rPr>
          <w:rtl/>
          <w:lang w:bidi="fa-IR"/>
        </w:rPr>
      </w:pPr>
    </w:p>
    <w:tbl>
      <w:tblPr>
        <w:bidiVisual/>
        <w:tblW w:w="1295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907"/>
        <w:gridCol w:w="2363"/>
        <w:gridCol w:w="2259"/>
        <w:gridCol w:w="3423"/>
      </w:tblGrid>
      <w:tr w:rsidR="00F65E63" w:rsidRPr="00580529" w14:paraId="64FC6E86" w14:textId="77777777" w:rsidTr="00A71188">
        <w:trPr>
          <w:trHeight w:val="317"/>
          <w:jc w:val="center"/>
        </w:trPr>
        <w:tc>
          <w:tcPr>
            <w:tcW w:w="4981" w:type="dxa"/>
            <w:shd w:val="clear" w:color="auto" w:fill="F2F2F2"/>
            <w:vAlign w:val="center"/>
          </w:tcPr>
          <w:p w14:paraId="744F5FB5" w14:textId="77777777" w:rsidR="00F65E63" w:rsidRPr="00580529" w:rsidRDefault="00F65E63" w:rsidP="00A71188">
            <w:pPr>
              <w:ind w:left="-64"/>
              <w:jc w:val="center"/>
              <w:rPr>
                <w:b/>
                <w:bCs/>
                <w:sz w:val="20"/>
                <w:szCs w:val="20"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نام ارتباط</w:t>
            </w:r>
          </w:p>
        </w:tc>
        <w:tc>
          <w:tcPr>
            <w:tcW w:w="2367" w:type="dxa"/>
            <w:shd w:val="clear" w:color="auto" w:fill="F2F2F2"/>
            <w:vAlign w:val="center"/>
          </w:tcPr>
          <w:p w14:paraId="2417A9B4" w14:textId="77777777" w:rsidR="00F65E63" w:rsidRPr="00580529" w:rsidRDefault="00F65E63" w:rsidP="00A71188">
            <w:pPr>
              <w:ind w:left="-64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نام فيلد ارتباطي</w:t>
            </w:r>
          </w:p>
        </w:tc>
        <w:tc>
          <w:tcPr>
            <w:tcW w:w="2147" w:type="dxa"/>
            <w:shd w:val="clear" w:color="auto" w:fill="F2F2F2"/>
            <w:vAlign w:val="center"/>
          </w:tcPr>
          <w:p w14:paraId="3AD6171D" w14:textId="77777777" w:rsidR="00F65E63" w:rsidRPr="00580529" w:rsidRDefault="00F65E63" w:rsidP="00A71188">
            <w:pPr>
              <w:ind w:left="-64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نام جدول مرتبط</w:t>
            </w:r>
          </w:p>
        </w:tc>
        <w:tc>
          <w:tcPr>
            <w:tcW w:w="3457" w:type="dxa"/>
            <w:shd w:val="clear" w:color="auto" w:fill="F2F2F2"/>
            <w:vAlign w:val="center"/>
          </w:tcPr>
          <w:p w14:paraId="42417A45" w14:textId="77777777" w:rsidR="00F65E63" w:rsidRPr="00580529" w:rsidRDefault="00F65E63" w:rsidP="00A71188">
            <w:pPr>
              <w:ind w:left="-64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فيلد ارتباطي از جدول مرتبط</w:t>
            </w:r>
          </w:p>
        </w:tc>
      </w:tr>
      <w:tr w:rsidR="00F65E63" w:rsidRPr="00D87008" w14:paraId="404C6F3C" w14:textId="77777777" w:rsidTr="00A71188">
        <w:trPr>
          <w:jc w:val="center"/>
        </w:trPr>
        <w:tc>
          <w:tcPr>
            <w:tcW w:w="4981" w:type="dxa"/>
            <w:vAlign w:val="center"/>
          </w:tcPr>
          <w:p w14:paraId="4328F321" w14:textId="77777777" w:rsidR="00F65E63" w:rsidRPr="00D87008" w:rsidRDefault="00BC269B" w:rsidP="00BC269B">
            <w:pPr>
              <w:bidi w:val="0"/>
              <w:ind w:left="-64"/>
              <w:jc w:val="center"/>
              <w:rPr>
                <w:rFonts w:cs="Times New Roman"/>
                <w:szCs w:val="24"/>
                <w:lang w:bidi="fa-IR"/>
              </w:rPr>
            </w:pPr>
            <w:r>
              <w:rPr>
                <w:rFonts w:cs="Times New Roman"/>
                <w:szCs w:val="24"/>
                <w:lang w:bidi="fa-IR"/>
              </w:rPr>
              <w:t>fk_CommonBaseData</w:t>
            </w:r>
          </w:p>
        </w:tc>
        <w:tc>
          <w:tcPr>
            <w:tcW w:w="2367" w:type="dxa"/>
            <w:vAlign w:val="center"/>
          </w:tcPr>
          <w:p w14:paraId="15041AC6" w14:textId="77777777" w:rsidR="00F65E63" w:rsidRPr="00D87008" w:rsidRDefault="00BC269B" w:rsidP="00A71188">
            <w:pPr>
              <w:bidi w:val="0"/>
              <w:ind w:left="-64"/>
              <w:jc w:val="center"/>
              <w:rPr>
                <w:rFonts w:cs="Times New Roman"/>
                <w:szCs w:val="24"/>
                <w:lang w:bidi="fa-IR"/>
              </w:rPr>
            </w:pPr>
            <w:r>
              <w:rPr>
                <w:color w:val="000000"/>
                <w:szCs w:val="24"/>
              </w:rPr>
              <w:t>CommonBaseType</w:t>
            </w:r>
            <w:r w:rsidRPr="0031579B">
              <w:rPr>
                <w:color w:val="000000"/>
                <w:szCs w:val="24"/>
              </w:rPr>
              <w:t>Id</w:t>
            </w:r>
          </w:p>
        </w:tc>
        <w:tc>
          <w:tcPr>
            <w:tcW w:w="2147" w:type="dxa"/>
            <w:vAlign w:val="center"/>
          </w:tcPr>
          <w:p w14:paraId="5983D2FA" w14:textId="77777777" w:rsidR="00F65E63" w:rsidRPr="00D87008" w:rsidRDefault="00BC269B" w:rsidP="00A71188">
            <w:pPr>
              <w:bidi w:val="0"/>
              <w:ind w:left="-64"/>
              <w:jc w:val="center"/>
              <w:rPr>
                <w:rFonts w:cs="Times New Roman"/>
                <w:szCs w:val="24"/>
              </w:rPr>
            </w:pPr>
            <w:r>
              <w:rPr>
                <w:lang w:bidi="fa-IR"/>
              </w:rPr>
              <w:t>tblCommonBaseType</w:t>
            </w:r>
          </w:p>
        </w:tc>
        <w:tc>
          <w:tcPr>
            <w:tcW w:w="3457" w:type="dxa"/>
            <w:vAlign w:val="center"/>
          </w:tcPr>
          <w:p w14:paraId="3141B1BD" w14:textId="77777777" w:rsidR="00F65E63" w:rsidRPr="00D87008" w:rsidRDefault="00BC269B" w:rsidP="00A71188">
            <w:pPr>
              <w:bidi w:val="0"/>
              <w:ind w:left="-64"/>
              <w:jc w:val="center"/>
              <w:rPr>
                <w:rFonts w:cs="Times New Roman"/>
                <w:szCs w:val="24"/>
              </w:rPr>
            </w:pPr>
            <w:r>
              <w:rPr>
                <w:color w:val="000000"/>
                <w:szCs w:val="24"/>
              </w:rPr>
              <w:t>CommonBaseType</w:t>
            </w:r>
            <w:r w:rsidRPr="0031579B">
              <w:rPr>
                <w:color w:val="000000"/>
                <w:szCs w:val="24"/>
              </w:rPr>
              <w:t>Id</w:t>
            </w:r>
          </w:p>
        </w:tc>
      </w:tr>
    </w:tbl>
    <w:p w14:paraId="4F5426E4" w14:textId="77777777" w:rsidR="00F65E63" w:rsidRPr="00F65E63" w:rsidRDefault="00F65E63" w:rsidP="00F65E63">
      <w:pPr>
        <w:rPr>
          <w:lang w:bidi="fa-IR"/>
        </w:rPr>
      </w:pPr>
    </w:p>
    <w:p w14:paraId="6A64C75A" w14:textId="77777777" w:rsidR="00BC269B" w:rsidRDefault="00BC269B" w:rsidP="006D5AB0">
      <w:pPr>
        <w:pStyle w:val="Heading2"/>
      </w:pPr>
      <w:bookmarkStart w:id="13" w:name="_Toc65932961"/>
      <w:r>
        <w:rPr>
          <w:rFonts w:hint="cs"/>
          <w:rtl/>
        </w:rPr>
        <w:t xml:space="preserve">جدول حسابهاي خيريه </w:t>
      </w:r>
      <w:r w:rsidR="00114D84">
        <w:t>tblCharityAccounts</w:t>
      </w:r>
      <w:bookmarkEnd w:id="13"/>
    </w:p>
    <w:tbl>
      <w:tblPr>
        <w:bidiVisual/>
        <w:tblW w:w="146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7"/>
        <w:gridCol w:w="2257"/>
        <w:gridCol w:w="1506"/>
        <w:gridCol w:w="1056"/>
        <w:gridCol w:w="666"/>
        <w:gridCol w:w="724"/>
        <w:gridCol w:w="903"/>
        <w:gridCol w:w="895"/>
        <w:gridCol w:w="990"/>
        <w:gridCol w:w="736"/>
        <w:gridCol w:w="1272"/>
        <w:gridCol w:w="2878"/>
      </w:tblGrid>
      <w:tr w:rsidR="00DB30F8" w:rsidRPr="00864C51" w14:paraId="4792BEA5" w14:textId="77777777" w:rsidTr="004F008E">
        <w:trPr>
          <w:jc w:val="center"/>
        </w:trPr>
        <w:tc>
          <w:tcPr>
            <w:tcW w:w="14630" w:type="dxa"/>
            <w:gridSpan w:val="12"/>
            <w:shd w:val="clear" w:color="auto" w:fill="auto"/>
          </w:tcPr>
          <w:p w14:paraId="3740AF52" w14:textId="77777777" w:rsidR="00DB30F8" w:rsidRPr="000D0112" w:rsidRDefault="00DB30F8" w:rsidP="00992536">
            <w:pPr>
              <w:pStyle w:val="ListParagraph"/>
              <w:ind w:left="0"/>
              <w:rPr>
                <w:b/>
                <w:bCs/>
                <w:szCs w:val="24"/>
                <w:rtl/>
                <w:lang w:bidi="fa-IR"/>
              </w:rPr>
            </w:pPr>
            <w:r w:rsidRPr="000D0112">
              <w:rPr>
                <w:rFonts w:hint="cs"/>
                <w:b/>
                <w:bCs/>
                <w:szCs w:val="24"/>
                <w:rtl/>
              </w:rPr>
              <w:t>شرح</w:t>
            </w:r>
            <w:r w:rsidRPr="000D0112">
              <w:rPr>
                <w:b/>
                <w:bCs/>
                <w:szCs w:val="24"/>
                <w:rtl/>
              </w:rPr>
              <w:t xml:space="preserve"> </w:t>
            </w:r>
            <w:r w:rsidRPr="000D0112">
              <w:rPr>
                <w:rFonts w:hint="cs"/>
                <w:b/>
                <w:bCs/>
                <w:szCs w:val="24"/>
                <w:rtl/>
              </w:rPr>
              <w:t>جدول</w:t>
            </w:r>
            <w:r w:rsidRPr="000D0112">
              <w:rPr>
                <w:b/>
                <w:bCs/>
                <w:szCs w:val="24"/>
                <w:rtl/>
              </w:rPr>
              <w:t xml:space="preserve">: </w:t>
            </w:r>
            <w:r>
              <w:rPr>
                <w:rFonts w:hint="cs"/>
                <w:b/>
                <w:bCs/>
                <w:szCs w:val="24"/>
                <w:rtl/>
                <w:lang w:bidi="fa-IR"/>
              </w:rPr>
              <w:t xml:space="preserve">دراين جدول </w:t>
            </w:r>
            <w:r w:rsidR="00992536">
              <w:rPr>
                <w:rFonts w:hint="cs"/>
                <w:b/>
                <w:bCs/>
                <w:szCs w:val="24"/>
                <w:rtl/>
                <w:lang w:bidi="fa-IR"/>
              </w:rPr>
              <w:t>حسابهاي مرتبط به خيريه تعريف مي شود</w:t>
            </w:r>
            <w:r>
              <w:rPr>
                <w:rFonts w:hint="cs"/>
                <w:b/>
                <w:bCs/>
                <w:szCs w:val="24"/>
                <w:rtl/>
                <w:lang w:bidi="fa-IR"/>
              </w:rPr>
              <w:t>.</w:t>
            </w:r>
          </w:p>
        </w:tc>
      </w:tr>
      <w:tr w:rsidR="00DB30F8" w:rsidRPr="00864C51" w14:paraId="6F6D1629" w14:textId="77777777" w:rsidTr="004F008E">
        <w:trPr>
          <w:trHeight w:val="1171"/>
          <w:jc w:val="center"/>
        </w:trPr>
        <w:tc>
          <w:tcPr>
            <w:tcW w:w="747" w:type="dxa"/>
            <w:shd w:val="clear" w:color="auto" w:fill="auto"/>
          </w:tcPr>
          <w:p w14:paraId="63A8A252" w14:textId="77777777" w:rsidR="00DB30F8" w:rsidRPr="000D0112" w:rsidRDefault="00DB30F8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رديف</w:t>
            </w:r>
          </w:p>
        </w:tc>
        <w:tc>
          <w:tcPr>
            <w:tcW w:w="2258" w:type="dxa"/>
            <w:shd w:val="clear" w:color="auto" w:fill="auto"/>
          </w:tcPr>
          <w:p w14:paraId="57681095" w14:textId="77777777" w:rsidR="00DB30F8" w:rsidRPr="000D0112" w:rsidRDefault="00DB30F8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نام فيلد لاتين</w:t>
            </w:r>
          </w:p>
        </w:tc>
        <w:tc>
          <w:tcPr>
            <w:tcW w:w="1507" w:type="dxa"/>
            <w:shd w:val="clear" w:color="auto" w:fill="auto"/>
          </w:tcPr>
          <w:p w14:paraId="4E511A71" w14:textId="77777777" w:rsidR="00DB30F8" w:rsidRPr="000D0112" w:rsidRDefault="00DB30F8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نام فيلد فارسي</w:t>
            </w:r>
          </w:p>
        </w:tc>
        <w:tc>
          <w:tcPr>
            <w:tcW w:w="1056" w:type="dxa"/>
            <w:shd w:val="clear" w:color="auto" w:fill="auto"/>
          </w:tcPr>
          <w:p w14:paraId="187033A0" w14:textId="77777777" w:rsidR="00DB30F8" w:rsidRPr="000D0112" w:rsidRDefault="00DB30F8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نوع داده</w:t>
            </w:r>
          </w:p>
        </w:tc>
        <w:tc>
          <w:tcPr>
            <w:tcW w:w="661" w:type="dxa"/>
            <w:shd w:val="clear" w:color="auto" w:fill="auto"/>
          </w:tcPr>
          <w:p w14:paraId="23793B0C" w14:textId="77777777" w:rsidR="00DB30F8" w:rsidRPr="000D0112" w:rsidRDefault="00DB30F8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طول داده</w:t>
            </w:r>
          </w:p>
        </w:tc>
        <w:tc>
          <w:tcPr>
            <w:tcW w:w="724" w:type="dxa"/>
            <w:shd w:val="clear" w:color="auto" w:fill="auto"/>
          </w:tcPr>
          <w:p w14:paraId="7CDAFE7E" w14:textId="77777777" w:rsidR="00DB30F8" w:rsidRPr="000D0112" w:rsidRDefault="00DB30F8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کليد اصلي</w:t>
            </w:r>
          </w:p>
        </w:tc>
        <w:tc>
          <w:tcPr>
            <w:tcW w:w="903" w:type="dxa"/>
            <w:shd w:val="clear" w:color="auto" w:fill="auto"/>
          </w:tcPr>
          <w:p w14:paraId="78621E62" w14:textId="77777777" w:rsidR="00DB30F8" w:rsidRPr="000D0112" w:rsidRDefault="00DB30F8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کليد خارجي</w:t>
            </w:r>
          </w:p>
        </w:tc>
        <w:tc>
          <w:tcPr>
            <w:tcW w:w="895" w:type="dxa"/>
            <w:shd w:val="clear" w:color="auto" w:fill="auto"/>
          </w:tcPr>
          <w:p w14:paraId="6734841E" w14:textId="77777777" w:rsidR="00DB30F8" w:rsidRPr="000D0112" w:rsidRDefault="00DB30F8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اجباري بودن</w:t>
            </w:r>
          </w:p>
        </w:tc>
        <w:tc>
          <w:tcPr>
            <w:tcW w:w="990" w:type="dxa"/>
            <w:shd w:val="clear" w:color="auto" w:fill="auto"/>
          </w:tcPr>
          <w:p w14:paraId="64BD701A" w14:textId="77777777" w:rsidR="00DB30F8" w:rsidRPr="000D0112" w:rsidRDefault="00DB30F8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ايندکس يکتا</w:t>
            </w:r>
          </w:p>
        </w:tc>
        <w:tc>
          <w:tcPr>
            <w:tcW w:w="736" w:type="dxa"/>
            <w:shd w:val="clear" w:color="auto" w:fill="auto"/>
          </w:tcPr>
          <w:p w14:paraId="5282834A" w14:textId="77777777" w:rsidR="00DB30F8" w:rsidRPr="000D0112" w:rsidRDefault="00DB30F8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مقدار پيش فرض</w:t>
            </w:r>
          </w:p>
        </w:tc>
        <w:tc>
          <w:tcPr>
            <w:tcW w:w="1272" w:type="dxa"/>
            <w:shd w:val="clear" w:color="auto" w:fill="auto"/>
          </w:tcPr>
          <w:p w14:paraId="73F392A9" w14:textId="77777777" w:rsidR="00DB30F8" w:rsidRPr="000D0112" w:rsidRDefault="00DB30F8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مقاديرمجاز</w:t>
            </w:r>
          </w:p>
        </w:tc>
        <w:tc>
          <w:tcPr>
            <w:tcW w:w="2881" w:type="dxa"/>
            <w:shd w:val="clear" w:color="auto" w:fill="auto"/>
          </w:tcPr>
          <w:p w14:paraId="624E42FF" w14:textId="77777777" w:rsidR="00DB30F8" w:rsidRPr="000D0112" w:rsidRDefault="00DB30F8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توضيحات</w:t>
            </w:r>
          </w:p>
        </w:tc>
      </w:tr>
      <w:tr w:rsidR="00DB30F8" w:rsidRPr="002253DD" w14:paraId="09BBC7C1" w14:textId="77777777" w:rsidTr="004F008E">
        <w:trPr>
          <w:jc w:val="center"/>
        </w:trPr>
        <w:tc>
          <w:tcPr>
            <w:tcW w:w="747" w:type="dxa"/>
            <w:shd w:val="clear" w:color="auto" w:fill="auto"/>
          </w:tcPr>
          <w:p w14:paraId="46F827D1" w14:textId="77777777" w:rsidR="00DB30F8" w:rsidRPr="0031579B" w:rsidRDefault="00DB30F8" w:rsidP="004F008E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 w:rsidRPr="0031579B">
              <w:rPr>
                <w:rFonts w:hint="cs"/>
                <w:szCs w:val="24"/>
                <w:rtl/>
              </w:rPr>
              <w:t>1</w:t>
            </w:r>
          </w:p>
        </w:tc>
        <w:tc>
          <w:tcPr>
            <w:tcW w:w="2258" w:type="dxa"/>
            <w:shd w:val="clear" w:color="auto" w:fill="auto"/>
            <w:vAlign w:val="center"/>
          </w:tcPr>
          <w:p w14:paraId="391C5FC2" w14:textId="77777777" w:rsidR="00DB30F8" w:rsidRPr="0031579B" w:rsidRDefault="0040248D" w:rsidP="004F008E">
            <w:pPr>
              <w:bidi w:val="0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CharityAccountId</w:t>
            </w:r>
          </w:p>
        </w:tc>
        <w:tc>
          <w:tcPr>
            <w:tcW w:w="1507" w:type="dxa"/>
            <w:shd w:val="clear" w:color="auto" w:fill="auto"/>
            <w:vAlign w:val="center"/>
          </w:tcPr>
          <w:p w14:paraId="10925F5C" w14:textId="77777777" w:rsidR="00DB30F8" w:rsidRPr="0031579B" w:rsidRDefault="0040248D" w:rsidP="004F008E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شناسه حساب خيريه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5A6103A5" w14:textId="77777777" w:rsidR="00DB30F8" w:rsidRPr="0031579B" w:rsidRDefault="0040248D" w:rsidP="004F008E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661" w:type="dxa"/>
            <w:shd w:val="clear" w:color="auto" w:fill="auto"/>
            <w:vAlign w:val="center"/>
          </w:tcPr>
          <w:p w14:paraId="56D5A5C2" w14:textId="77777777" w:rsidR="00DB30F8" w:rsidRPr="0031579B" w:rsidRDefault="00DB30F8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24" w:type="dxa"/>
            <w:shd w:val="clear" w:color="auto" w:fill="auto"/>
            <w:vAlign w:val="center"/>
          </w:tcPr>
          <w:p w14:paraId="5D44F4FE" w14:textId="77777777" w:rsidR="00DB30F8" w:rsidRPr="0031579B" w:rsidRDefault="0040248D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03" w:type="dxa"/>
            <w:shd w:val="clear" w:color="auto" w:fill="auto"/>
            <w:vAlign w:val="center"/>
          </w:tcPr>
          <w:p w14:paraId="3977953B" w14:textId="77777777" w:rsidR="00DB30F8" w:rsidRPr="0031579B" w:rsidRDefault="00DB30F8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14:paraId="3BA4D3EC" w14:textId="77777777" w:rsidR="00DB30F8" w:rsidRPr="0031579B" w:rsidRDefault="0040248D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14:paraId="3D62D642" w14:textId="77777777" w:rsidR="00DB30F8" w:rsidRPr="0031579B" w:rsidRDefault="00DB30F8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14:paraId="13C26D6F" w14:textId="77777777" w:rsidR="00DB30F8" w:rsidRPr="0031579B" w:rsidRDefault="00DB30F8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14:paraId="24ECEB6E" w14:textId="77777777" w:rsidR="00DB30F8" w:rsidRPr="0031579B" w:rsidRDefault="00DB30F8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2881" w:type="dxa"/>
            <w:shd w:val="clear" w:color="auto" w:fill="auto"/>
            <w:vAlign w:val="center"/>
          </w:tcPr>
          <w:p w14:paraId="3010A5F7" w14:textId="77777777" w:rsidR="00DB30F8" w:rsidRPr="0031579B" w:rsidRDefault="00DB30F8" w:rsidP="004F008E">
            <w:pPr>
              <w:rPr>
                <w:rFonts w:ascii="Arial" w:hAnsi="Arial"/>
                <w:color w:val="000000"/>
                <w:szCs w:val="24"/>
              </w:rPr>
            </w:pPr>
          </w:p>
        </w:tc>
      </w:tr>
      <w:tr w:rsidR="00DB30F8" w:rsidRPr="002253DD" w14:paraId="09DC5DA1" w14:textId="77777777" w:rsidTr="004F008E">
        <w:trPr>
          <w:jc w:val="center"/>
        </w:trPr>
        <w:tc>
          <w:tcPr>
            <w:tcW w:w="747" w:type="dxa"/>
            <w:shd w:val="clear" w:color="auto" w:fill="auto"/>
          </w:tcPr>
          <w:p w14:paraId="03EAF47C" w14:textId="77777777" w:rsidR="00DB30F8" w:rsidRPr="0031579B" w:rsidRDefault="00DB30F8" w:rsidP="004F008E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2258" w:type="dxa"/>
            <w:shd w:val="clear" w:color="auto" w:fill="auto"/>
            <w:vAlign w:val="center"/>
          </w:tcPr>
          <w:p w14:paraId="67B1E374" w14:textId="77777777" w:rsidR="00DB30F8" w:rsidRPr="0031579B" w:rsidRDefault="0040248D" w:rsidP="004F008E">
            <w:pPr>
              <w:bidi w:val="0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BankId</w:t>
            </w:r>
          </w:p>
        </w:tc>
        <w:tc>
          <w:tcPr>
            <w:tcW w:w="1507" w:type="dxa"/>
            <w:shd w:val="clear" w:color="auto" w:fill="auto"/>
            <w:vAlign w:val="center"/>
          </w:tcPr>
          <w:p w14:paraId="2E6FD200" w14:textId="77777777" w:rsidR="00DB30F8" w:rsidRPr="0031579B" w:rsidRDefault="0040248D" w:rsidP="004F008E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شناسه مقدارثابت-بانک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12D82351" w14:textId="77777777" w:rsidR="00DB30F8" w:rsidRDefault="0040248D" w:rsidP="004F008E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661" w:type="dxa"/>
            <w:shd w:val="clear" w:color="auto" w:fill="auto"/>
            <w:vAlign w:val="center"/>
          </w:tcPr>
          <w:p w14:paraId="08CFA1B0" w14:textId="77777777" w:rsidR="00DB30F8" w:rsidRPr="0031579B" w:rsidRDefault="00DB30F8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24" w:type="dxa"/>
            <w:shd w:val="clear" w:color="auto" w:fill="auto"/>
            <w:vAlign w:val="center"/>
          </w:tcPr>
          <w:p w14:paraId="207A8673" w14:textId="77777777" w:rsidR="00DB30F8" w:rsidRDefault="00DB30F8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14:paraId="1784B562" w14:textId="77777777" w:rsidR="00DB30F8" w:rsidRPr="0031579B" w:rsidRDefault="0040248D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895" w:type="dxa"/>
            <w:shd w:val="clear" w:color="auto" w:fill="auto"/>
            <w:vAlign w:val="center"/>
          </w:tcPr>
          <w:p w14:paraId="592F2EA4" w14:textId="77777777" w:rsidR="00DB30F8" w:rsidRDefault="0040248D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14:paraId="021D32B5" w14:textId="77777777" w:rsidR="00DB30F8" w:rsidRPr="0031579B" w:rsidRDefault="00DB30F8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14:paraId="352EF729" w14:textId="77777777" w:rsidR="00DB30F8" w:rsidRPr="0031579B" w:rsidRDefault="00DB30F8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14:paraId="65CCBC95" w14:textId="77777777" w:rsidR="00DB30F8" w:rsidRPr="0031579B" w:rsidRDefault="00DB30F8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2881" w:type="dxa"/>
            <w:shd w:val="clear" w:color="auto" w:fill="auto"/>
            <w:vAlign w:val="center"/>
          </w:tcPr>
          <w:p w14:paraId="7A6B850E" w14:textId="77777777" w:rsidR="00DB30F8" w:rsidRPr="0031579B" w:rsidRDefault="00DB30F8" w:rsidP="004F008E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</w:p>
        </w:tc>
      </w:tr>
      <w:tr w:rsidR="00DB30F8" w:rsidRPr="002253DD" w14:paraId="586B36B8" w14:textId="77777777" w:rsidTr="004F008E">
        <w:trPr>
          <w:jc w:val="center"/>
        </w:trPr>
        <w:tc>
          <w:tcPr>
            <w:tcW w:w="747" w:type="dxa"/>
            <w:shd w:val="clear" w:color="auto" w:fill="auto"/>
          </w:tcPr>
          <w:p w14:paraId="6600A08F" w14:textId="77777777" w:rsidR="00DB30F8" w:rsidRDefault="00DB30F8" w:rsidP="004F008E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2258" w:type="dxa"/>
            <w:shd w:val="clear" w:color="auto" w:fill="auto"/>
            <w:vAlign w:val="center"/>
          </w:tcPr>
          <w:p w14:paraId="411C7B32" w14:textId="77777777" w:rsidR="00DB30F8" w:rsidRDefault="0040248D" w:rsidP="004F008E">
            <w:pPr>
              <w:bidi w:val="0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BranchName</w:t>
            </w:r>
          </w:p>
        </w:tc>
        <w:tc>
          <w:tcPr>
            <w:tcW w:w="1507" w:type="dxa"/>
            <w:shd w:val="clear" w:color="auto" w:fill="auto"/>
            <w:vAlign w:val="center"/>
          </w:tcPr>
          <w:p w14:paraId="7CAF008E" w14:textId="77777777" w:rsidR="00DB30F8" w:rsidRDefault="0040248D" w:rsidP="004F008E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نام شعبه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60B54E28" w14:textId="77777777" w:rsidR="00DB30F8" w:rsidRDefault="0040248D" w:rsidP="004F008E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nvarchar</w:t>
            </w:r>
          </w:p>
        </w:tc>
        <w:tc>
          <w:tcPr>
            <w:tcW w:w="661" w:type="dxa"/>
            <w:shd w:val="clear" w:color="auto" w:fill="auto"/>
            <w:vAlign w:val="center"/>
          </w:tcPr>
          <w:p w14:paraId="26843710" w14:textId="77777777" w:rsidR="00DB30F8" w:rsidRDefault="0040248D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500</w:t>
            </w:r>
          </w:p>
        </w:tc>
        <w:tc>
          <w:tcPr>
            <w:tcW w:w="724" w:type="dxa"/>
            <w:shd w:val="clear" w:color="auto" w:fill="auto"/>
            <w:vAlign w:val="center"/>
          </w:tcPr>
          <w:p w14:paraId="3941352F" w14:textId="77777777" w:rsidR="00DB30F8" w:rsidRDefault="00DB30F8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14:paraId="15A213C9" w14:textId="77777777" w:rsidR="00DB30F8" w:rsidRPr="0031579B" w:rsidRDefault="00DB30F8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14:paraId="05DDB2FB" w14:textId="77777777" w:rsidR="00DB30F8" w:rsidRDefault="0040248D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14:paraId="2527FA10" w14:textId="77777777" w:rsidR="00DB30F8" w:rsidRPr="0031579B" w:rsidRDefault="00DB30F8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14:paraId="09B0F81B" w14:textId="77777777" w:rsidR="00DB30F8" w:rsidRPr="0031579B" w:rsidRDefault="00DB30F8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14:paraId="652AD170" w14:textId="77777777" w:rsidR="00DB30F8" w:rsidRPr="0031579B" w:rsidRDefault="00DB30F8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2881" w:type="dxa"/>
            <w:shd w:val="clear" w:color="auto" w:fill="auto"/>
            <w:vAlign w:val="center"/>
          </w:tcPr>
          <w:p w14:paraId="36B1A748" w14:textId="77777777" w:rsidR="00DB30F8" w:rsidRPr="0031579B" w:rsidRDefault="00DB30F8" w:rsidP="004F008E">
            <w:pPr>
              <w:rPr>
                <w:rFonts w:ascii="Arial" w:hAnsi="Arial"/>
                <w:color w:val="000000"/>
                <w:szCs w:val="24"/>
              </w:rPr>
            </w:pPr>
          </w:p>
        </w:tc>
      </w:tr>
      <w:tr w:rsidR="00DB30F8" w:rsidRPr="002253DD" w14:paraId="5AB474A1" w14:textId="77777777" w:rsidTr="004F008E">
        <w:trPr>
          <w:jc w:val="center"/>
        </w:trPr>
        <w:tc>
          <w:tcPr>
            <w:tcW w:w="747" w:type="dxa"/>
            <w:shd w:val="clear" w:color="auto" w:fill="auto"/>
          </w:tcPr>
          <w:p w14:paraId="241F0836" w14:textId="77777777" w:rsidR="00DB30F8" w:rsidRDefault="00DB30F8" w:rsidP="004F008E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2258" w:type="dxa"/>
            <w:shd w:val="clear" w:color="auto" w:fill="auto"/>
            <w:vAlign w:val="center"/>
          </w:tcPr>
          <w:p w14:paraId="558AD183" w14:textId="77777777" w:rsidR="00DB30F8" w:rsidRPr="0031579B" w:rsidRDefault="0040248D" w:rsidP="004F008E">
            <w:pPr>
              <w:bidi w:val="0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OwnerName</w:t>
            </w:r>
          </w:p>
        </w:tc>
        <w:tc>
          <w:tcPr>
            <w:tcW w:w="1507" w:type="dxa"/>
            <w:shd w:val="clear" w:color="auto" w:fill="auto"/>
            <w:vAlign w:val="center"/>
          </w:tcPr>
          <w:p w14:paraId="49947CE2" w14:textId="77777777" w:rsidR="00DB30F8" w:rsidRDefault="0040248D" w:rsidP="004F008E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نام صاحب حساب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6087D253" w14:textId="77777777" w:rsidR="00DB30F8" w:rsidRDefault="0040248D" w:rsidP="004F008E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nvarchar</w:t>
            </w:r>
          </w:p>
        </w:tc>
        <w:tc>
          <w:tcPr>
            <w:tcW w:w="661" w:type="dxa"/>
            <w:shd w:val="clear" w:color="auto" w:fill="auto"/>
            <w:vAlign w:val="center"/>
          </w:tcPr>
          <w:p w14:paraId="559CAD64" w14:textId="77777777" w:rsidR="00DB30F8" w:rsidRDefault="0040248D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1000</w:t>
            </w:r>
          </w:p>
        </w:tc>
        <w:tc>
          <w:tcPr>
            <w:tcW w:w="724" w:type="dxa"/>
            <w:shd w:val="clear" w:color="auto" w:fill="auto"/>
            <w:vAlign w:val="center"/>
          </w:tcPr>
          <w:p w14:paraId="76B4BD1A" w14:textId="77777777" w:rsidR="00DB30F8" w:rsidRDefault="00DB30F8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14:paraId="0EC77E3E" w14:textId="77777777" w:rsidR="00DB30F8" w:rsidRPr="0031579B" w:rsidRDefault="00DB30F8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14:paraId="1642C44D" w14:textId="77777777" w:rsidR="00DB30F8" w:rsidRDefault="0040248D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14:paraId="1A718528" w14:textId="77777777" w:rsidR="00DB30F8" w:rsidRPr="0031579B" w:rsidRDefault="00DB30F8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14:paraId="100E1871" w14:textId="77777777" w:rsidR="00DB30F8" w:rsidRPr="0031579B" w:rsidRDefault="00DB30F8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14:paraId="07CC506A" w14:textId="77777777" w:rsidR="00DB30F8" w:rsidRPr="0031579B" w:rsidRDefault="00DB30F8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2881" w:type="dxa"/>
            <w:shd w:val="clear" w:color="auto" w:fill="auto"/>
            <w:vAlign w:val="center"/>
          </w:tcPr>
          <w:p w14:paraId="4435B02D" w14:textId="77777777" w:rsidR="00DB30F8" w:rsidRPr="0031579B" w:rsidRDefault="00DB30F8" w:rsidP="004F008E">
            <w:pPr>
              <w:rPr>
                <w:rFonts w:ascii="Arial" w:hAnsi="Arial"/>
                <w:color w:val="000000"/>
                <w:szCs w:val="24"/>
              </w:rPr>
            </w:pPr>
          </w:p>
        </w:tc>
      </w:tr>
      <w:tr w:rsidR="0040248D" w:rsidRPr="002253DD" w14:paraId="110AA994" w14:textId="77777777" w:rsidTr="004F008E">
        <w:trPr>
          <w:jc w:val="center"/>
        </w:trPr>
        <w:tc>
          <w:tcPr>
            <w:tcW w:w="747" w:type="dxa"/>
            <w:shd w:val="clear" w:color="auto" w:fill="auto"/>
          </w:tcPr>
          <w:p w14:paraId="57EB2CDD" w14:textId="77777777" w:rsidR="0040248D" w:rsidRDefault="0040248D" w:rsidP="004F008E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rFonts w:hint="cs"/>
                <w:szCs w:val="24"/>
                <w:rtl/>
              </w:rPr>
              <w:t>5</w:t>
            </w:r>
          </w:p>
        </w:tc>
        <w:tc>
          <w:tcPr>
            <w:tcW w:w="2258" w:type="dxa"/>
            <w:shd w:val="clear" w:color="auto" w:fill="auto"/>
            <w:vAlign w:val="center"/>
          </w:tcPr>
          <w:p w14:paraId="7424F518" w14:textId="77777777" w:rsidR="0040248D" w:rsidRDefault="0040248D" w:rsidP="004F008E">
            <w:pPr>
              <w:bidi w:val="0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CardNumber</w:t>
            </w:r>
          </w:p>
        </w:tc>
        <w:tc>
          <w:tcPr>
            <w:tcW w:w="1507" w:type="dxa"/>
            <w:shd w:val="clear" w:color="auto" w:fill="auto"/>
            <w:vAlign w:val="center"/>
          </w:tcPr>
          <w:p w14:paraId="48DB9F9E" w14:textId="77777777" w:rsidR="0040248D" w:rsidRDefault="0040248D" w:rsidP="004F008E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شماره کارت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2C873AA7" w14:textId="77777777" w:rsidR="0040248D" w:rsidRDefault="0040248D" w:rsidP="004F008E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nvarchar</w:t>
            </w:r>
          </w:p>
        </w:tc>
        <w:tc>
          <w:tcPr>
            <w:tcW w:w="661" w:type="dxa"/>
            <w:shd w:val="clear" w:color="auto" w:fill="auto"/>
            <w:vAlign w:val="center"/>
          </w:tcPr>
          <w:p w14:paraId="5AE1F2BB" w14:textId="77777777" w:rsidR="0040248D" w:rsidRDefault="0040248D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20</w:t>
            </w:r>
          </w:p>
        </w:tc>
        <w:tc>
          <w:tcPr>
            <w:tcW w:w="724" w:type="dxa"/>
            <w:shd w:val="clear" w:color="auto" w:fill="auto"/>
            <w:vAlign w:val="center"/>
          </w:tcPr>
          <w:p w14:paraId="2929D683" w14:textId="77777777" w:rsidR="0040248D" w:rsidRDefault="0040248D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14:paraId="45172C9E" w14:textId="77777777" w:rsidR="0040248D" w:rsidRDefault="0040248D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14:paraId="251778C0" w14:textId="77777777" w:rsidR="0040248D" w:rsidRDefault="0040248D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90" w:type="dxa"/>
            <w:shd w:val="clear" w:color="auto" w:fill="auto"/>
            <w:vAlign w:val="center"/>
          </w:tcPr>
          <w:p w14:paraId="10801EF1" w14:textId="77777777" w:rsidR="0040248D" w:rsidRPr="0031579B" w:rsidRDefault="0040248D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14:paraId="1E2FB814" w14:textId="77777777" w:rsidR="0040248D" w:rsidRPr="0031579B" w:rsidRDefault="0040248D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14:paraId="27B59768" w14:textId="77777777" w:rsidR="0040248D" w:rsidRPr="0031579B" w:rsidRDefault="0040248D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2881" w:type="dxa"/>
            <w:shd w:val="clear" w:color="auto" w:fill="auto"/>
            <w:vAlign w:val="center"/>
          </w:tcPr>
          <w:p w14:paraId="7C7E36D6" w14:textId="77777777" w:rsidR="0040248D" w:rsidRPr="0031579B" w:rsidRDefault="0040248D" w:rsidP="004F008E">
            <w:pPr>
              <w:rPr>
                <w:rFonts w:ascii="Arial" w:hAnsi="Arial"/>
                <w:color w:val="000000"/>
                <w:szCs w:val="24"/>
              </w:rPr>
            </w:pPr>
          </w:p>
        </w:tc>
      </w:tr>
      <w:tr w:rsidR="0040248D" w:rsidRPr="002253DD" w14:paraId="2B717F5E" w14:textId="77777777" w:rsidTr="004F008E">
        <w:trPr>
          <w:jc w:val="center"/>
        </w:trPr>
        <w:tc>
          <w:tcPr>
            <w:tcW w:w="747" w:type="dxa"/>
            <w:shd w:val="clear" w:color="auto" w:fill="auto"/>
          </w:tcPr>
          <w:p w14:paraId="611853BA" w14:textId="77777777" w:rsidR="0040248D" w:rsidRDefault="0040248D" w:rsidP="004F008E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rFonts w:hint="cs"/>
                <w:szCs w:val="24"/>
                <w:rtl/>
              </w:rPr>
              <w:t>6</w:t>
            </w:r>
          </w:p>
        </w:tc>
        <w:tc>
          <w:tcPr>
            <w:tcW w:w="2258" w:type="dxa"/>
            <w:shd w:val="clear" w:color="auto" w:fill="auto"/>
            <w:vAlign w:val="center"/>
          </w:tcPr>
          <w:p w14:paraId="7D50F2EA" w14:textId="77777777" w:rsidR="0040248D" w:rsidRDefault="0040248D" w:rsidP="004F008E">
            <w:pPr>
              <w:bidi w:val="0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AccountNumber</w:t>
            </w:r>
          </w:p>
        </w:tc>
        <w:tc>
          <w:tcPr>
            <w:tcW w:w="1507" w:type="dxa"/>
            <w:shd w:val="clear" w:color="auto" w:fill="auto"/>
            <w:vAlign w:val="center"/>
          </w:tcPr>
          <w:p w14:paraId="2583EDE0" w14:textId="77777777" w:rsidR="0040248D" w:rsidRDefault="0040248D" w:rsidP="004F008E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شماره حساب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51496F62" w14:textId="77777777" w:rsidR="0040248D" w:rsidRDefault="0040248D" w:rsidP="004F008E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nvarchar</w:t>
            </w:r>
          </w:p>
        </w:tc>
        <w:tc>
          <w:tcPr>
            <w:tcW w:w="661" w:type="dxa"/>
            <w:shd w:val="clear" w:color="auto" w:fill="auto"/>
            <w:vAlign w:val="center"/>
          </w:tcPr>
          <w:p w14:paraId="0942E79C" w14:textId="77777777" w:rsidR="0040248D" w:rsidRDefault="0040248D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10</w:t>
            </w:r>
          </w:p>
        </w:tc>
        <w:tc>
          <w:tcPr>
            <w:tcW w:w="724" w:type="dxa"/>
            <w:shd w:val="clear" w:color="auto" w:fill="auto"/>
            <w:vAlign w:val="center"/>
          </w:tcPr>
          <w:p w14:paraId="66BBF973" w14:textId="77777777" w:rsidR="0040248D" w:rsidRDefault="0040248D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14:paraId="545DB04E" w14:textId="77777777" w:rsidR="0040248D" w:rsidRDefault="0040248D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14:paraId="29418005" w14:textId="77777777" w:rsidR="0040248D" w:rsidRDefault="0040248D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14:paraId="50D917EE" w14:textId="77777777" w:rsidR="0040248D" w:rsidRPr="0031579B" w:rsidRDefault="00DE74BB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 w:hint="cs"/>
                <w:color w:val="000000"/>
                <w:szCs w:val="24"/>
                <w:rtl/>
              </w:rPr>
              <w:t>*</w:t>
            </w:r>
          </w:p>
        </w:tc>
        <w:tc>
          <w:tcPr>
            <w:tcW w:w="736" w:type="dxa"/>
            <w:shd w:val="clear" w:color="auto" w:fill="auto"/>
            <w:vAlign w:val="center"/>
          </w:tcPr>
          <w:p w14:paraId="3377F6AE" w14:textId="77777777" w:rsidR="0040248D" w:rsidRPr="0031579B" w:rsidRDefault="0040248D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14:paraId="1C3F364C" w14:textId="77777777" w:rsidR="0040248D" w:rsidRPr="0031579B" w:rsidRDefault="0040248D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2881" w:type="dxa"/>
            <w:shd w:val="clear" w:color="auto" w:fill="auto"/>
            <w:vAlign w:val="center"/>
          </w:tcPr>
          <w:p w14:paraId="4012C738" w14:textId="77777777" w:rsidR="0040248D" w:rsidRPr="0031579B" w:rsidRDefault="0040248D" w:rsidP="004F008E">
            <w:pPr>
              <w:rPr>
                <w:rFonts w:ascii="Arial" w:hAnsi="Arial"/>
                <w:color w:val="000000"/>
                <w:szCs w:val="24"/>
              </w:rPr>
            </w:pPr>
          </w:p>
        </w:tc>
      </w:tr>
      <w:tr w:rsidR="0040248D" w:rsidRPr="002253DD" w14:paraId="7AF41CE3" w14:textId="77777777" w:rsidTr="004F008E">
        <w:trPr>
          <w:jc w:val="center"/>
        </w:trPr>
        <w:tc>
          <w:tcPr>
            <w:tcW w:w="747" w:type="dxa"/>
            <w:shd w:val="clear" w:color="auto" w:fill="auto"/>
          </w:tcPr>
          <w:p w14:paraId="3C3012B0" w14:textId="77777777" w:rsidR="0040248D" w:rsidRDefault="0040248D" w:rsidP="004F008E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rFonts w:hint="cs"/>
                <w:szCs w:val="24"/>
                <w:rtl/>
              </w:rPr>
              <w:t>7</w:t>
            </w:r>
          </w:p>
        </w:tc>
        <w:tc>
          <w:tcPr>
            <w:tcW w:w="2258" w:type="dxa"/>
            <w:shd w:val="clear" w:color="auto" w:fill="auto"/>
            <w:vAlign w:val="center"/>
          </w:tcPr>
          <w:p w14:paraId="1B49C61A" w14:textId="77777777" w:rsidR="0040248D" w:rsidRDefault="0040248D" w:rsidP="004F008E">
            <w:pPr>
              <w:bidi w:val="0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AccountName</w:t>
            </w:r>
          </w:p>
        </w:tc>
        <w:tc>
          <w:tcPr>
            <w:tcW w:w="1507" w:type="dxa"/>
            <w:shd w:val="clear" w:color="auto" w:fill="auto"/>
            <w:vAlign w:val="center"/>
          </w:tcPr>
          <w:p w14:paraId="784196F4" w14:textId="77777777" w:rsidR="0040248D" w:rsidRDefault="0040248D" w:rsidP="004F008E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نام حساب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074901BC" w14:textId="77777777" w:rsidR="0040248D" w:rsidRDefault="0040248D" w:rsidP="004F008E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nvarchar</w:t>
            </w:r>
          </w:p>
        </w:tc>
        <w:tc>
          <w:tcPr>
            <w:tcW w:w="661" w:type="dxa"/>
            <w:shd w:val="clear" w:color="auto" w:fill="auto"/>
            <w:vAlign w:val="center"/>
          </w:tcPr>
          <w:p w14:paraId="16D43CC7" w14:textId="77777777" w:rsidR="0040248D" w:rsidRDefault="0040248D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500</w:t>
            </w:r>
          </w:p>
        </w:tc>
        <w:tc>
          <w:tcPr>
            <w:tcW w:w="724" w:type="dxa"/>
            <w:shd w:val="clear" w:color="auto" w:fill="auto"/>
            <w:vAlign w:val="center"/>
          </w:tcPr>
          <w:p w14:paraId="672C4999" w14:textId="77777777" w:rsidR="0040248D" w:rsidRDefault="0040248D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14:paraId="29107256" w14:textId="77777777" w:rsidR="0040248D" w:rsidRDefault="0040248D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14:paraId="76FF1B77" w14:textId="77777777" w:rsidR="0040248D" w:rsidRDefault="0040248D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90" w:type="dxa"/>
            <w:shd w:val="clear" w:color="auto" w:fill="auto"/>
            <w:vAlign w:val="center"/>
          </w:tcPr>
          <w:p w14:paraId="33CD9659" w14:textId="77777777" w:rsidR="0040248D" w:rsidRPr="0031579B" w:rsidRDefault="0040248D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14:paraId="710DA062" w14:textId="77777777" w:rsidR="0040248D" w:rsidRPr="0031579B" w:rsidRDefault="0040248D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14:paraId="32CEB774" w14:textId="77777777" w:rsidR="0040248D" w:rsidRPr="0031579B" w:rsidRDefault="0040248D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2881" w:type="dxa"/>
            <w:shd w:val="clear" w:color="auto" w:fill="auto"/>
            <w:vAlign w:val="center"/>
          </w:tcPr>
          <w:p w14:paraId="3F60ADB0" w14:textId="77777777" w:rsidR="0040248D" w:rsidRPr="0031579B" w:rsidRDefault="0040248D" w:rsidP="004F008E">
            <w:pPr>
              <w:rPr>
                <w:rFonts w:ascii="Arial" w:hAnsi="Arial"/>
                <w:color w:val="000000"/>
                <w:szCs w:val="24"/>
              </w:rPr>
            </w:pPr>
          </w:p>
        </w:tc>
      </w:tr>
    </w:tbl>
    <w:p w14:paraId="02053C83" w14:textId="77777777" w:rsidR="00114D84" w:rsidRDefault="00114D84" w:rsidP="00114D84"/>
    <w:p w14:paraId="1DEF0D70" w14:textId="77777777" w:rsidR="00114D84" w:rsidRDefault="00114D84" w:rsidP="00114D84"/>
    <w:tbl>
      <w:tblPr>
        <w:bidiVisual/>
        <w:tblW w:w="1295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944"/>
        <w:gridCol w:w="2348"/>
        <w:gridCol w:w="2219"/>
        <w:gridCol w:w="3441"/>
      </w:tblGrid>
      <w:tr w:rsidR="00DB30F8" w:rsidRPr="00580529" w14:paraId="32FC9670" w14:textId="77777777" w:rsidTr="004F008E">
        <w:trPr>
          <w:trHeight w:val="317"/>
          <w:jc w:val="center"/>
        </w:trPr>
        <w:tc>
          <w:tcPr>
            <w:tcW w:w="4981" w:type="dxa"/>
            <w:shd w:val="clear" w:color="auto" w:fill="F2F2F2"/>
            <w:vAlign w:val="center"/>
          </w:tcPr>
          <w:p w14:paraId="76E33CBB" w14:textId="77777777" w:rsidR="00DB30F8" w:rsidRPr="00580529" w:rsidRDefault="00DB30F8" w:rsidP="004F008E">
            <w:pPr>
              <w:ind w:left="-64"/>
              <w:jc w:val="center"/>
              <w:rPr>
                <w:b/>
                <w:bCs/>
                <w:sz w:val="20"/>
                <w:szCs w:val="20"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lastRenderedPageBreak/>
              <w:t>نام ارتباط</w:t>
            </w:r>
          </w:p>
        </w:tc>
        <w:tc>
          <w:tcPr>
            <w:tcW w:w="2367" w:type="dxa"/>
            <w:shd w:val="clear" w:color="auto" w:fill="F2F2F2"/>
            <w:vAlign w:val="center"/>
          </w:tcPr>
          <w:p w14:paraId="069DC7E0" w14:textId="77777777" w:rsidR="00DB30F8" w:rsidRPr="00580529" w:rsidRDefault="00DB30F8" w:rsidP="004F008E">
            <w:pPr>
              <w:ind w:left="-64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نام فيلد ارتباطي</w:t>
            </w:r>
          </w:p>
        </w:tc>
        <w:tc>
          <w:tcPr>
            <w:tcW w:w="2147" w:type="dxa"/>
            <w:shd w:val="clear" w:color="auto" w:fill="F2F2F2"/>
            <w:vAlign w:val="center"/>
          </w:tcPr>
          <w:p w14:paraId="6E098C40" w14:textId="77777777" w:rsidR="00DB30F8" w:rsidRPr="00580529" w:rsidRDefault="00DB30F8" w:rsidP="004F008E">
            <w:pPr>
              <w:ind w:left="-64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نام جدول مرتبط</w:t>
            </w:r>
          </w:p>
        </w:tc>
        <w:tc>
          <w:tcPr>
            <w:tcW w:w="3457" w:type="dxa"/>
            <w:shd w:val="clear" w:color="auto" w:fill="F2F2F2"/>
            <w:vAlign w:val="center"/>
          </w:tcPr>
          <w:p w14:paraId="7F567612" w14:textId="77777777" w:rsidR="00DB30F8" w:rsidRPr="00580529" w:rsidRDefault="00DB30F8" w:rsidP="004F008E">
            <w:pPr>
              <w:ind w:left="-64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فيلد ارتباطي از جدول مرتبط</w:t>
            </w:r>
          </w:p>
        </w:tc>
      </w:tr>
      <w:tr w:rsidR="00DB30F8" w:rsidRPr="00D87008" w14:paraId="2F9A312A" w14:textId="77777777" w:rsidTr="004F008E">
        <w:trPr>
          <w:jc w:val="center"/>
        </w:trPr>
        <w:tc>
          <w:tcPr>
            <w:tcW w:w="4981" w:type="dxa"/>
            <w:vAlign w:val="center"/>
          </w:tcPr>
          <w:p w14:paraId="1F2410F2" w14:textId="77777777" w:rsidR="00DB30F8" w:rsidRPr="00D87008" w:rsidRDefault="00DB30F8" w:rsidP="0040248D">
            <w:pPr>
              <w:bidi w:val="0"/>
              <w:ind w:left="-64"/>
              <w:jc w:val="center"/>
              <w:rPr>
                <w:rFonts w:cs="Times New Roman"/>
                <w:szCs w:val="24"/>
                <w:lang w:bidi="fa-IR"/>
              </w:rPr>
            </w:pPr>
            <w:r>
              <w:rPr>
                <w:rFonts w:cs="Times New Roman"/>
                <w:szCs w:val="24"/>
                <w:lang w:bidi="fa-IR"/>
              </w:rPr>
              <w:t>fk_</w:t>
            </w:r>
            <w:r w:rsidR="0040248D">
              <w:rPr>
                <w:rFonts w:cs="Times New Roman"/>
                <w:szCs w:val="24"/>
                <w:lang w:bidi="fa-IR"/>
              </w:rPr>
              <w:t>CharityAccount</w:t>
            </w:r>
          </w:p>
        </w:tc>
        <w:tc>
          <w:tcPr>
            <w:tcW w:w="2367" w:type="dxa"/>
            <w:vAlign w:val="center"/>
          </w:tcPr>
          <w:p w14:paraId="45AAC79D" w14:textId="77777777" w:rsidR="00DB30F8" w:rsidRPr="00D87008" w:rsidRDefault="0040248D" w:rsidP="004F008E">
            <w:pPr>
              <w:bidi w:val="0"/>
              <w:ind w:left="-64"/>
              <w:jc w:val="center"/>
              <w:rPr>
                <w:rFonts w:cs="Times New Roman"/>
                <w:szCs w:val="24"/>
                <w:lang w:bidi="fa-IR"/>
              </w:rPr>
            </w:pPr>
            <w:r>
              <w:rPr>
                <w:color w:val="000000"/>
                <w:szCs w:val="24"/>
              </w:rPr>
              <w:t>BankId</w:t>
            </w:r>
          </w:p>
        </w:tc>
        <w:tc>
          <w:tcPr>
            <w:tcW w:w="2147" w:type="dxa"/>
            <w:vAlign w:val="center"/>
          </w:tcPr>
          <w:p w14:paraId="43B8B89D" w14:textId="77777777" w:rsidR="00DB30F8" w:rsidRPr="00D87008" w:rsidRDefault="0040248D" w:rsidP="004F008E">
            <w:pPr>
              <w:bidi w:val="0"/>
              <w:ind w:left="-64"/>
              <w:jc w:val="center"/>
              <w:rPr>
                <w:rFonts w:cs="Times New Roman"/>
                <w:szCs w:val="24"/>
              </w:rPr>
            </w:pPr>
            <w:r>
              <w:rPr>
                <w:lang w:bidi="fa-IR"/>
              </w:rPr>
              <w:t>tblCommonBaseData</w:t>
            </w:r>
          </w:p>
        </w:tc>
        <w:tc>
          <w:tcPr>
            <w:tcW w:w="3457" w:type="dxa"/>
            <w:vAlign w:val="center"/>
          </w:tcPr>
          <w:p w14:paraId="208F2C10" w14:textId="77777777" w:rsidR="00DB30F8" w:rsidRPr="00D87008" w:rsidRDefault="0040248D" w:rsidP="004F008E">
            <w:pPr>
              <w:bidi w:val="0"/>
              <w:ind w:left="-64"/>
              <w:jc w:val="center"/>
              <w:rPr>
                <w:rFonts w:cs="Times New Roman"/>
                <w:szCs w:val="24"/>
              </w:rPr>
            </w:pPr>
            <w:r>
              <w:rPr>
                <w:color w:val="000000"/>
                <w:szCs w:val="24"/>
              </w:rPr>
              <w:t>CommonBaseDataId</w:t>
            </w:r>
          </w:p>
        </w:tc>
      </w:tr>
    </w:tbl>
    <w:p w14:paraId="495CD972" w14:textId="77777777" w:rsidR="00114D84" w:rsidRDefault="00114D84" w:rsidP="00114D84"/>
    <w:p w14:paraId="0A0EC54E" w14:textId="77777777" w:rsidR="00114D84" w:rsidRPr="00114D84" w:rsidRDefault="00114D84" w:rsidP="00114D84"/>
    <w:p w14:paraId="73B40179" w14:textId="77777777" w:rsidR="007E2327" w:rsidRDefault="00F27B13" w:rsidP="006D5AB0">
      <w:pPr>
        <w:pStyle w:val="Heading2"/>
        <w:rPr>
          <w:rtl/>
          <w:lang w:bidi="fa-IR"/>
        </w:rPr>
      </w:pPr>
      <w:bookmarkStart w:id="14" w:name="_Toc65932962"/>
      <w:r>
        <w:rPr>
          <w:rFonts w:hint="cs"/>
          <w:rtl/>
          <w:lang w:bidi="fa-IR"/>
        </w:rPr>
        <w:t xml:space="preserve">جدول شخص حقيقي </w:t>
      </w:r>
      <w:r>
        <w:rPr>
          <w:lang w:bidi="fa-IR"/>
        </w:rPr>
        <w:t>tblPersonal</w:t>
      </w:r>
      <w:bookmarkEnd w:id="14"/>
      <w:r>
        <w:rPr>
          <w:rFonts w:hint="cs"/>
          <w:rtl/>
          <w:lang w:bidi="fa-IR"/>
        </w:rPr>
        <w:t xml:space="preserve"> </w:t>
      </w:r>
    </w:p>
    <w:p w14:paraId="5BA96B60" w14:textId="77777777" w:rsidR="00F27B13" w:rsidRPr="00F27B13" w:rsidRDefault="00F27B13" w:rsidP="00F27B13">
      <w:pPr>
        <w:rPr>
          <w:rtl/>
          <w:lang w:bidi="fa-IR"/>
        </w:rPr>
      </w:pPr>
    </w:p>
    <w:tbl>
      <w:tblPr>
        <w:bidiVisual/>
        <w:tblW w:w="146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8"/>
        <w:gridCol w:w="2230"/>
        <w:gridCol w:w="1483"/>
        <w:gridCol w:w="1176"/>
        <w:gridCol w:w="660"/>
        <w:gridCol w:w="724"/>
        <w:gridCol w:w="903"/>
        <w:gridCol w:w="895"/>
        <w:gridCol w:w="990"/>
        <w:gridCol w:w="736"/>
        <w:gridCol w:w="1272"/>
        <w:gridCol w:w="2813"/>
      </w:tblGrid>
      <w:tr w:rsidR="00F27B13" w:rsidRPr="00864C51" w14:paraId="64C755CD" w14:textId="77777777" w:rsidTr="004F008E">
        <w:trPr>
          <w:jc w:val="center"/>
        </w:trPr>
        <w:tc>
          <w:tcPr>
            <w:tcW w:w="14630" w:type="dxa"/>
            <w:gridSpan w:val="12"/>
            <w:shd w:val="clear" w:color="auto" w:fill="auto"/>
          </w:tcPr>
          <w:p w14:paraId="0D893BC9" w14:textId="77777777" w:rsidR="00F27B13" w:rsidRPr="000D0112" w:rsidRDefault="00F27B13" w:rsidP="00F27B13">
            <w:pPr>
              <w:pStyle w:val="ListParagraph"/>
              <w:ind w:left="0"/>
              <w:rPr>
                <w:b/>
                <w:bCs/>
                <w:szCs w:val="24"/>
                <w:rtl/>
                <w:lang w:bidi="fa-IR"/>
              </w:rPr>
            </w:pPr>
            <w:r w:rsidRPr="000D0112">
              <w:rPr>
                <w:rFonts w:hint="cs"/>
                <w:b/>
                <w:bCs/>
                <w:szCs w:val="24"/>
                <w:rtl/>
              </w:rPr>
              <w:t>شرح</w:t>
            </w:r>
            <w:r w:rsidRPr="000D0112">
              <w:rPr>
                <w:b/>
                <w:bCs/>
                <w:szCs w:val="24"/>
                <w:rtl/>
              </w:rPr>
              <w:t xml:space="preserve"> </w:t>
            </w:r>
            <w:r w:rsidRPr="000D0112">
              <w:rPr>
                <w:rFonts w:hint="cs"/>
                <w:b/>
                <w:bCs/>
                <w:szCs w:val="24"/>
                <w:rtl/>
              </w:rPr>
              <w:t>جدول</w:t>
            </w:r>
            <w:r w:rsidRPr="000D0112">
              <w:rPr>
                <w:b/>
                <w:bCs/>
                <w:szCs w:val="24"/>
                <w:rtl/>
              </w:rPr>
              <w:t xml:space="preserve">: </w:t>
            </w:r>
            <w:r>
              <w:rPr>
                <w:rFonts w:hint="cs"/>
                <w:b/>
                <w:bCs/>
                <w:szCs w:val="24"/>
                <w:rtl/>
                <w:lang w:bidi="fa-IR"/>
              </w:rPr>
              <w:t>دراين جدول اطلاعات شخص حقيقي چون نيازمند/ پرسنل/ خيرين تعريف مي گردد.</w:t>
            </w:r>
          </w:p>
        </w:tc>
      </w:tr>
      <w:tr w:rsidR="00F27B13" w:rsidRPr="00864C51" w14:paraId="05C83D70" w14:textId="77777777" w:rsidTr="004F008E">
        <w:trPr>
          <w:trHeight w:val="1171"/>
          <w:jc w:val="center"/>
        </w:trPr>
        <w:tc>
          <w:tcPr>
            <w:tcW w:w="747" w:type="dxa"/>
            <w:shd w:val="clear" w:color="auto" w:fill="auto"/>
          </w:tcPr>
          <w:p w14:paraId="4E3373C3" w14:textId="77777777" w:rsidR="00F27B13" w:rsidRPr="000D0112" w:rsidRDefault="00F27B13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رديف</w:t>
            </w:r>
          </w:p>
        </w:tc>
        <w:tc>
          <w:tcPr>
            <w:tcW w:w="2258" w:type="dxa"/>
            <w:shd w:val="clear" w:color="auto" w:fill="auto"/>
          </w:tcPr>
          <w:p w14:paraId="26ECD4F6" w14:textId="77777777" w:rsidR="00F27B13" w:rsidRPr="000D0112" w:rsidRDefault="00F27B13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نام فيلد لاتين</w:t>
            </w:r>
          </w:p>
        </w:tc>
        <w:tc>
          <w:tcPr>
            <w:tcW w:w="1507" w:type="dxa"/>
            <w:shd w:val="clear" w:color="auto" w:fill="auto"/>
          </w:tcPr>
          <w:p w14:paraId="66B2A207" w14:textId="77777777" w:rsidR="00F27B13" w:rsidRPr="000D0112" w:rsidRDefault="00F27B13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نام فيلد فارسي</w:t>
            </w:r>
          </w:p>
        </w:tc>
        <w:tc>
          <w:tcPr>
            <w:tcW w:w="1056" w:type="dxa"/>
            <w:shd w:val="clear" w:color="auto" w:fill="auto"/>
          </w:tcPr>
          <w:p w14:paraId="6DFEDD60" w14:textId="77777777" w:rsidR="00F27B13" w:rsidRPr="000D0112" w:rsidRDefault="00F27B13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نوع داده</w:t>
            </w:r>
          </w:p>
        </w:tc>
        <w:tc>
          <w:tcPr>
            <w:tcW w:w="661" w:type="dxa"/>
            <w:shd w:val="clear" w:color="auto" w:fill="auto"/>
          </w:tcPr>
          <w:p w14:paraId="657FAF39" w14:textId="77777777" w:rsidR="00F27B13" w:rsidRPr="000D0112" w:rsidRDefault="00F27B13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طول داده</w:t>
            </w:r>
          </w:p>
        </w:tc>
        <w:tc>
          <w:tcPr>
            <w:tcW w:w="724" w:type="dxa"/>
            <w:shd w:val="clear" w:color="auto" w:fill="auto"/>
          </w:tcPr>
          <w:p w14:paraId="6E720794" w14:textId="77777777" w:rsidR="00F27B13" w:rsidRPr="000D0112" w:rsidRDefault="00F27B13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کليد اصلي</w:t>
            </w:r>
          </w:p>
        </w:tc>
        <w:tc>
          <w:tcPr>
            <w:tcW w:w="903" w:type="dxa"/>
            <w:shd w:val="clear" w:color="auto" w:fill="auto"/>
          </w:tcPr>
          <w:p w14:paraId="2799ABDB" w14:textId="77777777" w:rsidR="00F27B13" w:rsidRPr="000D0112" w:rsidRDefault="00F27B13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کليد خارجي</w:t>
            </w:r>
          </w:p>
        </w:tc>
        <w:tc>
          <w:tcPr>
            <w:tcW w:w="895" w:type="dxa"/>
            <w:shd w:val="clear" w:color="auto" w:fill="auto"/>
          </w:tcPr>
          <w:p w14:paraId="4D62CA66" w14:textId="77777777" w:rsidR="00F27B13" w:rsidRPr="000D0112" w:rsidRDefault="00F27B13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اجباري بودن</w:t>
            </w:r>
          </w:p>
        </w:tc>
        <w:tc>
          <w:tcPr>
            <w:tcW w:w="990" w:type="dxa"/>
            <w:shd w:val="clear" w:color="auto" w:fill="auto"/>
          </w:tcPr>
          <w:p w14:paraId="61FB7CBA" w14:textId="77777777" w:rsidR="00F27B13" w:rsidRPr="000D0112" w:rsidRDefault="00F27B13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ايندکس يکتا</w:t>
            </w:r>
          </w:p>
        </w:tc>
        <w:tc>
          <w:tcPr>
            <w:tcW w:w="736" w:type="dxa"/>
            <w:shd w:val="clear" w:color="auto" w:fill="auto"/>
          </w:tcPr>
          <w:p w14:paraId="07ECC4F7" w14:textId="77777777" w:rsidR="00F27B13" w:rsidRPr="000D0112" w:rsidRDefault="00F27B13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مقدار پيش فرض</w:t>
            </w:r>
          </w:p>
        </w:tc>
        <w:tc>
          <w:tcPr>
            <w:tcW w:w="1272" w:type="dxa"/>
            <w:shd w:val="clear" w:color="auto" w:fill="auto"/>
          </w:tcPr>
          <w:p w14:paraId="214CDF98" w14:textId="77777777" w:rsidR="00F27B13" w:rsidRPr="000D0112" w:rsidRDefault="00F27B13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مقاديرمجاز</w:t>
            </w:r>
          </w:p>
        </w:tc>
        <w:tc>
          <w:tcPr>
            <w:tcW w:w="2881" w:type="dxa"/>
            <w:shd w:val="clear" w:color="auto" w:fill="auto"/>
          </w:tcPr>
          <w:p w14:paraId="1D2A95F9" w14:textId="77777777" w:rsidR="00F27B13" w:rsidRPr="000D0112" w:rsidRDefault="00F27B13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توضيحات</w:t>
            </w:r>
          </w:p>
        </w:tc>
      </w:tr>
      <w:tr w:rsidR="00F27B13" w:rsidRPr="002253DD" w14:paraId="6817144B" w14:textId="77777777" w:rsidTr="004F008E">
        <w:trPr>
          <w:jc w:val="center"/>
        </w:trPr>
        <w:tc>
          <w:tcPr>
            <w:tcW w:w="747" w:type="dxa"/>
            <w:shd w:val="clear" w:color="auto" w:fill="auto"/>
          </w:tcPr>
          <w:p w14:paraId="6DE9AC34" w14:textId="77777777" w:rsidR="00F27B13" w:rsidRPr="0031579B" w:rsidRDefault="00F27B13" w:rsidP="004F008E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 w:rsidRPr="0031579B">
              <w:rPr>
                <w:rFonts w:hint="cs"/>
                <w:szCs w:val="24"/>
                <w:rtl/>
              </w:rPr>
              <w:t>1</w:t>
            </w:r>
          </w:p>
        </w:tc>
        <w:tc>
          <w:tcPr>
            <w:tcW w:w="2258" w:type="dxa"/>
            <w:shd w:val="clear" w:color="auto" w:fill="auto"/>
            <w:vAlign w:val="center"/>
          </w:tcPr>
          <w:p w14:paraId="388041C6" w14:textId="77777777" w:rsidR="00F27B13" w:rsidRPr="0031579B" w:rsidRDefault="00A31E40" w:rsidP="004F008E">
            <w:pPr>
              <w:bidi w:val="0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PersonId</w:t>
            </w:r>
          </w:p>
        </w:tc>
        <w:tc>
          <w:tcPr>
            <w:tcW w:w="1507" w:type="dxa"/>
            <w:shd w:val="clear" w:color="auto" w:fill="auto"/>
            <w:vAlign w:val="center"/>
          </w:tcPr>
          <w:p w14:paraId="2B681E93" w14:textId="77777777" w:rsidR="00F27B13" w:rsidRPr="0031579B" w:rsidRDefault="00A31E40" w:rsidP="004F008E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شناسه شخص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5469B87B" w14:textId="77777777" w:rsidR="00F27B13" w:rsidRPr="0031579B" w:rsidRDefault="00A31E40" w:rsidP="004F008E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661" w:type="dxa"/>
            <w:shd w:val="clear" w:color="auto" w:fill="auto"/>
            <w:vAlign w:val="center"/>
          </w:tcPr>
          <w:p w14:paraId="76D720AB" w14:textId="77777777" w:rsidR="00F27B13" w:rsidRPr="0031579B" w:rsidRDefault="00F27B13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24" w:type="dxa"/>
            <w:shd w:val="clear" w:color="auto" w:fill="auto"/>
            <w:vAlign w:val="center"/>
          </w:tcPr>
          <w:p w14:paraId="360D4618" w14:textId="77777777" w:rsidR="00F27B13" w:rsidRPr="0031579B" w:rsidRDefault="00A31E40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03" w:type="dxa"/>
            <w:shd w:val="clear" w:color="auto" w:fill="auto"/>
            <w:vAlign w:val="center"/>
          </w:tcPr>
          <w:p w14:paraId="3646D7DE" w14:textId="77777777" w:rsidR="00F27B13" w:rsidRPr="0031579B" w:rsidRDefault="00F27B13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14:paraId="56D42E9F" w14:textId="77777777" w:rsidR="00F27B13" w:rsidRPr="0031579B" w:rsidRDefault="00A31E40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14:paraId="250D74D6" w14:textId="77777777" w:rsidR="00F27B13" w:rsidRPr="0031579B" w:rsidRDefault="00F27B13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14:paraId="1047FEE0" w14:textId="77777777" w:rsidR="00F27B13" w:rsidRPr="0031579B" w:rsidRDefault="00F27B13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14:paraId="350995A4" w14:textId="77777777" w:rsidR="00F27B13" w:rsidRPr="0031579B" w:rsidRDefault="00F27B13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2881" w:type="dxa"/>
            <w:shd w:val="clear" w:color="auto" w:fill="auto"/>
            <w:vAlign w:val="center"/>
          </w:tcPr>
          <w:p w14:paraId="4BBE8C3E" w14:textId="77777777" w:rsidR="00F27B13" w:rsidRPr="0031579B" w:rsidRDefault="00F27B13" w:rsidP="004F008E">
            <w:pPr>
              <w:rPr>
                <w:rFonts w:ascii="Arial" w:hAnsi="Arial"/>
                <w:color w:val="000000"/>
                <w:szCs w:val="24"/>
              </w:rPr>
            </w:pPr>
          </w:p>
        </w:tc>
      </w:tr>
      <w:tr w:rsidR="00F27B13" w:rsidRPr="002253DD" w14:paraId="5E886555" w14:textId="77777777" w:rsidTr="004F008E">
        <w:trPr>
          <w:jc w:val="center"/>
        </w:trPr>
        <w:tc>
          <w:tcPr>
            <w:tcW w:w="747" w:type="dxa"/>
            <w:shd w:val="clear" w:color="auto" w:fill="auto"/>
          </w:tcPr>
          <w:p w14:paraId="58725F0E" w14:textId="77777777" w:rsidR="00F27B13" w:rsidRPr="0031579B" w:rsidRDefault="00F27B13" w:rsidP="004F008E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2258" w:type="dxa"/>
            <w:shd w:val="clear" w:color="auto" w:fill="auto"/>
            <w:vAlign w:val="center"/>
          </w:tcPr>
          <w:p w14:paraId="36B585D0" w14:textId="77777777" w:rsidR="00F27B13" w:rsidRPr="0031579B" w:rsidRDefault="00A31E40" w:rsidP="004F008E">
            <w:pPr>
              <w:bidi w:val="0"/>
              <w:rPr>
                <w:color w:val="000000"/>
                <w:szCs w:val="24"/>
                <w:rtl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Name</w:t>
            </w:r>
          </w:p>
        </w:tc>
        <w:tc>
          <w:tcPr>
            <w:tcW w:w="1507" w:type="dxa"/>
            <w:shd w:val="clear" w:color="auto" w:fill="auto"/>
            <w:vAlign w:val="center"/>
          </w:tcPr>
          <w:p w14:paraId="6CDB3B5A" w14:textId="77777777" w:rsidR="00F27B13" w:rsidRPr="0031579B" w:rsidRDefault="00A31E40" w:rsidP="004F008E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نام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3180CDC7" w14:textId="77777777" w:rsidR="00F27B13" w:rsidRDefault="00A31E40" w:rsidP="004F008E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nvarchar</w:t>
            </w:r>
          </w:p>
        </w:tc>
        <w:tc>
          <w:tcPr>
            <w:tcW w:w="661" w:type="dxa"/>
            <w:shd w:val="clear" w:color="auto" w:fill="auto"/>
            <w:vAlign w:val="center"/>
          </w:tcPr>
          <w:p w14:paraId="35631C4B" w14:textId="77777777" w:rsidR="00F27B13" w:rsidRPr="0031579B" w:rsidRDefault="00A31E40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500</w:t>
            </w:r>
          </w:p>
        </w:tc>
        <w:tc>
          <w:tcPr>
            <w:tcW w:w="724" w:type="dxa"/>
            <w:shd w:val="clear" w:color="auto" w:fill="auto"/>
            <w:vAlign w:val="center"/>
          </w:tcPr>
          <w:p w14:paraId="36412A49" w14:textId="77777777" w:rsidR="00F27B13" w:rsidRDefault="00F27B13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14:paraId="7CFFFF78" w14:textId="77777777" w:rsidR="00F27B13" w:rsidRPr="0031579B" w:rsidRDefault="00F27B13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14:paraId="03F88D57" w14:textId="77777777" w:rsidR="00F27B13" w:rsidRDefault="00A31E40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14:paraId="71530810" w14:textId="77777777" w:rsidR="00F27B13" w:rsidRPr="0031579B" w:rsidRDefault="00F27B13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14:paraId="19693644" w14:textId="77777777" w:rsidR="00F27B13" w:rsidRPr="0031579B" w:rsidRDefault="00F27B13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14:paraId="74538A45" w14:textId="77777777" w:rsidR="00F27B13" w:rsidRPr="0031579B" w:rsidRDefault="00F27B13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2881" w:type="dxa"/>
            <w:shd w:val="clear" w:color="auto" w:fill="auto"/>
            <w:vAlign w:val="center"/>
          </w:tcPr>
          <w:p w14:paraId="43EC626A" w14:textId="77777777" w:rsidR="00F27B13" w:rsidRPr="0031579B" w:rsidRDefault="00F27B13" w:rsidP="004F008E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</w:p>
        </w:tc>
      </w:tr>
      <w:tr w:rsidR="00F27B13" w:rsidRPr="002253DD" w14:paraId="570809BA" w14:textId="77777777" w:rsidTr="004F008E">
        <w:trPr>
          <w:jc w:val="center"/>
        </w:trPr>
        <w:tc>
          <w:tcPr>
            <w:tcW w:w="747" w:type="dxa"/>
            <w:shd w:val="clear" w:color="auto" w:fill="auto"/>
          </w:tcPr>
          <w:p w14:paraId="31A44C24" w14:textId="77777777" w:rsidR="00F27B13" w:rsidRDefault="00F27B13" w:rsidP="004F008E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2258" w:type="dxa"/>
            <w:shd w:val="clear" w:color="auto" w:fill="auto"/>
            <w:vAlign w:val="center"/>
          </w:tcPr>
          <w:p w14:paraId="0709C7E4" w14:textId="77777777" w:rsidR="00F27B13" w:rsidRDefault="00A31E40" w:rsidP="004F008E">
            <w:pPr>
              <w:bidi w:val="0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Family</w:t>
            </w:r>
          </w:p>
        </w:tc>
        <w:tc>
          <w:tcPr>
            <w:tcW w:w="1507" w:type="dxa"/>
            <w:shd w:val="clear" w:color="auto" w:fill="auto"/>
            <w:vAlign w:val="center"/>
          </w:tcPr>
          <w:p w14:paraId="1D461BE5" w14:textId="77777777" w:rsidR="00F27B13" w:rsidRDefault="00A31E40" w:rsidP="004F008E">
            <w:pPr>
              <w:rPr>
                <w:rFonts w:ascii="Arial" w:hAnsi="Arial"/>
                <w:color w:val="000000"/>
                <w:szCs w:val="24"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نام خانوادگي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25A8DE29" w14:textId="77777777" w:rsidR="00F27B13" w:rsidRDefault="00A31E40" w:rsidP="004F008E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nvarcvhar</w:t>
            </w:r>
          </w:p>
        </w:tc>
        <w:tc>
          <w:tcPr>
            <w:tcW w:w="661" w:type="dxa"/>
            <w:shd w:val="clear" w:color="auto" w:fill="auto"/>
            <w:vAlign w:val="center"/>
          </w:tcPr>
          <w:p w14:paraId="5A5F86B0" w14:textId="77777777" w:rsidR="00F27B13" w:rsidRDefault="00A31E40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500</w:t>
            </w:r>
          </w:p>
        </w:tc>
        <w:tc>
          <w:tcPr>
            <w:tcW w:w="724" w:type="dxa"/>
            <w:shd w:val="clear" w:color="auto" w:fill="auto"/>
            <w:vAlign w:val="center"/>
          </w:tcPr>
          <w:p w14:paraId="1DBEE5D5" w14:textId="77777777" w:rsidR="00F27B13" w:rsidRDefault="00F27B13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14:paraId="3F83D254" w14:textId="77777777" w:rsidR="00F27B13" w:rsidRPr="0031579B" w:rsidRDefault="00F27B13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14:paraId="3F28B1F7" w14:textId="77777777" w:rsidR="00F27B13" w:rsidRDefault="00A31E40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14:paraId="17401538" w14:textId="77777777" w:rsidR="00F27B13" w:rsidRPr="0031579B" w:rsidRDefault="00F27B13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14:paraId="107AB992" w14:textId="77777777" w:rsidR="00F27B13" w:rsidRPr="0031579B" w:rsidRDefault="00F27B13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14:paraId="4F2DE0AB" w14:textId="77777777" w:rsidR="00F27B13" w:rsidRPr="0031579B" w:rsidRDefault="00F27B13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2881" w:type="dxa"/>
            <w:shd w:val="clear" w:color="auto" w:fill="auto"/>
            <w:vAlign w:val="center"/>
          </w:tcPr>
          <w:p w14:paraId="2E10D6AA" w14:textId="77777777" w:rsidR="00F27B13" w:rsidRPr="0031579B" w:rsidRDefault="00F27B13" w:rsidP="004F008E">
            <w:pPr>
              <w:rPr>
                <w:rFonts w:ascii="Arial" w:hAnsi="Arial"/>
                <w:color w:val="000000"/>
                <w:szCs w:val="24"/>
              </w:rPr>
            </w:pPr>
          </w:p>
        </w:tc>
      </w:tr>
      <w:tr w:rsidR="00F27B13" w:rsidRPr="002253DD" w14:paraId="12B15886" w14:textId="77777777" w:rsidTr="004F008E">
        <w:trPr>
          <w:jc w:val="center"/>
        </w:trPr>
        <w:tc>
          <w:tcPr>
            <w:tcW w:w="747" w:type="dxa"/>
            <w:shd w:val="clear" w:color="auto" w:fill="auto"/>
          </w:tcPr>
          <w:p w14:paraId="6A6A19D5" w14:textId="77777777" w:rsidR="00F27B13" w:rsidRDefault="00F27B13" w:rsidP="004F008E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2258" w:type="dxa"/>
            <w:shd w:val="clear" w:color="auto" w:fill="auto"/>
            <w:vAlign w:val="center"/>
          </w:tcPr>
          <w:p w14:paraId="036DE47D" w14:textId="77777777" w:rsidR="00F27B13" w:rsidRPr="0031579B" w:rsidRDefault="00A31E40" w:rsidP="004F008E">
            <w:pPr>
              <w:bidi w:val="0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NationalCode</w:t>
            </w:r>
          </w:p>
        </w:tc>
        <w:tc>
          <w:tcPr>
            <w:tcW w:w="1507" w:type="dxa"/>
            <w:shd w:val="clear" w:color="auto" w:fill="auto"/>
            <w:vAlign w:val="center"/>
          </w:tcPr>
          <w:p w14:paraId="29E3364D" w14:textId="77777777" w:rsidR="00F27B13" w:rsidRDefault="00A31E40" w:rsidP="004F008E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کدملي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0CA6E5DE" w14:textId="77777777" w:rsidR="00F27B13" w:rsidRDefault="00A31E40" w:rsidP="004F008E">
            <w:pPr>
              <w:bidi w:val="0"/>
              <w:jc w:val="both"/>
              <w:rPr>
                <w:color w:val="000000"/>
                <w:szCs w:val="24"/>
                <w:rtl/>
                <w:lang w:bidi="fa-IR"/>
              </w:rPr>
            </w:pPr>
            <w:r>
              <w:rPr>
                <w:color w:val="000000"/>
                <w:szCs w:val="24"/>
              </w:rPr>
              <w:t>varchar</w:t>
            </w:r>
          </w:p>
        </w:tc>
        <w:tc>
          <w:tcPr>
            <w:tcW w:w="661" w:type="dxa"/>
            <w:shd w:val="clear" w:color="auto" w:fill="auto"/>
            <w:vAlign w:val="center"/>
          </w:tcPr>
          <w:p w14:paraId="79CD2A78" w14:textId="77777777" w:rsidR="00F27B13" w:rsidRDefault="00A31E40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10</w:t>
            </w:r>
          </w:p>
        </w:tc>
        <w:tc>
          <w:tcPr>
            <w:tcW w:w="724" w:type="dxa"/>
            <w:shd w:val="clear" w:color="auto" w:fill="auto"/>
            <w:vAlign w:val="center"/>
          </w:tcPr>
          <w:p w14:paraId="4EE33FF8" w14:textId="77777777" w:rsidR="00F27B13" w:rsidRDefault="00F27B13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14:paraId="7F19E907" w14:textId="77777777" w:rsidR="00F27B13" w:rsidRPr="0031579B" w:rsidRDefault="00F27B13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14:paraId="200DACE1" w14:textId="77777777" w:rsidR="00F27B13" w:rsidRDefault="00F27B13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90" w:type="dxa"/>
            <w:shd w:val="clear" w:color="auto" w:fill="auto"/>
            <w:vAlign w:val="center"/>
          </w:tcPr>
          <w:p w14:paraId="47ADE69D" w14:textId="77777777" w:rsidR="00F27B13" w:rsidRPr="0031579B" w:rsidRDefault="00F27B13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14:paraId="7574FBAF" w14:textId="77777777" w:rsidR="00F27B13" w:rsidRPr="0031579B" w:rsidRDefault="00F27B13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14:paraId="23E862EF" w14:textId="77777777" w:rsidR="00F27B13" w:rsidRPr="0031579B" w:rsidRDefault="00F27B13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2881" w:type="dxa"/>
            <w:shd w:val="clear" w:color="auto" w:fill="auto"/>
            <w:vAlign w:val="center"/>
          </w:tcPr>
          <w:p w14:paraId="25283621" w14:textId="77777777" w:rsidR="00F27B13" w:rsidRPr="0031579B" w:rsidRDefault="00F27B13" w:rsidP="004F008E">
            <w:pPr>
              <w:rPr>
                <w:rFonts w:ascii="Arial" w:hAnsi="Arial"/>
                <w:color w:val="000000"/>
                <w:szCs w:val="24"/>
              </w:rPr>
            </w:pPr>
          </w:p>
        </w:tc>
      </w:tr>
      <w:tr w:rsidR="00F27B13" w:rsidRPr="002253DD" w14:paraId="2549FF38" w14:textId="77777777" w:rsidTr="004F008E">
        <w:trPr>
          <w:jc w:val="center"/>
        </w:trPr>
        <w:tc>
          <w:tcPr>
            <w:tcW w:w="747" w:type="dxa"/>
            <w:shd w:val="clear" w:color="auto" w:fill="auto"/>
          </w:tcPr>
          <w:p w14:paraId="389DB990" w14:textId="77777777" w:rsidR="00F27B13" w:rsidRDefault="00F27B13" w:rsidP="004F008E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rFonts w:hint="cs"/>
                <w:szCs w:val="24"/>
                <w:rtl/>
              </w:rPr>
              <w:t>5</w:t>
            </w:r>
          </w:p>
        </w:tc>
        <w:tc>
          <w:tcPr>
            <w:tcW w:w="2258" w:type="dxa"/>
            <w:shd w:val="clear" w:color="auto" w:fill="auto"/>
            <w:vAlign w:val="center"/>
          </w:tcPr>
          <w:p w14:paraId="15E49B96" w14:textId="77777777" w:rsidR="00F27B13" w:rsidRDefault="00A31E40" w:rsidP="004F008E">
            <w:pPr>
              <w:bidi w:val="0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IdNumber</w:t>
            </w:r>
          </w:p>
        </w:tc>
        <w:tc>
          <w:tcPr>
            <w:tcW w:w="1507" w:type="dxa"/>
            <w:shd w:val="clear" w:color="auto" w:fill="auto"/>
            <w:vAlign w:val="center"/>
          </w:tcPr>
          <w:p w14:paraId="7E318DE6" w14:textId="77777777" w:rsidR="00F27B13" w:rsidRDefault="00A31E40" w:rsidP="004F008E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شماره شناسنامه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4E1DAA8A" w14:textId="77777777" w:rsidR="00F27B13" w:rsidRDefault="00A31E40" w:rsidP="004F008E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varchar</w:t>
            </w:r>
          </w:p>
        </w:tc>
        <w:tc>
          <w:tcPr>
            <w:tcW w:w="661" w:type="dxa"/>
            <w:shd w:val="clear" w:color="auto" w:fill="auto"/>
            <w:vAlign w:val="center"/>
          </w:tcPr>
          <w:p w14:paraId="63243EE1" w14:textId="77777777" w:rsidR="00F27B13" w:rsidRDefault="00A31E40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10</w:t>
            </w:r>
          </w:p>
        </w:tc>
        <w:tc>
          <w:tcPr>
            <w:tcW w:w="724" w:type="dxa"/>
            <w:shd w:val="clear" w:color="auto" w:fill="auto"/>
            <w:vAlign w:val="center"/>
          </w:tcPr>
          <w:p w14:paraId="008D3A46" w14:textId="77777777" w:rsidR="00F27B13" w:rsidRDefault="00F27B13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14:paraId="45013E8F" w14:textId="77777777" w:rsidR="00F27B13" w:rsidRDefault="00F27B13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14:paraId="5BC9D774" w14:textId="77777777" w:rsidR="00F27B13" w:rsidRDefault="00F27B13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90" w:type="dxa"/>
            <w:shd w:val="clear" w:color="auto" w:fill="auto"/>
            <w:vAlign w:val="center"/>
          </w:tcPr>
          <w:p w14:paraId="695B6AD5" w14:textId="77777777" w:rsidR="00F27B13" w:rsidRPr="0031579B" w:rsidRDefault="00F27B13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14:paraId="731E6A95" w14:textId="77777777" w:rsidR="00F27B13" w:rsidRPr="0031579B" w:rsidRDefault="00F27B13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14:paraId="70EBC3F9" w14:textId="77777777" w:rsidR="00F27B13" w:rsidRPr="0031579B" w:rsidRDefault="00F27B13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2881" w:type="dxa"/>
            <w:shd w:val="clear" w:color="auto" w:fill="auto"/>
            <w:vAlign w:val="center"/>
          </w:tcPr>
          <w:p w14:paraId="1FCA0C63" w14:textId="77777777" w:rsidR="00F27B13" w:rsidRPr="0031579B" w:rsidRDefault="00F27B13" w:rsidP="004F008E">
            <w:pPr>
              <w:rPr>
                <w:rFonts w:ascii="Arial" w:hAnsi="Arial"/>
                <w:color w:val="000000"/>
                <w:szCs w:val="24"/>
              </w:rPr>
            </w:pPr>
          </w:p>
        </w:tc>
      </w:tr>
      <w:tr w:rsidR="00F27B13" w:rsidRPr="002253DD" w14:paraId="3F8373C4" w14:textId="77777777" w:rsidTr="004F008E">
        <w:trPr>
          <w:jc w:val="center"/>
        </w:trPr>
        <w:tc>
          <w:tcPr>
            <w:tcW w:w="747" w:type="dxa"/>
            <w:shd w:val="clear" w:color="auto" w:fill="auto"/>
          </w:tcPr>
          <w:p w14:paraId="22D0C53D" w14:textId="77777777" w:rsidR="00F27B13" w:rsidRDefault="00F27B13" w:rsidP="004F008E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rFonts w:hint="cs"/>
                <w:szCs w:val="24"/>
                <w:rtl/>
              </w:rPr>
              <w:t>6</w:t>
            </w:r>
          </w:p>
        </w:tc>
        <w:tc>
          <w:tcPr>
            <w:tcW w:w="2258" w:type="dxa"/>
            <w:shd w:val="clear" w:color="auto" w:fill="auto"/>
            <w:vAlign w:val="center"/>
          </w:tcPr>
          <w:p w14:paraId="3E2B69FC" w14:textId="77777777" w:rsidR="00F27B13" w:rsidRDefault="00A31E40" w:rsidP="004F008E">
            <w:pPr>
              <w:bidi w:val="0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Sex</w:t>
            </w:r>
          </w:p>
        </w:tc>
        <w:tc>
          <w:tcPr>
            <w:tcW w:w="1507" w:type="dxa"/>
            <w:shd w:val="clear" w:color="auto" w:fill="auto"/>
            <w:vAlign w:val="center"/>
          </w:tcPr>
          <w:p w14:paraId="228DC490" w14:textId="77777777" w:rsidR="00F27B13" w:rsidRDefault="00A31E40" w:rsidP="004F008E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جنسيت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33BA7DE3" w14:textId="77777777" w:rsidR="00F27B13" w:rsidRDefault="00A31E40" w:rsidP="004F008E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boolean</w:t>
            </w:r>
          </w:p>
        </w:tc>
        <w:tc>
          <w:tcPr>
            <w:tcW w:w="661" w:type="dxa"/>
            <w:shd w:val="clear" w:color="auto" w:fill="auto"/>
            <w:vAlign w:val="center"/>
          </w:tcPr>
          <w:p w14:paraId="147C4270" w14:textId="77777777" w:rsidR="00F27B13" w:rsidRDefault="00F27B13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24" w:type="dxa"/>
            <w:shd w:val="clear" w:color="auto" w:fill="auto"/>
            <w:vAlign w:val="center"/>
          </w:tcPr>
          <w:p w14:paraId="7E0D7569" w14:textId="77777777" w:rsidR="00F27B13" w:rsidRDefault="00F27B13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14:paraId="655E3C39" w14:textId="77777777" w:rsidR="00F27B13" w:rsidRDefault="00F27B13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14:paraId="6B3932F1" w14:textId="77777777" w:rsidR="00F27B13" w:rsidRDefault="00A31E40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14:paraId="0C643865" w14:textId="77777777" w:rsidR="00F27B13" w:rsidRPr="0031579B" w:rsidRDefault="00F27B13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14:paraId="7BD44372" w14:textId="77777777" w:rsidR="00F27B13" w:rsidRPr="0031579B" w:rsidRDefault="00A31E40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false</w:t>
            </w:r>
          </w:p>
        </w:tc>
        <w:tc>
          <w:tcPr>
            <w:tcW w:w="1272" w:type="dxa"/>
            <w:shd w:val="clear" w:color="auto" w:fill="auto"/>
            <w:vAlign w:val="center"/>
          </w:tcPr>
          <w:p w14:paraId="192C5491" w14:textId="77777777" w:rsidR="00F27B13" w:rsidRPr="0031579B" w:rsidRDefault="00F27B13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2881" w:type="dxa"/>
            <w:shd w:val="clear" w:color="auto" w:fill="auto"/>
            <w:vAlign w:val="center"/>
          </w:tcPr>
          <w:p w14:paraId="54B504BC" w14:textId="77777777" w:rsidR="00F27B13" w:rsidRPr="0031579B" w:rsidRDefault="00A31E40" w:rsidP="004F008E">
            <w:pPr>
              <w:rPr>
                <w:rFonts w:ascii="Arial" w:hAnsi="Arial"/>
                <w:color w:val="000000"/>
                <w:szCs w:val="24"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 xml:space="preserve">زن </w:t>
            </w:r>
            <w:r>
              <w:rPr>
                <w:rFonts w:ascii="Arial" w:hAnsi="Arial"/>
                <w:color w:val="000000"/>
                <w:szCs w:val="24"/>
                <w:lang w:bidi="fa-IR"/>
              </w:rPr>
              <w:t xml:space="preserve">true </w:t>
            </w: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 xml:space="preserve"> مرد </w:t>
            </w:r>
            <w:r>
              <w:rPr>
                <w:rFonts w:ascii="Arial" w:hAnsi="Arial"/>
                <w:color w:val="000000"/>
                <w:szCs w:val="24"/>
                <w:lang w:bidi="fa-IR"/>
              </w:rPr>
              <w:t>false</w:t>
            </w:r>
          </w:p>
        </w:tc>
      </w:tr>
      <w:tr w:rsidR="00F27B13" w:rsidRPr="002253DD" w14:paraId="5CE1EA76" w14:textId="77777777" w:rsidTr="004F008E">
        <w:trPr>
          <w:jc w:val="center"/>
        </w:trPr>
        <w:tc>
          <w:tcPr>
            <w:tcW w:w="747" w:type="dxa"/>
            <w:shd w:val="clear" w:color="auto" w:fill="auto"/>
          </w:tcPr>
          <w:p w14:paraId="30FD0D61" w14:textId="77777777" w:rsidR="00F27B13" w:rsidRDefault="00F27B13" w:rsidP="004F008E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rFonts w:hint="cs"/>
                <w:szCs w:val="24"/>
                <w:rtl/>
              </w:rPr>
              <w:t>7</w:t>
            </w:r>
          </w:p>
        </w:tc>
        <w:tc>
          <w:tcPr>
            <w:tcW w:w="2258" w:type="dxa"/>
            <w:shd w:val="clear" w:color="auto" w:fill="auto"/>
            <w:vAlign w:val="center"/>
          </w:tcPr>
          <w:p w14:paraId="76F720A5" w14:textId="77777777" w:rsidR="00F27B13" w:rsidRDefault="007A1E81" w:rsidP="004F008E">
            <w:pPr>
              <w:bidi w:val="0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BirthDate</w:t>
            </w:r>
          </w:p>
        </w:tc>
        <w:tc>
          <w:tcPr>
            <w:tcW w:w="1507" w:type="dxa"/>
            <w:shd w:val="clear" w:color="auto" w:fill="auto"/>
            <w:vAlign w:val="center"/>
          </w:tcPr>
          <w:p w14:paraId="01AC550D" w14:textId="77777777" w:rsidR="00F27B13" w:rsidRDefault="007A1E81" w:rsidP="004F008E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تاريخ تولد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4B4797FB" w14:textId="77777777" w:rsidR="00F27B13" w:rsidRDefault="007A1E81" w:rsidP="004F008E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varchar</w:t>
            </w:r>
          </w:p>
        </w:tc>
        <w:tc>
          <w:tcPr>
            <w:tcW w:w="661" w:type="dxa"/>
            <w:shd w:val="clear" w:color="auto" w:fill="auto"/>
            <w:vAlign w:val="center"/>
          </w:tcPr>
          <w:p w14:paraId="149E643C" w14:textId="77777777" w:rsidR="00F27B13" w:rsidRDefault="007A1E81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10</w:t>
            </w:r>
          </w:p>
        </w:tc>
        <w:tc>
          <w:tcPr>
            <w:tcW w:w="724" w:type="dxa"/>
            <w:shd w:val="clear" w:color="auto" w:fill="auto"/>
            <w:vAlign w:val="center"/>
          </w:tcPr>
          <w:p w14:paraId="1B78196E" w14:textId="77777777" w:rsidR="00F27B13" w:rsidRDefault="00F27B13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14:paraId="69745D50" w14:textId="77777777" w:rsidR="00F27B13" w:rsidRDefault="00F27B13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14:paraId="302CA36D" w14:textId="77777777" w:rsidR="00F27B13" w:rsidRDefault="00F27B13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90" w:type="dxa"/>
            <w:shd w:val="clear" w:color="auto" w:fill="auto"/>
            <w:vAlign w:val="center"/>
          </w:tcPr>
          <w:p w14:paraId="3B864C83" w14:textId="77777777" w:rsidR="00F27B13" w:rsidRPr="0031579B" w:rsidRDefault="00F27B13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14:paraId="2A32151C" w14:textId="77777777" w:rsidR="00F27B13" w:rsidRPr="0031579B" w:rsidRDefault="00F27B13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14:paraId="5E608CA4" w14:textId="77777777" w:rsidR="00F27B13" w:rsidRPr="0031579B" w:rsidRDefault="00F27B13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2881" w:type="dxa"/>
            <w:shd w:val="clear" w:color="auto" w:fill="auto"/>
            <w:vAlign w:val="center"/>
          </w:tcPr>
          <w:p w14:paraId="390055A2" w14:textId="77777777" w:rsidR="00F27B13" w:rsidRPr="0031579B" w:rsidRDefault="00F27B13" w:rsidP="004F008E">
            <w:pPr>
              <w:rPr>
                <w:rFonts w:ascii="Arial" w:hAnsi="Arial"/>
                <w:color w:val="000000"/>
                <w:szCs w:val="24"/>
              </w:rPr>
            </w:pPr>
          </w:p>
        </w:tc>
      </w:tr>
      <w:tr w:rsidR="007A1E81" w:rsidRPr="002253DD" w14:paraId="616F4B71" w14:textId="77777777" w:rsidTr="004F008E">
        <w:trPr>
          <w:jc w:val="center"/>
        </w:trPr>
        <w:tc>
          <w:tcPr>
            <w:tcW w:w="747" w:type="dxa"/>
            <w:shd w:val="clear" w:color="auto" w:fill="auto"/>
          </w:tcPr>
          <w:p w14:paraId="61EC9D10" w14:textId="77777777" w:rsidR="007A1E81" w:rsidRDefault="007A1E81" w:rsidP="004F008E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>
              <w:rPr>
                <w:szCs w:val="24"/>
              </w:rPr>
              <w:t>8</w:t>
            </w:r>
          </w:p>
        </w:tc>
        <w:tc>
          <w:tcPr>
            <w:tcW w:w="2258" w:type="dxa"/>
            <w:shd w:val="clear" w:color="auto" w:fill="auto"/>
            <w:vAlign w:val="center"/>
          </w:tcPr>
          <w:p w14:paraId="4D5253BE" w14:textId="77777777" w:rsidR="007A1E81" w:rsidRDefault="007A1E81" w:rsidP="004F008E">
            <w:pPr>
              <w:bidi w:val="0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BirthPlace</w:t>
            </w:r>
          </w:p>
        </w:tc>
        <w:tc>
          <w:tcPr>
            <w:tcW w:w="1507" w:type="dxa"/>
            <w:shd w:val="clear" w:color="auto" w:fill="auto"/>
            <w:vAlign w:val="center"/>
          </w:tcPr>
          <w:p w14:paraId="6A636D33" w14:textId="77777777" w:rsidR="007A1E81" w:rsidRDefault="007A1E81" w:rsidP="004F008E">
            <w:pPr>
              <w:rPr>
                <w:rFonts w:ascii="Arial" w:hAnsi="Arial"/>
                <w:color w:val="000000"/>
                <w:szCs w:val="24"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محل تولد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03611AD1" w14:textId="77777777" w:rsidR="007A1E81" w:rsidRDefault="007A1E81" w:rsidP="004F008E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nvarchar</w:t>
            </w:r>
          </w:p>
        </w:tc>
        <w:tc>
          <w:tcPr>
            <w:tcW w:w="661" w:type="dxa"/>
            <w:shd w:val="clear" w:color="auto" w:fill="auto"/>
            <w:vAlign w:val="center"/>
          </w:tcPr>
          <w:p w14:paraId="3F4E7CDF" w14:textId="77777777" w:rsidR="007A1E81" w:rsidRDefault="007A1E81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500</w:t>
            </w:r>
          </w:p>
        </w:tc>
        <w:tc>
          <w:tcPr>
            <w:tcW w:w="724" w:type="dxa"/>
            <w:shd w:val="clear" w:color="auto" w:fill="auto"/>
            <w:vAlign w:val="center"/>
          </w:tcPr>
          <w:p w14:paraId="411952A6" w14:textId="77777777" w:rsidR="007A1E81" w:rsidRDefault="007A1E81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14:paraId="038489C4" w14:textId="77777777" w:rsidR="007A1E81" w:rsidRDefault="007A1E81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14:paraId="0EA5E76B" w14:textId="77777777" w:rsidR="007A1E81" w:rsidRDefault="007A1E81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90" w:type="dxa"/>
            <w:shd w:val="clear" w:color="auto" w:fill="auto"/>
            <w:vAlign w:val="center"/>
          </w:tcPr>
          <w:p w14:paraId="0DABA4BA" w14:textId="77777777" w:rsidR="007A1E81" w:rsidRPr="0031579B" w:rsidRDefault="007A1E81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14:paraId="0CDB3789" w14:textId="77777777" w:rsidR="007A1E81" w:rsidRPr="0031579B" w:rsidRDefault="007A1E81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14:paraId="50EE2C94" w14:textId="77777777" w:rsidR="007A1E81" w:rsidRPr="0031579B" w:rsidRDefault="007A1E81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2881" w:type="dxa"/>
            <w:shd w:val="clear" w:color="auto" w:fill="auto"/>
            <w:vAlign w:val="center"/>
          </w:tcPr>
          <w:p w14:paraId="5C31113D" w14:textId="77777777" w:rsidR="007A1E81" w:rsidRPr="0031579B" w:rsidRDefault="007A1E81" w:rsidP="004F008E">
            <w:pPr>
              <w:rPr>
                <w:rFonts w:ascii="Arial" w:hAnsi="Arial"/>
                <w:color w:val="000000"/>
                <w:szCs w:val="24"/>
              </w:rPr>
            </w:pPr>
          </w:p>
        </w:tc>
      </w:tr>
      <w:tr w:rsidR="007A1E81" w:rsidRPr="002253DD" w14:paraId="2ACDD81D" w14:textId="77777777" w:rsidTr="004F008E">
        <w:trPr>
          <w:jc w:val="center"/>
        </w:trPr>
        <w:tc>
          <w:tcPr>
            <w:tcW w:w="747" w:type="dxa"/>
            <w:shd w:val="clear" w:color="auto" w:fill="auto"/>
          </w:tcPr>
          <w:p w14:paraId="05AE18AD" w14:textId="77777777" w:rsidR="007A1E81" w:rsidRDefault="007A1E81" w:rsidP="004F008E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>9</w:t>
            </w:r>
          </w:p>
        </w:tc>
        <w:tc>
          <w:tcPr>
            <w:tcW w:w="2258" w:type="dxa"/>
            <w:shd w:val="clear" w:color="auto" w:fill="auto"/>
            <w:vAlign w:val="center"/>
          </w:tcPr>
          <w:p w14:paraId="02F56A89" w14:textId="77777777" w:rsidR="007A1E81" w:rsidRDefault="007A1E81" w:rsidP="004F008E">
            <w:pPr>
              <w:bidi w:val="0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PersonType</w:t>
            </w:r>
          </w:p>
        </w:tc>
        <w:tc>
          <w:tcPr>
            <w:tcW w:w="1507" w:type="dxa"/>
            <w:shd w:val="clear" w:color="auto" w:fill="auto"/>
            <w:vAlign w:val="center"/>
          </w:tcPr>
          <w:p w14:paraId="1C04BA67" w14:textId="77777777" w:rsidR="007A1E81" w:rsidRDefault="007A1E81" w:rsidP="004F008E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ماهيت شخص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7C6FB079" w14:textId="77777777" w:rsidR="007A1E81" w:rsidRDefault="00E77D13" w:rsidP="004F008E">
            <w:pPr>
              <w:bidi w:val="0"/>
              <w:jc w:val="both"/>
              <w:rPr>
                <w:color w:val="000000"/>
                <w:szCs w:val="24"/>
                <w:rtl/>
                <w:lang w:bidi="fa-IR"/>
              </w:rPr>
            </w:pPr>
            <w:r>
              <w:rPr>
                <w:color w:val="000000"/>
                <w:szCs w:val="24"/>
              </w:rPr>
              <w:t>tinyint</w:t>
            </w:r>
          </w:p>
        </w:tc>
        <w:tc>
          <w:tcPr>
            <w:tcW w:w="661" w:type="dxa"/>
            <w:shd w:val="clear" w:color="auto" w:fill="auto"/>
            <w:vAlign w:val="center"/>
          </w:tcPr>
          <w:p w14:paraId="63D2057F" w14:textId="77777777" w:rsidR="007A1E81" w:rsidRDefault="007A1E81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24" w:type="dxa"/>
            <w:shd w:val="clear" w:color="auto" w:fill="auto"/>
            <w:vAlign w:val="center"/>
          </w:tcPr>
          <w:p w14:paraId="0B29B693" w14:textId="77777777" w:rsidR="007A1E81" w:rsidRDefault="007A1E81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14:paraId="5A4DEC49" w14:textId="77777777" w:rsidR="007A1E81" w:rsidRDefault="007A1E81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14:paraId="7A6E7FE9" w14:textId="77777777" w:rsidR="007A1E81" w:rsidRDefault="00FE715E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 w:hint="cs"/>
                <w:color w:val="000000"/>
                <w:szCs w:val="24"/>
                <w:rtl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14:paraId="7C2E1436" w14:textId="77777777" w:rsidR="007A1E81" w:rsidRPr="0031579B" w:rsidRDefault="007A1E81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14:paraId="0ECA6484" w14:textId="77777777" w:rsidR="007A1E81" w:rsidRPr="0031579B" w:rsidRDefault="007A1E81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14:paraId="057ECA0A" w14:textId="77777777" w:rsidR="007A1E81" w:rsidRPr="0031579B" w:rsidRDefault="007A1E81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2881" w:type="dxa"/>
            <w:shd w:val="clear" w:color="auto" w:fill="auto"/>
            <w:vAlign w:val="center"/>
          </w:tcPr>
          <w:p w14:paraId="6C1989F1" w14:textId="77777777" w:rsidR="007A1E81" w:rsidRPr="0031579B" w:rsidRDefault="007A1E81" w:rsidP="004F008E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/>
                <w:color w:val="000000"/>
                <w:szCs w:val="24"/>
              </w:rPr>
              <w:t>1</w:t>
            </w: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پرسنل 2 نيازمند 3 خير</w:t>
            </w:r>
          </w:p>
        </w:tc>
      </w:tr>
      <w:tr w:rsidR="0004452F" w:rsidRPr="002253DD" w14:paraId="2E2F376F" w14:textId="77777777" w:rsidTr="004F008E">
        <w:trPr>
          <w:jc w:val="center"/>
        </w:trPr>
        <w:tc>
          <w:tcPr>
            <w:tcW w:w="747" w:type="dxa"/>
            <w:shd w:val="clear" w:color="auto" w:fill="auto"/>
          </w:tcPr>
          <w:p w14:paraId="35E8AA3A" w14:textId="77777777" w:rsidR="0004452F" w:rsidRDefault="0004452F" w:rsidP="004F008E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rFonts w:hint="cs"/>
                <w:szCs w:val="24"/>
                <w:rtl/>
              </w:rPr>
              <w:t>10</w:t>
            </w:r>
          </w:p>
        </w:tc>
        <w:tc>
          <w:tcPr>
            <w:tcW w:w="2258" w:type="dxa"/>
            <w:shd w:val="clear" w:color="auto" w:fill="auto"/>
            <w:vAlign w:val="center"/>
          </w:tcPr>
          <w:p w14:paraId="39D736CE" w14:textId="77777777" w:rsidR="0004452F" w:rsidRDefault="0004452F" w:rsidP="004F008E">
            <w:pPr>
              <w:bidi w:val="0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PersonPhoto</w:t>
            </w:r>
          </w:p>
        </w:tc>
        <w:tc>
          <w:tcPr>
            <w:tcW w:w="1507" w:type="dxa"/>
            <w:shd w:val="clear" w:color="auto" w:fill="auto"/>
            <w:vAlign w:val="center"/>
          </w:tcPr>
          <w:p w14:paraId="105E5E79" w14:textId="77777777" w:rsidR="0004452F" w:rsidRDefault="0004452F" w:rsidP="004F008E">
            <w:pPr>
              <w:rPr>
                <w:rFonts w:ascii="Arial" w:hAnsi="Arial"/>
                <w:color w:val="000000"/>
                <w:szCs w:val="24"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عکس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0F5AEF13" w14:textId="77777777" w:rsidR="0004452F" w:rsidRDefault="0004452F" w:rsidP="004F008E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blob</w:t>
            </w:r>
          </w:p>
        </w:tc>
        <w:tc>
          <w:tcPr>
            <w:tcW w:w="661" w:type="dxa"/>
            <w:shd w:val="clear" w:color="auto" w:fill="auto"/>
            <w:vAlign w:val="center"/>
          </w:tcPr>
          <w:p w14:paraId="2E925856" w14:textId="77777777" w:rsidR="0004452F" w:rsidRDefault="0004452F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24" w:type="dxa"/>
            <w:shd w:val="clear" w:color="auto" w:fill="auto"/>
            <w:vAlign w:val="center"/>
          </w:tcPr>
          <w:p w14:paraId="3F53AA11" w14:textId="77777777" w:rsidR="0004452F" w:rsidRDefault="0004452F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14:paraId="07B02B51" w14:textId="77777777" w:rsidR="0004452F" w:rsidRDefault="0004452F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14:paraId="0C7A6D70" w14:textId="77777777" w:rsidR="0004452F" w:rsidRDefault="0004452F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90" w:type="dxa"/>
            <w:shd w:val="clear" w:color="auto" w:fill="auto"/>
            <w:vAlign w:val="center"/>
          </w:tcPr>
          <w:p w14:paraId="4FC51F34" w14:textId="77777777" w:rsidR="0004452F" w:rsidRPr="0031579B" w:rsidRDefault="0004452F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14:paraId="584AEC99" w14:textId="77777777" w:rsidR="0004452F" w:rsidRPr="0031579B" w:rsidRDefault="0004452F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14:paraId="4D639A33" w14:textId="77777777" w:rsidR="0004452F" w:rsidRPr="0031579B" w:rsidRDefault="0004452F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2881" w:type="dxa"/>
            <w:shd w:val="clear" w:color="auto" w:fill="auto"/>
            <w:vAlign w:val="center"/>
          </w:tcPr>
          <w:p w14:paraId="011F7098" w14:textId="77777777" w:rsidR="0004452F" w:rsidRDefault="0004452F" w:rsidP="004F008E">
            <w:pPr>
              <w:rPr>
                <w:rFonts w:ascii="Arial" w:hAnsi="Arial"/>
                <w:color w:val="000000"/>
                <w:szCs w:val="24"/>
              </w:rPr>
            </w:pPr>
          </w:p>
        </w:tc>
      </w:tr>
      <w:tr w:rsidR="0004452F" w:rsidRPr="002253DD" w14:paraId="3E74E98B" w14:textId="77777777" w:rsidTr="004F008E">
        <w:trPr>
          <w:jc w:val="center"/>
        </w:trPr>
        <w:tc>
          <w:tcPr>
            <w:tcW w:w="747" w:type="dxa"/>
            <w:shd w:val="clear" w:color="auto" w:fill="auto"/>
          </w:tcPr>
          <w:p w14:paraId="646E6A5A" w14:textId="77777777" w:rsidR="0004452F" w:rsidRDefault="0004452F" w:rsidP="004F008E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>
              <w:rPr>
                <w:szCs w:val="24"/>
              </w:rPr>
              <w:t>11</w:t>
            </w:r>
          </w:p>
        </w:tc>
        <w:tc>
          <w:tcPr>
            <w:tcW w:w="2258" w:type="dxa"/>
            <w:shd w:val="clear" w:color="auto" w:fill="auto"/>
            <w:vAlign w:val="center"/>
          </w:tcPr>
          <w:p w14:paraId="7AF2D98B" w14:textId="77777777" w:rsidR="0004452F" w:rsidRDefault="0004452F" w:rsidP="004F008E">
            <w:pPr>
              <w:bidi w:val="0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SecretCode</w:t>
            </w:r>
          </w:p>
        </w:tc>
        <w:tc>
          <w:tcPr>
            <w:tcW w:w="1507" w:type="dxa"/>
            <w:shd w:val="clear" w:color="auto" w:fill="auto"/>
            <w:vAlign w:val="center"/>
          </w:tcPr>
          <w:p w14:paraId="51909FBB" w14:textId="77777777" w:rsidR="0004452F" w:rsidRDefault="0004452F" w:rsidP="004F008E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کدرمز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344CBB0D" w14:textId="77777777" w:rsidR="0004452F" w:rsidRDefault="0004452F" w:rsidP="004F008E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nvarchar</w:t>
            </w:r>
          </w:p>
        </w:tc>
        <w:tc>
          <w:tcPr>
            <w:tcW w:w="661" w:type="dxa"/>
            <w:shd w:val="clear" w:color="auto" w:fill="auto"/>
            <w:vAlign w:val="center"/>
          </w:tcPr>
          <w:p w14:paraId="7EB0ADB2" w14:textId="77777777" w:rsidR="0004452F" w:rsidRDefault="0004452F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20</w:t>
            </w:r>
          </w:p>
        </w:tc>
        <w:tc>
          <w:tcPr>
            <w:tcW w:w="724" w:type="dxa"/>
            <w:shd w:val="clear" w:color="auto" w:fill="auto"/>
            <w:vAlign w:val="center"/>
          </w:tcPr>
          <w:p w14:paraId="5B048CE9" w14:textId="77777777" w:rsidR="0004452F" w:rsidRDefault="0004452F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14:paraId="589E9B3D" w14:textId="77777777" w:rsidR="0004452F" w:rsidRDefault="0004452F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14:paraId="57B64FC5" w14:textId="77777777" w:rsidR="0004452F" w:rsidRDefault="0004452F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90" w:type="dxa"/>
            <w:shd w:val="clear" w:color="auto" w:fill="auto"/>
            <w:vAlign w:val="center"/>
          </w:tcPr>
          <w:p w14:paraId="081F25E4" w14:textId="77777777" w:rsidR="0004452F" w:rsidRPr="0031579B" w:rsidRDefault="0004452F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14:paraId="2DFD4FD4" w14:textId="77777777" w:rsidR="0004452F" w:rsidRPr="0031579B" w:rsidRDefault="0004452F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14:paraId="69EC541A" w14:textId="77777777" w:rsidR="0004452F" w:rsidRPr="0031579B" w:rsidRDefault="0004452F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2881" w:type="dxa"/>
            <w:shd w:val="clear" w:color="auto" w:fill="auto"/>
            <w:vAlign w:val="center"/>
          </w:tcPr>
          <w:p w14:paraId="2A634C5A" w14:textId="77777777" w:rsidR="0004452F" w:rsidRDefault="0004452F" w:rsidP="004F008E">
            <w:pPr>
              <w:rPr>
                <w:rFonts w:ascii="Arial" w:hAnsi="Arial"/>
                <w:color w:val="000000"/>
                <w:szCs w:val="24"/>
              </w:rPr>
            </w:pPr>
          </w:p>
        </w:tc>
      </w:tr>
    </w:tbl>
    <w:p w14:paraId="263052F6" w14:textId="77777777" w:rsidR="009377D1" w:rsidRPr="007F4D2E" w:rsidRDefault="009377D1" w:rsidP="007F4D2E">
      <w:pPr>
        <w:rPr>
          <w:lang w:bidi="fa-IR"/>
        </w:rPr>
      </w:pPr>
    </w:p>
    <w:p w14:paraId="26EB7C90" w14:textId="77777777" w:rsidR="00296D4F" w:rsidRDefault="00DE213E" w:rsidP="00374F24">
      <w:pPr>
        <w:pStyle w:val="Heading2"/>
        <w:rPr>
          <w:rtl/>
          <w:lang w:bidi="fa-IR"/>
        </w:rPr>
      </w:pPr>
      <w:bookmarkStart w:id="15" w:name="_Toc65932963"/>
      <w:r>
        <w:rPr>
          <w:rFonts w:hint="cs"/>
          <w:rtl/>
          <w:lang w:bidi="fa-IR"/>
        </w:rPr>
        <w:lastRenderedPageBreak/>
        <w:t>جدول حسابهاي نيازمند</w:t>
      </w:r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>tb</w:t>
      </w:r>
      <w:r w:rsidR="00374F24">
        <w:rPr>
          <w:lang w:bidi="fa-IR"/>
        </w:rPr>
        <w:t>l</w:t>
      </w:r>
      <w:r>
        <w:rPr>
          <w:lang w:bidi="fa-IR"/>
        </w:rPr>
        <w:t>NeedyAccounts</w:t>
      </w:r>
      <w:bookmarkEnd w:id="15"/>
      <w:r>
        <w:rPr>
          <w:rFonts w:hint="cs"/>
          <w:rtl/>
          <w:lang w:bidi="fa-IR"/>
        </w:rPr>
        <w:t xml:space="preserve"> </w:t>
      </w:r>
    </w:p>
    <w:tbl>
      <w:tblPr>
        <w:bidiVisual/>
        <w:tblW w:w="146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7"/>
        <w:gridCol w:w="2257"/>
        <w:gridCol w:w="1506"/>
        <w:gridCol w:w="1056"/>
        <w:gridCol w:w="666"/>
        <w:gridCol w:w="724"/>
        <w:gridCol w:w="903"/>
        <w:gridCol w:w="895"/>
        <w:gridCol w:w="990"/>
        <w:gridCol w:w="736"/>
        <w:gridCol w:w="1272"/>
        <w:gridCol w:w="2878"/>
      </w:tblGrid>
      <w:tr w:rsidR="007F79BA" w:rsidRPr="00864C51" w14:paraId="7D9E7B43" w14:textId="77777777" w:rsidTr="00861ABC">
        <w:trPr>
          <w:jc w:val="center"/>
        </w:trPr>
        <w:tc>
          <w:tcPr>
            <w:tcW w:w="14630" w:type="dxa"/>
            <w:gridSpan w:val="12"/>
            <w:shd w:val="clear" w:color="auto" w:fill="auto"/>
          </w:tcPr>
          <w:p w14:paraId="331667F2" w14:textId="77777777" w:rsidR="007F79BA" w:rsidRPr="000D0112" w:rsidRDefault="007F79BA" w:rsidP="001F2D8F">
            <w:pPr>
              <w:pStyle w:val="ListParagraph"/>
              <w:ind w:left="0"/>
              <w:rPr>
                <w:b/>
                <w:bCs/>
                <w:szCs w:val="24"/>
                <w:rtl/>
                <w:lang w:bidi="fa-IR"/>
              </w:rPr>
            </w:pPr>
            <w:r w:rsidRPr="000D0112">
              <w:rPr>
                <w:rFonts w:hint="cs"/>
                <w:b/>
                <w:bCs/>
                <w:szCs w:val="24"/>
                <w:rtl/>
              </w:rPr>
              <w:t>شرح</w:t>
            </w:r>
            <w:r w:rsidRPr="000D0112">
              <w:rPr>
                <w:b/>
                <w:bCs/>
                <w:szCs w:val="24"/>
                <w:rtl/>
              </w:rPr>
              <w:t xml:space="preserve"> </w:t>
            </w:r>
            <w:r w:rsidRPr="000D0112">
              <w:rPr>
                <w:rFonts w:hint="cs"/>
                <w:b/>
                <w:bCs/>
                <w:szCs w:val="24"/>
                <w:rtl/>
              </w:rPr>
              <w:t>جدول</w:t>
            </w:r>
            <w:r w:rsidRPr="000D0112">
              <w:rPr>
                <w:b/>
                <w:bCs/>
                <w:szCs w:val="24"/>
                <w:rtl/>
              </w:rPr>
              <w:t xml:space="preserve">: </w:t>
            </w:r>
            <w:r>
              <w:rPr>
                <w:rFonts w:hint="cs"/>
                <w:b/>
                <w:bCs/>
                <w:szCs w:val="24"/>
                <w:rtl/>
                <w:lang w:bidi="fa-IR"/>
              </w:rPr>
              <w:t xml:space="preserve">دراين جدول حسابهاي مرتبط به </w:t>
            </w:r>
            <w:r w:rsidR="001F2D8F">
              <w:rPr>
                <w:rFonts w:hint="cs"/>
                <w:b/>
                <w:bCs/>
                <w:szCs w:val="24"/>
                <w:rtl/>
                <w:lang w:bidi="fa-IR"/>
              </w:rPr>
              <w:t>نيازمند</w:t>
            </w:r>
            <w:r>
              <w:rPr>
                <w:rFonts w:hint="cs"/>
                <w:b/>
                <w:bCs/>
                <w:szCs w:val="24"/>
                <w:rtl/>
                <w:lang w:bidi="fa-IR"/>
              </w:rPr>
              <w:t xml:space="preserve"> تعريف مي شود.</w:t>
            </w:r>
          </w:p>
        </w:tc>
      </w:tr>
      <w:tr w:rsidR="007F79BA" w:rsidRPr="00864C51" w14:paraId="04E22FD5" w14:textId="77777777" w:rsidTr="000C42EA">
        <w:trPr>
          <w:trHeight w:val="1171"/>
          <w:jc w:val="center"/>
        </w:trPr>
        <w:tc>
          <w:tcPr>
            <w:tcW w:w="747" w:type="dxa"/>
            <w:shd w:val="clear" w:color="auto" w:fill="auto"/>
          </w:tcPr>
          <w:p w14:paraId="43EBBD10" w14:textId="77777777" w:rsidR="007F79BA" w:rsidRPr="000D0112" w:rsidRDefault="007F79BA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رديف</w:t>
            </w:r>
          </w:p>
        </w:tc>
        <w:tc>
          <w:tcPr>
            <w:tcW w:w="2257" w:type="dxa"/>
            <w:shd w:val="clear" w:color="auto" w:fill="auto"/>
          </w:tcPr>
          <w:p w14:paraId="45C0F53D" w14:textId="77777777" w:rsidR="007F79BA" w:rsidRPr="000D0112" w:rsidRDefault="007F79BA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نام فيلد لاتين</w:t>
            </w:r>
          </w:p>
        </w:tc>
        <w:tc>
          <w:tcPr>
            <w:tcW w:w="1506" w:type="dxa"/>
            <w:shd w:val="clear" w:color="auto" w:fill="auto"/>
          </w:tcPr>
          <w:p w14:paraId="168D0A9E" w14:textId="77777777" w:rsidR="007F79BA" w:rsidRPr="000D0112" w:rsidRDefault="007F79BA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نام فيلد فارسي</w:t>
            </w:r>
          </w:p>
        </w:tc>
        <w:tc>
          <w:tcPr>
            <w:tcW w:w="1056" w:type="dxa"/>
            <w:shd w:val="clear" w:color="auto" w:fill="auto"/>
          </w:tcPr>
          <w:p w14:paraId="3BDD00A0" w14:textId="77777777" w:rsidR="007F79BA" w:rsidRPr="000D0112" w:rsidRDefault="007F79BA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نوع داده</w:t>
            </w:r>
          </w:p>
        </w:tc>
        <w:tc>
          <w:tcPr>
            <w:tcW w:w="666" w:type="dxa"/>
            <w:shd w:val="clear" w:color="auto" w:fill="auto"/>
          </w:tcPr>
          <w:p w14:paraId="286DE0EE" w14:textId="77777777" w:rsidR="007F79BA" w:rsidRPr="000D0112" w:rsidRDefault="007F79BA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طول داده</w:t>
            </w:r>
          </w:p>
        </w:tc>
        <w:tc>
          <w:tcPr>
            <w:tcW w:w="724" w:type="dxa"/>
            <w:shd w:val="clear" w:color="auto" w:fill="auto"/>
          </w:tcPr>
          <w:p w14:paraId="1A5AC608" w14:textId="77777777" w:rsidR="007F79BA" w:rsidRPr="000D0112" w:rsidRDefault="007F79BA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کليد اصلي</w:t>
            </w:r>
          </w:p>
        </w:tc>
        <w:tc>
          <w:tcPr>
            <w:tcW w:w="903" w:type="dxa"/>
            <w:shd w:val="clear" w:color="auto" w:fill="auto"/>
          </w:tcPr>
          <w:p w14:paraId="276BE3E5" w14:textId="77777777" w:rsidR="007F79BA" w:rsidRPr="000D0112" w:rsidRDefault="007F79BA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کليد خارجي</w:t>
            </w:r>
          </w:p>
        </w:tc>
        <w:tc>
          <w:tcPr>
            <w:tcW w:w="895" w:type="dxa"/>
            <w:shd w:val="clear" w:color="auto" w:fill="auto"/>
          </w:tcPr>
          <w:p w14:paraId="71128A80" w14:textId="77777777" w:rsidR="007F79BA" w:rsidRPr="000D0112" w:rsidRDefault="007F79BA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اجباري بودن</w:t>
            </w:r>
          </w:p>
        </w:tc>
        <w:tc>
          <w:tcPr>
            <w:tcW w:w="990" w:type="dxa"/>
            <w:shd w:val="clear" w:color="auto" w:fill="auto"/>
          </w:tcPr>
          <w:p w14:paraId="6F58472F" w14:textId="77777777" w:rsidR="007F79BA" w:rsidRPr="000D0112" w:rsidRDefault="007F79BA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ايندکس يکتا</w:t>
            </w:r>
          </w:p>
        </w:tc>
        <w:tc>
          <w:tcPr>
            <w:tcW w:w="736" w:type="dxa"/>
            <w:shd w:val="clear" w:color="auto" w:fill="auto"/>
          </w:tcPr>
          <w:p w14:paraId="28AFCB7D" w14:textId="77777777" w:rsidR="007F79BA" w:rsidRPr="000D0112" w:rsidRDefault="007F79BA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مقدار پيش فرض</w:t>
            </w:r>
          </w:p>
        </w:tc>
        <w:tc>
          <w:tcPr>
            <w:tcW w:w="1272" w:type="dxa"/>
            <w:shd w:val="clear" w:color="auto" w:fill="auto"/>
          </w:tcPr>
          <w:p w14:paraId="7B1E4629" w14:textId="77777777" w:rsidR="007F79BA" w:rsidRPr="000D0112" w:rsidRDefault="007F79BA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مقاديرمجاز</w:t>
            </w:r>
          </w:p>
        </w:tc>
        <w:tc>
          <w:tcPr>
            <w:tcW w:w="2878" w:type="dxa"/>
            <w:shd w:val="clear" w:color="auto" w:fill="auto"/>
          </w:tcPr>
          <w:p w14:paraId="5376853C" w14:textId="77777777" w:rsidR="007F79BA" w:rsidRPr="000D0112" w:rsidRDefault="007F79BA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توضيحات</w:t>
            </w:r>
          </w:p>
        </w:tc>
      </w:tr>
      <w:tr w:rsidR="007F79BA" w:rsidRPr="002253DD" w14:paraId="0CBCF966" w14:textId="77777777" w:rsidTr="000C42EA">
        <w:trPr>
          <w:jc w:val="center"/>
        </w:trPr>
        <w:tc>
          <w:tcPr>
            <w:tcW w:w="747" w:type="dxa"/>
            <w:shd w:val="clear" w:color="auto" w:fill="auto"/>
          </w:tcPr>
          <w:p w14:paraId="7451BA78" w14:textId="77777777" w:rsidR="007F79BA" w:rsidRPr="0031579B" w:rsidRDefault="007F79BA" w:rsidP="00861ABC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 w:rsidRPr="0031579B">
              <w:rPr>
                <w:rFonts w:hint="cs"/>
                <w:szCs w:val="24"/>
                <w:rtl/>
              </w:rPr>
              <w:t>1</w:t>
            </w:r>
          </w:p>
        </w:tc>
        <w:tc>
          <w:tcPr>
            <w:tcW w:w="2257" w:type="dxa"/>
            <w:shd w:val="clear" w:color="auto" w:fill="auto"/>
            <w:vAlign w:val="center"/>
          </w:tcPr>
          <w:p w14:paraId="7E6B815B" w14:textId="77777777" w:rsidR="007F79BA" w:rsidRPr="0031579B" w:rsidRDefault="004740D4" w:rsidP="00861ABC">
            <w:pPr>
              <w:bidi w:val="0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Needy</w:t>
            </w:r>
            <w:r w:rsidR="007F79BA">
              <w:rPr>
                <w:color w:val="000000"/>
                <w:szCs w:val="24"/>
              </w:rPr>
              <w:t>AccountId</w:t>
            </w:r>
          </w:p>
        </w:tc>
        <w:tc>
          <w:tcPr>
            <w:tcW w:w="1506" w:type="dxa"/>
            <w:shd w:val="clear" w:color="auto" w:fill="auto"/>
            <w:vAlign w:val="center"/>
          </w:tcPr>
          <w:p w14:paraId="7D4E7252" w14:textId="77777777" w:rsidR="007F79BA" w:rsidRPr="0031579B" w:rsidRDefault="007F79BA" w:rsidP="001148E4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 xml:space="preserve">شناسه حساب </w:t>
            </w:r>
            <w:r w:rsidR="001148E4"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نيازمن</w:t>
            </w:r>
            <w:r w:rsidR="00BA4512"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د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4584B424" w14:textId="77777777" w:rsidR="007F79BA" w:rsidRPr="0031579B" w:rsidRDefault="007F79BA" w:rsidP="00861ABC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666" w:type="dxa"/>
            <w:shd w:val="clear" w:color="auto" w:fill="auto"/>
            <w:vAlign w:val="center"/>
          </w:tcPr>
          <w:p w14:paraId="0EFFA8C4" w14:textId="77777777" w:rsidR="007F79BA" w:rsidRPr="0031579B" w:rsidRDefault="007F79B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24" w:type="dxa"/>
            <w:shd w:val="clear" w:color="auto" w:fill="auto"/>
            <w:vAlign w:val="center"/>
          </w:tcPr>
          <w:p w14:paraId="00FA18F6" w14:textId="77777777" w:rsidR="007F79BA" w:rsidRPr="0031579B" w:rsidRDefault="007F79B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03" w:type="dxa"/>
            <w:shd w:val="clear" w:color="auto" w:fill="auto"/>
            <w:vAlign w:val="center"/>
          </w:tcPr>
          <w:p w14:paraId="159C39DC" w14:textId="77777777" w:rsidR="007F79BA" w:rsidRPr="0031579B" w:rsidRDefault="007F79B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14:paraId="25647202" w14:textId="77777777" w:rsidR="007F79BA" w:rsidRPr="0031579B" w:rsidRDefault="007F79B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14:paraId="197687D7" w14:textId="77777777" w:rsidR="007F79BA" w:rsidRPr="0031579B" w:rsidRDefault="007F79B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14:paraId="7345FB69" w14:textId="77777777" w:rsidR="007F79BA" w:rsidRPr="0031579B" w:rsidRDefault="007F79B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14:paraId="5ECAEB75" w14:textId="77777777" w:rsidR="007F79BA" w:rsidRPr="0031579B" w:rsidRDefault="007F79B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2878" w:type="dxa"/>
            <w:shd w:val="clear" w:color="auto" w:fill="auto"/>
            <w:vAlign w:val="center"/>
          </w:tcPr>
          <w:p w14:paraId="29B7D6ED" w14:textId="77777777" w:rsidR="007F79BA" w:rsidRPr="0031579B" w:rsidRDefault="007F79BA" w:rsidP="00861ABC">
            <w:pPr>
              <w:rPr>
                <w:rFonts w:ascii="Arial" w:hAnsi="Arial"/>
                <w:color w:val="000000"/>
                <w:szCs w:val="24"/>
              </w:rPr>
            </w:pPr>
          </w:p>
        </w:tc>
      </w:tr>
      <w:tr w:rsidR="007F79BA" w:rsidRPr="002253DD" w14:paraId="323AD7D3" w14:textId="77777777" w:rsidTr="000C42EA">
        <w:trPr>
          <w:jc w:val="center"/>
        </w:trPr>
        <w:tc>
          <w:tcPr>
            <w:tcW w:w="747" w:type="dxa"/>
            <w:shd w:val="clear" w:color="auto" w:fill="auto"/>
          </w:tcPr>
          <w:p w14:paraId="48B8737A" w14:textId="77777777" w:rsidR="007F79BA" w:rsidRPr="0031579B" w:rsidRDefault="007F79BA" w:rsidP="00861ABC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2257" w:type="dxa"/>
            <w:shd w:val="clear" w:color="auto" w:fill="auto"/>
            <w:vAlign w:val="center"/>
          </w:tcPr>
          <w:p w14:paraId="6732FCB7" w14:textId="77777777" w:rsidR="007F79BA" w:rsidRPr="0031579B" w:rsidRDefault="007F79BA" w:rsidP="00861ABC">
            <w:pPr>
              <w:bidi w:val="0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BankId</w:t>
            </w:r>
          </w:p>
        </w:tc>
        <w:tc>
          <w:tcPr>
            <w:tcW w:w="1506" w:type="dxa"/>
            <w:shd w:val="clear" w:color="auto" w:fill="auto"/>
            <w:vAlign w:val="center"/>
          </w:tcPr>
          <w:p w14:paraId="2A15D9D0" w14:textId="77777777" w:rsidR="007F79BA" w:rsidRPr="0031579B" w:rsidRDefault="007F79BA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بانک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2351D888" w14:textId="77777777" w:rsidR="007F79BA" w:rsidRDefault="007F79BA" w:rsidP="00861ABC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666" w:type="dxa"/>
            <w:shd w:val="clear" w:color="auto" w:fill="auto"/>
            <w:vAlign w:val="center"/>
          </w:tcPr>
          <w:p w14:paraId="15EC9653" w14:textId="77777777" w:rsidR="007F79BA" w:rsidRPr="0031579B" w:rsidRDefault="007F79B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24" w:type="dxa"/>
            <w:shd w:val="clear" w:color="auto" w:fill="auto"/>
            <w:vAlign w:val="center"/>
          </w:tcPr>
          <w:p w14:paraId="304FBB7B" w14:textId="77777777" w:rsidR="007F79BA" w:rsidRDefault="007F79B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14:paraId="7DD8228A" w14:textId="77777777" w:rsidR="007F79BA" w:rsidRPr="0031579B" w:rsidRDefault="007F79B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895" w:type="dxa"/>
            <w:shd w:val="clear" w:color="auto" w:fill="auto"/>
            <w:vAlign w:val="center"/>
          </w:tcPr>
          <w:p w14:paraId="67B20590" w14:textId="77777777" w:rsidR="007F79BA" w:rsidRDefault="007F79B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14:paraId="338C41DA" w14:textId="77777777" w:rsidR="007F79BA" w:rsidRPr="0031579B" w:rsidRDefault="007F79B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14:paraId="26C70830" w14:textId="77777777" w:rsidR="007F79BA" w:rsidRPr="0031579B" w:rsidRDefault="007F79B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14:paraId="3C91D18F" w14:textId="77777777" w:rsidR="007F79BA" w:rsidRPr="0031579B" w:rsidRDefault="007F79B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2878" w:type="dxa"/>
            <w:shd w:val="clear" w:color="auto" w:fill="auto"/>
            <w:vAlign w:val="center"/>
          </w:tcPr>
          <w:p w14:paraId="412136A9" w14:textId="77777777" w:rsidR="007F79BA" w:rsidRPr="0031579B" w:rsidRDefault="007F79BA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</w:p>
        </w:tc>
      </w:tr>
      <w:tr w:rsidR="00BE79F1" w:rsidRPr="002253DD" w14:paraId="7F6F14ED" w14:textId="77777777" w:rsidTr="000C42EA">
        <w:trPr>
          <w:jc w:val="center"/>
        </w:trPr>
        <w:tc>
          <w:tcPr>
            <w:tcW w:w="747" w:type="dxa"/>
            <w:shd w:val="clear" w:color="auto" w:fill="auto"/>
          </w:tcPr>
          <w:p w14:paraId="167678BF" w14:textId="77777777" w:rsidR="00BE79F1" w:rsidRDefault="00BE79F1" w:rsidP="00861ABC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rFonts w:hint="cs"/>
                <w:szCs w:val="24"/>
                <w:rtl/>
              </w:rPr>
              <w:t>3</w:t>
            </w:r>
          </w:p>
        </w:tc>
        <w:tc>
          <w:tcPr>
            <w:tcW w:w="2257" w:type="dxa"/>
            <w:shd w:val="clear" w:color="auto" w:fill="auto"/>
            <w:vAlign w:val="center"/>
          </w:tcPr>
          <w:p w14:paraId="5A02E89D" w14:textId="77777777" w:rsidR="00BE79F1" w:rsidRDefault="00BE79F1" w:rsidP="00861ABC">
            <w:pPr>
              <w:bidi w:val="0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NeedyId</w:t>
            </w:r>
          </w:p>
        </w:tc>
        <w:tc>
          <w:tcPr>
            <w:tcW w:w="1506" w:type="dxa"/>
            <w:shd w:val="clear" w:color="auto" w:fill="auto"/>
            <w:vAlign w:val="center"/>
          </w:tcPr>
          <w:p w14:paraId="3CA2B5D6" w14:textId="77777777" w:rsidR="00BE79F1" w:rsidRDefault="00BE79F1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شناسه نيازمند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4926B4AC" w14:textId="77777777" w:rsidR="00BE79F1" w:rsidRDefault="00BE79F1" w:rsidP="00861ABC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666" w:type="dxa"/>
            <w:shd w:val="clear" w:color="auto" w:fill="auto"/>
            <w:vAlign w:val="center"/>
          </w:tcPr>
          <w:p w14:paraId="6CEE13D5" w14:textId="77777777" w:rsidR="00BE79F1" w:rsidRPr="0031579B" w:rsidRDefault="00BE79F1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24" w:type="dxa"/>
            <w:shd w:val="clear" w:color="auto" w:fill="auto"/>
            <w:vAlign w:val="center"/>
          </w:tcPr>
          <w:p w14:paraId="047BBB0F" w14:textId="77777777" w:rsidR="00BE79F1" w:rsidRDefault="00BE79F1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14:paraId="19C3D87D" w14:textId="77777777" w:rsidR="00BE79F1" w:rsidRDefault="00BE79F1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895" w:type="dxa"/>
            <w:shd w:val="clear" w:color="auto" w:fill="auto"/>
            <w:vAlign w:val="center"/>
          </w:tcPr>
          <w:p w14:paraId="0954E311" w14:textId="77777777" w:rsidR="00BE79F1" w:rsidRDefault="00BE79F1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14:paraId="1897CABC" w14:textId="77777777" w:rsidR="00BE79F1" w:rsidRPr="0031579B" w:rsidRDefault="00D86AB3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 w:hint="cs"/>
                <w:color w:val="000000"/>
                <w:szCs w:val="24"/>
                <w:rtl/>
              </w:rPr>
              <w:t>*</w:t>
            </w:r>
          </w:p>
        </w:tc>
        <w:tc>
          <w:tcPr>
            <w:tcW w:w="736" w:type="dxa"/>
            <w:shd w:val="clear" w:color="auto" w:fill="auto"/>
            <w:vAlign w:val="center"/>
          </w:tcPr>
          <w:p w14:paraId="124953AF" w14:textId="77777777" w:rsidR="00BE79F1" w:rsidRPr="0031579B" w:rsidRDefault="00BE79F1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14:paraId="221C1BB2" w14:textId="77777777" w:rsidR="00BE79F1" w:rsidRPr="0031579B" w:rsidRDefault="00BE79F1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2878" w:type="dxa"/>
            <w:shd w:val="clear" w:color="auto" w:fill="auto"/>
            <w:vAlign w:val="center"/>
          </w:tcPr>
          <w:p w14:paraId="2B5F3B34" w14:textId="77777777" w:rsidR="00BE79F1" w:rsidRPr="0031579B" w:rsidRDefault="00734950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رديف 3 با رديف 6 کليد يکتا ترکيبي مي سازد</w:t>
            </w:r>
          </w:p>
        </w:tc>
      </w:tr>
      <w:tr w:rsidR="007F79BA" w:rsidRPr="002253DD" w14:paraId="2D09A135" w14:textId="77777777" w:rsidTr="000C42EA">
        <w:trPr>
          <w:jc w:val="center"/>
        </w:trPr>
        <w:tc>
          <w:tcPr>
            <w:tcW w:w="747" w:type="dxa"/>
            <w:shd w:val="clear" w:color="auto" w:fill="auto"/>
          </w:tcPr>
          <w:p w14:paraId="6382BC89" w14:textId="77777777" w:rsidR="007F79BA" w:rsidRDefault="000C42EA" w:rsidP="00861ABC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rFonts w:hint="cs"/>
                <w:szCs w:val="24"/>
                <w:rtl/>
              </w:rPr>
              <w:t>4</w:t>
            </w:r>
          </w:p>
        </w:tc>
        <w:tc>
          <w:tcPr>
            <w:tcW w:w="2257" w:type="dxa"/>
            <w:shd w:val="clear" w:color="auto" w:fill="auto"/>
            <w:vAlign w:val="center"/>
          </w:tcPr>
          <w:p w14:paraId="2987B81A" w14:textId="77777777" w:rsidR="007F79BA" w:rsidRPr="0031579B" w:rsidRDefault="007F79BA" w:rsidP="00861ABC">
            <w:pPr>
              <w:bidi w:val="0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OwnerName</w:t>
            </w:r>
          </w:p>
        </w:tc>
        <w:tc>
          <w:tcPr>
            <w:tcW w:w="1506" w:type="dxa"/>
            <w:shd w:val="clear" w:color="auto" w:fill="auto"/>
            <w:vAlign w:val="center"/>
          </w:tcPr>
          <w:p w14:paraId="56AE793D" w14:textId="77777777" w:rsidR="007F79BA" w:rsidRDefault="007F79BA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نام صاحب حساب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7E6DF10C" w14:textId="77777777" w:rsidR="007F79BA" w:rsidRDefault="007F79BA" w:rsidP="00861ABC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nvarchar</w:t>
            </w:r>
          </w:p>
        </w:tc>
        <w:tc>
          <w:tcPr>
            <w:tcW w:w="666" w:type="dxa"/>
            <w:shd w:val="clear" w:color="auto" w:fill="auto"/>
            <w:vAlign w:val="center"/>
          </w:tcPr>
          <w:p w14:paraId="5AC55C08" w14:textId="77777777" w:rsidR="007F79BA" w:rsidRDefault="007F79B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1000</w:t>
            </w:r>
          </w:p>
        </w:tc>
        <w:tc>
          <w:tcPr>
            <w:tcW w:w="724" w:type="dxa"/>
            <w:shd w:val="clear" w:color="auto" w:fill="auto"/>
            <w:vAlign w:val="center"/>
          </w:tcPr>
          <w:p w14:paraId="606896B7" w14:textId="77777777" w:rsidR="007F79BA" w:rsidRDefault="007F79B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14:paraId="276AD554" w14:textId="77777777" w:rsidR="007F79BA" w:rsidRPr="0031579B" w:rsidRDefault="007F79B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14:paraId="4886D21B" w14:textId="77777777" w:rsidR="007F79BA" w:rsidRDefault="007F79B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14:paraId="7737206F" w14:textId="77777777" w:rsidR="007F79BA" w:rsidRPr="0031579B" w:rsidRDefault="007F79B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14:paraId="18E43F3B" w14:textId="77777777" w:rsidR="007F79BA" w:rsidRPr="0031579B" w:rsidRDefault="007F79B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14:paraId="075A8C7C" w14:textId="77777777" w:rsidR="007F79BA" w:rsidRPr="0031579B" w:rsidRDefault="007F79B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2878" w:type="dxa"/>
            <w:shd w:val="clear" w:color="auto" w:fill="auto"/>
            <w:vAlign w:val="center"/>
          </w:tcPr>
          <w:p w14:paraId="37CC208D" w14:textId="77777777" w:rsidR="007F79BA" w:rsidRPr="0031579B" w:rsidRDefault="007F79BA" w:rsidP="00861ABC">
            <w:pPr>
              <w:rPr>
                <w:rFonts w:ascii="Arial" w:hAnsi="Arial"/>
                <w:color w:val="000000"/>
                <w:szCs w:val="24"/>
              </w:rPr>
            </w:pPr>
          </w:p>
        </w:tc>
      </w:tr>
      <w:tr w:rsidR="007F79BA" w:rsidRPr="002253DD" w14:paraId="422DDA5D" w14:textId="77777777" w:rsidTr="000C42EA">
        <w:trPr>
          <w:jc w:val="center"/>
        </w:trPr>
        <w:tc>
          <w:tcPr>
            <w:tcW w:w="747" w:type="dxa"/>
            <w:shd w:val="clear" w:color="auto" w:fill="auto"/>
          </w:tcPr>
          <w:p w14:paraId="657A3BE1" w14:textId="77777777" w:rsidR="007F79BA" w:rsidRDefault="000C42EA" w:rsidP="00861ABC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rFonts w:hint="cs"/>
                <w:szCs w:val="24"/>
                <w:rtl/>
              </w:rPr>
              <w:t>5</w:t>
            </w:r>
          </w:p>
        </w:tc>
        <w:tc>
          <w:tcPr>
            <w:tcW w:w="2257" w:type="dxa"/>
            <w:shd w:val="clear" w:color="auto" w:fill="auto"/>
            <w:vAlign w:val="center"/>
          </w:tcPr>
          <w:p w14:paraId="1D580779" w14:textId="77777777" w:rsidR="007F79BA" w:rsidRDefault="007F79BA" w:rsidP="00861ABC">
            <w:pPr>
              <w:bidi w:val="0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CardNumber</w:t>
            </w:r>
          </w:p>
        </w:tc>
        <w:tc>
          <w:tcPr>
            <w:tcW w:w="1506" w:type="dxa"/>
            <w:shd w:val="clear" w:color="auto" w:fill="auto"/>
            <w:vAlign w:val="center"/>
          </w:tcPr>
          <w:p w14:paraId="5523738A" w14:textId="77777777" w:rsidR="007F79BA" w:rsidRDefault="007F79BA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شماره کارت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4C145304" w14:textId="77777777" w:rsidR="007F79BA" w:rsidRDefault="007F79BA" w:rsidP="00861ABC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nvarchar</w:t>
            </w:r>
          </w:p>
        </w:tc>
        <w:tc>
          <w:tcPr>
            <w:tcW w:w="666" w:type="dxa"/>
            <w:shd w:val="clear" w:color="auto" w:fill="auto"/>
            <w:vAlign w:val="center"/>
          </w:tcPr>
          <w:p w14:paraId="42C1B125" w14:textId="77777777" w:rsidR="007F79BA" w:rsidRDefault="007F79B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20</w:t>
            </w:r>
          </w:p>
        </w:tc>
        <w:tc>
          <w:tcPr>
            <w:tcW w:w="724" w:type="dxa"/>
            <w:shd w:val="clear" w:color="auto" w:fill="auto"/>
            <w:vAlign w:val="center"/>
          </w:tcPr>
          <w:p w14:paraId="1BB5B97A" w14:textId="77777777" w:rsidR="007F79BA" w:rsidRDefault="007F79B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14:paraId="2599396A" w14:textId="77777777" w:rsidR="007F79BA" w:rsidRDefault="007F79B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14:paraId="023C64EA" w14:textId="77777777" w:rsidR="007F79BA" w:rsidRDefault="007F79B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90" w:type="dxa"/>
            <w:shd w:val="clear" w:color="auto" w:fill="auto"/>
            <w:vAlign w:val="center"/>
          </w:tcPr>
          <w:p w14:paraId="61F80A78" w14:textId="77777777" w:rsidR="007F79BA" w:rsidRPr="0031579B" w:rsidRDefault="007F79B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14:paraId="03B696E9" w14:textId="77777777" w:rsidR="007F79BA" w:rsidRPr="0031579B" w:rsidRDefault="007F79B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14:paraId="0EC80FAF" w14:textId="77777777" w:rsidR="007F79BA" w:rsidRPr="0031579B" w:rsidRDefault="007F79B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2878" w:type="dxa"/>
            <w:shd w:val="clear" w:color="auto" w:fill="auto"/>
            <w:vAlign w:val="center"/>
          </w:tcPr>
          <w:p w14:paraId="2C0E7867" w14:textId="77777777" w:rsidR="007F79BA" w:rsidRPr="0031579B" w:rsidRDefault="007F79BA" w:rsidP="00861ABC">
            <w:pPr>
              <w:rPr>
                <w:rFonts w:ascii="Arial" w:hAnsi="Arial"/>
                <w:color w:val="000000"/>
                <w:szCs w:val="24"/>
              </w:rPr>
            </w:pPr>
          </w:p>
        </w:tc>
      </w:tr>
      <w:tr w:rsidR="007F79BA" w:rsidRPr="002253DD" w14:paraId="57D0AA49" w14:textId="77777777" w:rsidTr="000C42EA">
        <w:trPr>
          <w:jc w:val="center"/>
        </w:trPr>
        <w:tc>
          <w:tcPr>
            <w:tcW w:w="747" w:type="dxa"/>
            <w:shd w:val="clear" w:color="auto" w:fill="auto"/>
          </w:tcPr>
          <w:p w14:paraId="741EFE8B" w14:textId="77777777" w:rsidR="007F79BA" w:rsidRDefault="000C42EA" w:rsidP="00861ABC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rFonts w:hint="cs"/>
                <w:szCs w:val="24"/>
                <w:rtl/>
              </w:rPr>
              <w:t>6</w:t>
            </w:r>
          </w:p>
        </w:tc>
        <w:tc>
          <w:tcPr>
            <w:tcW w:w="2257" w:type="dxa"/>
            <w:shd w:val="clear" w:color="auto" w:fill="auto"/>
            <w:vAlign w:val="center"/>
          </w:tcPr>
          <w:p w14:paraId="641815C0" w14:textId="77777777" w:rsidR="007F79BA" w:rsidRDefault="007F79BA" w:rsidP="00861ABC">
            <w:pPr>
              <w:bidi w:val="0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AccountNumber</w:t>
            </w:r>
          </w:p>
        </w:tc>
        <w:tc>
          <w:tcPr>
            <w:tcW w:w="1506" w:type="dxa"/>
            <w:shd w:val="clear" w:color="auto" w:fill="auto"/>
            <w:vAlign w:val="center"/>
          </w:tcPr>
          <w:p w14:paraId="0B075F50" w14:textId="77777777" w:rsidR="007F79BA" w:rsidRDefault="007F79BA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شماره حساب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34E03D81" w14:textId="77777777" w:rsidR="007F79BA" w:rsidRDefault="007F79BA" w:rsidP="00861ABC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nvarchar</w:t>
            </w:r>
          </w:p>
        </w:tc>
        <w:tc>
          <w:tcPr>
            <w:tcW w:w="666" w:type="dxa"/>
            <w:shd w:val="clear" w:color="auto" w:fill="auto"/>
            <w:vAlign w:val="center"/>
          </w:tcPr>
          <w:p w14:paraId="19A4559B" w14:textId="77777777" w:rsidR="007F79BA" w:rsidRDefault="007F79B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10</w:t>
            </w:r>
          </w:p>
        </w:tc>
        <w:tc>
          <w:tcPr>
            <w:tcW w:w="724" w:type="dxa"/>
            <w:shd w:val="clear" w:color="auto" w:fill="auto"/>
            <w:vAlign w:val="center"/>
          </w:tcPr>
          <w:p w14:paraId="5074E9AF" w14:textId="77777777" w:rsidR="007F79BA" w:rsidRDefault="007F79B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14:paraId="3035B844" w14:textId="77777777" w:rsidR="007F79BA" w:rsidRDefault="007F79B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14:paraId="17EACC71" w14:textId="77777777" w:rsidR="007F79BA" w:rsidRDefault="007F79B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14:paraId="25B1C652" w14:textId="77777777" w:rsidR="007F79BA" w:rsidRPr="0031579B" w:rsidRDefault="00734950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 w:hint="cs"/>
                <w:color w:val="000000"/>
                <w:szCs w:val="24"/>
                <w:rtl/>
              </w:rPr>
              <w:t>*</w:t>
            </w:r>
          </w:p>
        </w:tc>
        <w:tc>
          <w:tcPr>
            <w:tcW w:w="736" w:type="dxa"/>
            <w:shd w:val="clear" w:color="auto" w:fill="auto"/>
            <w:vAlign w:val="center"/>
          </w:tcPr>
          <w:p w14:paraId="30120544" w14:textId="77777777" w:rsidR="007F79BA" w:rsidRPr="0031579B" w:rsidRDefault="007F79B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14:paraId="3E60D480" w14:textId="77777777" w:rsidR="007F79BA" w:rsidRPr="0031579B" w:rsidRDefault="007F79B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2878" w:type="dxa"/>
            <w:shd w:val="clear" w:color="auto" w:fill="auto"/>
            <w:vAlign w:val="center"/>
          </w:tcPr>
          <w:p w14:paraId="23C50154" w14:textId="77777777" w:rsidR="007F79BA" w:rsidRPr="0031579B" w:rsidRDefault="007F79BA" w:rsidP="00861ABC">
            <w:pPr>
              <w:rPr>
                <w:rFonts w:ascii="Arial" w:hAnsi="Arial"/>
                <w:color w:val="000000"/>
                <w:szCs w:val="24"/>
              </w:rPr>
            </w:pPr>
          </w:p>
        </w:tc>
      </w:tr>
      <w:tr w:rsidR="007F79BA" w:rsidRPr="002253DD" w14:paraId="3616D6D7" w14:textId="77777777" w:rsidTr="000C42EA">
        <w:trPr>
          <w:jc w:val="center"/>
        </w:trPr>
        <w:tc>
          <w:tcPr>
            <w:tcW w:w="747" w:type="dxa"/>
            <w:shd w:val="clear" w:color="auto" w:fill="auto"/>
          </w:tcPr>
          <w:p w14:paraId="7B21AA40" w14:textId="77777777" w:rsidR="007F79BA" w:rsidRDefault="000C42EA" w:rsidP="00861ABC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rFonts w:hint="cs"/>
                <w:szCs w:val="24"/>
                <w:rtl/>
              </w:rPr>
              <w:t>7</w:t>
            </w:r>
          </w:p>
        </w:tc>
        <w:tc>
          <w:tcPr>
            <w:tcW w:w="2257" w:type="dxa"/>
            <w:shd w:val="clear" w:color="auto" w:fill="auto"/>
            <w:vAlign w:val="center"/>
          </w:tcPr>
          <w:p w14:paraId="558D637E" w14:textId="77777777" w:rsidR="007F79BA" w:rsidRDefault="007F79BA" w:rsidP="00861ABC">
            <w:pPr>
              <w:bidi w:val="0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AccountName</w:t>
            </w:r>
          </w:p>
        </w:tc>
        <w:tc>
          <w:tcPr>
            <w:tcW w:w="1506" w:type="dxa"/>
            <w:shd w:val="clear" w:color="auto" w:fill="auto"/>
            <w:vAlign w:val="center"/>
          </w:tcPr>
          <w:p w14:paraId="2C2EB78F" w14:textId="77777777" w:rsidR="007F79BA" w:rsidRDefault="007F79BA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نام حساب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1744BA2D" w14:textId="77777777" w:rsidR="007F79BA" w:rsidRDefault="007F79BA" w:rsidP="00861ABC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nvarchar</w:t>
            </w:r>
          </w:p>
        </w:tc>
        <w:tc>
          <w:tcPr>
            <w:tcW w:w="666" w:type="dxa"/>
            <w:shd w:val="clear" w:color="auto" w:fill="auto"/>
            <w:vAlign w:val="center"/>
          </w:tcPr>
          <w:p w14:paraId="42A6FFED" w14:textId="77777777" w:rsidR="007F79BA" w:rsidRDefault="007F79B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500</w:t>
            </w:r>
          </w:p>
        </w:tc>
        <w:tc>
          <w:tcPr>
            <w:tcW w:w="724" w:type="dxa"/>
            <w:shd w:val="clear" w:color="auto" w:fill="auto"/>
            <w:vAlign w:val="center"/>
          </w:tcPr>
          <w:p w14:paraId="1BB50E0D" w14:textId="77777777" w:rsidR="007F79BA" w:rsidRDefault="007F79B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14:paraId="0BE8D23B" w14:textId="77777777" w:rsidR="007F79BA" w:rsidRDefault="007F79B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14:paraId="7DD5DC2D" w14:textId="77777777" w:rsidR="007F79BA" w:rsidRDefault="007F79B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90" w:type="dxa"/>
            <w:shd w:val="clear" w:color="auto" w:fill="auto"/>
            <w:vAlign w:val="center"/>
          </w:tcPr>
          <w:p w14:paraId="106C93C6" w14:textId="77777777" w:rsidR="007F79BA" w:rsidRPr="0031579B" w:rsidRDefault="007F79B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14:paraId="306DDC49" w14:textId="77777777" w:rsidR="007F79BA" w:rsidRPr="0031579B" w:rsidRDefault="007F79B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14:paraId="01A8AFB2" w14:textId="77777777" w:rsidR="007F79BA" w:rsidRPr="0031579B" w:rsidRDefault="007F79B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2878" w:type="dxa"/>
            <w:shd w:val="clear" w:color="auto" w:fill="auto"/>
            <w:vAlign w:val="center"/>
          </w:tcPr>
          <w:p w14:paraId="3F68E49B" w14:textId="77777777" w:rsidR="007F79BA" w:rsidRPr="0031579B" w:rsidRDefault="007F79BA" w:rsidP="00861ABC">
            <w:pPr>
              <w:rPr>
                <w:rFonts w:ascii="Arial" w:hAnsi="Arial"/>
                <w:color w:val="000000"/>
                <w:szCs w:val="24"/>
              </w:rPr>
            </w:pPr>
          </w:p>
        </w:tc>
      </w:tr>
      <w:tr w:rsidR="000C42EA" w:rsidRPr="002253DD" w14:paraId="07EA5E95" w14:textId="77777777" w:rsidTr="000C42EA">
        <w:trPr>
          <w:jc w:val="center"/>
        </w:trPr>
        <w:tc>
          <w:tcPr>
            <w:tcW w:w="747" w:type="dxa"/>
            <w:shd w:val="clear" w:color="auto" w:fill="auto"/>
          </w:tcPr>
          <w:p w14:paraId="253CD4D1" w14:textId="77777777" w:rsidR="000C42EA" w:rsidRDefault="000C42EA" w:rsidP="00861ABC">
            <w:pPr>
              <w:pStyle w:val="ListParagraph"/>
              <w:ind w:left="0"/>
              <w:jc w:val="center"/>
              <w:rPr>
                <w:szCs w:val="24"/>
                <w:lang w:bidi="fa-IR"/>
              </w:rPr>
            </w:pPr>
            <w:r>
              <w:rPr>
                <w:rFonts w:hint="cs"/>
                <w:szCs w:val="24"/>
                <w:rtl/>
                <w:lang w:bidi="fa-IR"/>
              </w:rPr>
              <w:t>8</w:t>
            </w:r>
          </w:p>
        </w:tc>
        <w:tc>
          <w:tcPr>
            <w:tcW w:w="2257" w:type="dxa"/>
            <w:shd w:val="clear" w:color="auto" w:fill="auto"/>
            <w:vAlign w:val="center"/>
          </w:tcPr>
          <w:p w14:paraId="29BD202E" w14:textId="77777777" w:rsidR="000C42EA" w:rsidRDefault="000C42EA" w:rsidP="00861ABC">
            <w:pPr>
              <w:bidi w:val="0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ShebaNumber</w:t>
            </w:r>
          </w:p>
        </w:tc>
        <w:tc>
          <w:tcPr>
            <w:tcW w:w="1506" w:type="dxa"/>
            <w:shd w:val="clear" w:color="auto" w:fill="auto"/>
            <w:vAlign w:val="center"/>
          </w:tcPr>
          <w:p w14:paraId="57885EC6" w14:textId="77777777" w:rsidR="000C42EA" w:rsidRDefault="000C42EA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شماره شبا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25A8B882" w14:textId="77777777" w:rsidR="000C42EA" w:rsidRDefault="000C42EA" w:rsidP="00861ABC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varchar</w:t>
            </w:r>
          </w:p>
        </w:tc>
        <w:tc>
          <w:tcPr>
            <w:tcW w:w="666" w:type="dxa"/>
            <w:shd w:val="clear" w:color="auto" w:fill="auto"/>
            <w:vAlign w:val="center"/>
          </w:tcPr>
          <w:p w14:paraId="54BB2040" w14:textId="77777777" w:rsidR="000C42EA" w:rsidRDefault="000C42E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 w:hint="cs"/>
                <w:color w:val="000000"/>
                <w:szCs w:val="24"/>
                <w:rtl/>
              </w:rPr>
              <w:t>26</w:t>
            </w:r>
          </w:p>
        </w:tc>
        <w:tc>
          <w:tcPr>
            <w:tcW w:w="724" w:type="dxa"/>
            <w:shd w:val="clear" w:color="auto" w:fill="auto"/>
            <w:vAlign w:val="center"/>
          </w:tcPr>
          <w:p w14:paraId="29D12CF7" w14:textId="77777777" w:rsidR="000C42EA" w:rsidRDefault="000C42E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14:paraId="58B6C0EB" w14:textId="77777777" w:rsidR="000C42EA" w:rsidRDefault="000C42E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14:paraId="7613D242" w14:textId="77777777" w:rsidR="000C42EA" w:rsidRDefault="000C42E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 w:hint="cs"/>
                <w:color w:val="000000"/>
                <w:szCs w:val="24"/>
                <w:rtl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14:paraId="7176147A" w14:textId="77777777" w:rsidR="000C42EA" w:rsidRPr="0031579B" w:rsidRDefault="00734950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 w:hint="cs"/>
                <w:color w:val="000000"/>
                <w:szCs w:val="24"/>
                <w:rtl/>
              </w:rPr>
              <w:t>*</w:t>
            </w:r>
          </w:p>
        </w:tc>
        <w:tc>
          <w:tcPr>
            <w:tcW w:w="736" w:type="dxa"/>
            <w:shd w:val="clear" w:color="auto" w:fill="auto"/>
            <w:vAlign w:val="center"/>
          </w:tcPr>
          <w:p w14:paraId="59FC78BE" w14:textId="77777777" w:rsidR="000C42EA" w:rsidRPr="0031579B" w:rsidRDefault="000C42E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14:paraId="45B0E492" w14:textId="77777777" w:rsidR="000C42EA" w:rsidRPr="0031579B" w:rsidRDefault="000C42E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2878" w:type="dxa"/>
            <w:shd w:val="clear" w:color="auto" w:fill="auto"/>
            <w:vAlign w:val="center"/>
          </w:tcPr>
          <w:p w14:paraId="2E3D7CD2" w14:textId="77777777" w:rsidR="000C42EA" w:rsidRPr="0031579B" w:rsidRDefault="008C19DF" w:rsidP="00861ABC">
            <w:pPr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 w:hint="cs"/>
                <w:color w:val="000000"/>
                <w:szCs w:val="24"/>
                <w:rtl/>
              </w:rPr>
              <w:t>به تنهايي کليد است</w:t>
            </w:r>
          </w:p>
        </w:tc>
      </w:tr>
    </w:tbl>
    <w:p w14:paraId="453B28E2" w14:textId="77777777" w:rsidR="00DE213E" w:rsidRDefault="00DE213E" w:rsidP="00DE213E">
      <w:pPr>
        <w:rPr>
          <w:rtl/>
          <w:lang w:bidi="fa-IR"/>
        </w:rPr>
      </w:pPr>
    </w:p>
    <w:p w14:paraId="099C4D22" w14:textId="77777777" w:rsidR="007F79BA" w:rsidRDefault="007F79BA" w:rsidP="00DE213E">
      <w:pPr>
        <w:rPr>
          <w:rtl/>
          <w:lang w:bidi="fa-IR"/>
        </w:rPr>
      </w:pPr>
    </w:p>
    <w:tbl>
      <w:tblPr>
        <w:bidiVisual/>
        <w:tblW w:w="1295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942"/>
        <w:gridCol w:w="2355"/>
        <w:gridCol w:w="2219"/>
        <w:gridCol w:w="3436"/>
      </w:tblGrid>
      <w:tr w:rsidR="007F79BA" w:rsidRPr="00580529" w14:paraId="6F1422A6" w14:textId="77777777" w:rsidTr="00861ABC">
        <w:trPr>
          <w:trHeight w:val="317"/>
          <w:jc w:val="center"/>
        </w:trPr>
        <w:tc>
          <w:tcPr>
            <w:tcW w:w="4942" w:type="dxa"/>
            <w:shd w:val="clear" w:color="auto" w:fill="F2F2F2"/>
            <w:vAlign w:val="center"/>
          </w:tcPr>
          <w:p w14:paraId="4C47BB76" w14:textId="77777777" w:rsidR="007F79BA" w:rsidRPr="00580529" w:rsidRDefault="007F79BA" w:rsidP="00861ABC">
            <w:pPr>
              <w:ind w:left="-64"/>
              <w:jc w:val="center"/>
              <w:rPr>
                <w:b/>
                <w:bCs/>
                <w:sz w:val="20"/>
                <w:szCs w:val="20"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نام ارتباط</w:t>
            </w:r>
          </w:p>
        </w:tc>
        <w:tc>
          <w:tcPr>
            <w:tcW w:w="2355" w:type="dxa"/>
            <w:shd w:val="clear" w:color="auto" w:fill="F2F2F2"/>
            <w:vAlign w:val="center"/>
          </w:tcPr>
          <w:p w14:paraId="76EF7ADA" w14:textId="77777777" w:rsidR="007F79BA" w:rsidRPr="00580529" w:rsidRDefault="007F79BA" w:rsidP="00861ABC">
            <w:pPr>
              <w:ind w:left="-64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نام فيلد ارتباطي</w:t>
            </w:r>
          </w:p>
        </w:tc>
        <w:tc>
          <w:tcPr>
            <w:tcW w:w="2219" w:type="dxa"/>
            <w:shd w:val="clear" w:color="auto" w:fill="F2F2F2"/>
            <w:vAlign w:val="center"/>
          </w:tcPr>
          <w:p w14:paraId="5C48E6FE" w14:textId="77777777" w:rsidR="007F79BA" w:rsidRPr="00580529" w:rsidRDefault="007F79BA" w:rsidP="00861ABC">
            <w:pPr>
              <w:ind w:left="-64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نام جدول مرتبط</w:t>
            </w:r>
          </w:p>
        </w:tc>
        <w:tc>
          <w:tcPr>
            <w:tcW w:w="3436" w:type="dxa"/>
            <w:shd w:val="clear" w:color="auto" w:fill="F2F2F2"/>
            <w:vAlign w:val="center"/>
          </w:tcPr>
          <w:p w14:paraId="73D28A64" w14:textId="77777777" w:rsidR="007F79BA" w:rsidRPr="00580529" w:rsidRDefault="007F79BA" w:rsidP="00861ABC">
            <w:pPr>
              <w:ind w:left="-64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فيلد ارتباطي از جدول مرتبط</w:t>
            </w:r>
          </w:p>
        </w:tc>
      </w:tr>
      <w:tr w:rsidR="007F79BA" w:rsidRPr="00D87008" w14:paraId="4EA4E199" w14:textId="77777777" w:rsidTr="00861ABC">
        <w:trPr>
          <w:jc w:val="center"/>
        </w:trPr>
        <w:tc>
          <w:tcPr>
            <w:tcW w:w="4942" w:type="dxa"/>
            <w:vAlign w:val="center"/>
          </w:tcPr>
          <w:p w14:paraId="7282321D" w14:textId="77777777" w:rsidR="007F79BA" w:rsidRPr="00D87008" w:rsidRDefault="007F79BA" w:rsidP="00861ABC">
            <w:pPr>
              <w:bidi w:val="0"/>
              <w:ind w:left="-64"/>
              <w:jc w:val="center"/>
              <w:rPr>
                <w:rFonts w:cs="Times New Roman"/>
                <w:szCs w:val="24"/>
                <w:lang w:bidi="fa-IR"/>
              </w:rPr>
            </w:pPr>
            <w:r>
              <w:rPr>
                <w:rFonts w:cs="Times New Roman"/>
                <w:szCs w:val="24"/>
                <w:lang w:bidi="fa-IR"/>
              </w:rPr>
              <w:t>Fk_</w:t>
            </w:r>
            <w:r w:rsidR="00374F24">
              <w:rPr>
                <w:lang w:bidi="fa-IR"/>
              </w:rPr>
              <w:t>NeedyAccounts</w:t>
            </w:r>
          </w:p>
        </w:tc>
        <w:tc>
          <w:tcPr>
            <w:tcW w:w="2355" w:type="dxa"/>
            <w:vAlign w:val="center"/>
          </w:tcPr>
          <w:p w14:paraId="07C96D76" w14:textId="77777777" w:rsidR="007F79BA" w:rsidRPr="00D87008" w:rsidRDefault="007F79BA" w:rsidP="00861ABC">
            <w:pPr>
              <w:bidi w:val="0"/>
              <w:ind w:left="-64"/>
              <w:jc w:val="center"/>
              <w:rPr>
                <w:rFonts w:cs="Times New Roman"/>
                <w:szCs w:val="24"/>
                <w:rtl/>
                <w:lang w:bidi="fa-IR"/>
              </w:rPr>
            </w:pPr>
            <w:r>
              <w:rPr>
                <w:color w:val="000000"/>
                <w:szCs w:val="24"/>
              </w:rPr>
              <w:t>NeedyId</w:t>
            </w:r>
          </w:p>
        </w:tc>
        <w:tc>
          <w:tcPr>
            <w:tcW w:w="2219" w:type="dxa"/>
            <w:vAlign w:val="center"/>
          </w:tcPr>
          <w:p w14:paraId="55790322" w14:textId="77777777" w:rsidR="007F79BA" w:rsidRPr="00D87008" w:rsidRDefault="007F79BA" w:rsidP="00861ABC">
            <w:pPr>
              <w:bidi w:val="0"/>
              <w:ind w:left="-64"/>
              <w:jc w:val="center"/>
              <w:rPr>
                <w:rFonts w:cs="Times New Roman"/>
                <w:szCs w:val="24"/>
              </w:rPr>
            </w:pPr>
            <w:r>
              <w:rPr>
                <w:lang w:bidi="fa-IR"/>
              </w:rPr>
              <w:t>tblPersonal</w:t>
            </w:r>
          </w:p>
        </w:tc>
        <w:tc>
          <w:tcPr>
            <w:tcW w:w="3436" w:type="dxa"/>
            <w:vAlign w:val="center"/>
          </w:tcPr>
          <w:p w14:paraId="1E7A2331" w14:textId="77777777" w:rsidR="007F79BA" w:rsidRPr="00D87008" w:rsidRDefault="007F79BA" w:rsidP="00861ABC">
            <w:pPr>
              <w:bidi w:val="0"/>
              <w:ind w:left="-64"/>
              <w:jc w:val="center"/>
              <w:rPr>
                <w:rFonts w:cs="Times New Roman"/>
                <w:szCs w:val="24"/>
                <w:rtl/>
                <w:lang w:bidi="fa-IR"/>
              </w:rPr>
            </w:pPr>
            <w:r>
              <w:rPr>
                <w:color w:val="000000"/>
                <w:szCs w:val="24"/>
              </w:rPr>
              <w:t>PersonId</w:t>
            </w:r>
          </w:p>
        </w:tc>
      </w:tr>
      <w:tr w:rsidR="007F79BA" w:rsidRPr="00D87008" w14:paraId="74CB33B3" w14:textId="77777777" w:rsidTr="00861ABC">
        <w:trPr>
          <w:jc w:val="center"/>
        </w:trPr>
        <w:tc>
          <w:tcPr>
            <w:tcW w:w="4942" w:type="dxa"/>
            <w:vAlign w:val="center"/>
          </w:tcPr>
          <w:p w14:paraId="266F7969" w14:textId="77777777" w:rsidR="007F79BA" w:rsidRDefault="007F79BA" w:rsidP="00374F24">
            <w:pPr>
              <w:bidi w:val="0"/>
              <w:ind w:left="-64"/>
              <w:jc w:val="center"/>
              <w:rPr>
                <w:rFonts w:cs="Times New Roman"/>
                <w:szCs w:val="24"/>
                <w:lang w:bidi="fa-IR"/>
              </w:rPr>
            </w:pPr>
            <w:r>
              <w:rPr>
                <w:rFonts w:cs="Times New Roman"/>
                <w:szCs w:val="24"/>
                <w:lang w:bidi="fa-IR"/>
              </w:rPr>
              <w:t>Fk_</w:t>
            </w:r>
            <w:r w:rsidR="00374F24">
              <w:rPr>
                <w:lang w:bidi="fa-IR"/>
              </w:rPr>
              <w:t>NeedyAccounts</w:t>
            </w:r>
            <w:r w:rsidR="00374F24">
              <w:rPr>
                <w:rFonts w:cs="Times New Roman"/>
                <w:szCs w:val="24"/>
                <w:lang w:bidi="fa-IR"/>
              </w:rPr>
              <w:t>Bank</w:t>
            </w:r>
          </w:p>
        </w:tc>
        <w:tc>
          <w:tcPr>
            <w:tcW w:w="2355" w:type="dxa"/>
            <w:vAlign w:val="center"/>
          </w:tcPr>
          <w:p w14:paraId="1D9167EB" w14:textId="77777777" w:rsidR="007F79BA" w:rsidRDefault="00374F24" w:rsidP="00861ABC">
            <w:pPr>
              <w:bidi w:val="0"/>
              <w:ind w:left="-64"/>
              <w:jc w:val="center"/>
              <w:rPr>
                <w:color w:val="000000"/>
                <w:szCs w:val="24"/>
                <w:rtl/>
                <w:lang w:bidi="fa-IR"/>
              </w:rPr>
            </w:pPr>
            <w:r>
              <w:rPr>
                <w:color w:val="000000"/>
                <w:szCs w:val="24"/>
              </w:rPr>
              <w:t>BankId</w:t>
            </w:r>
          </w:p>
        </w:tc>
        <w:tc>
          <w:tcPr>
            <w:tcW w:w="2219" w:type="dxa"/>
            <w:vAlign w:val="center"/>
          </w:tcPr>
          <w:p w14:paraId="6E4C73BE" w14:textId="77777777" w:rsidR="007F79BA" w:rsidRDefault="007F79BA" w:rsidP="00861ABC">
            <w:pPr>
              <w:bidi w:val="0"/>
              <w:ind w:left="-64"/>
              <w:jc w:val="center"/>
              <w:rPr>
                <w:lang w:bidi="fa-IR"/>
              </w:rPr>
            </w:pPr>
            <w:r>
              <w:rPr>
                <w:lang w:bidi="fa-IR"/>
              </w:rPr>
              <w:t>tblCommonBaseData</w:t>
            </w:r>
          </w:p>
        </w:tc>
        <w:tc>
          <w:tcPr>
            <w:tcW w:w="3436" w:type="dxa"/>
            <w:vAlign w:val="center"/>
          </w:tcPr>
          <w:p w14:paraId="060123E8" w14:textId="77777777" w:rsidR="007F79BA" w:rsidRDefault="007F79BA" w:rsidP="00861ABC">
            <w:pPr>
              <w:bidi w:val="0"/>
              <w:ind w:left="-64"/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CommonBaseDataId</w:t>
            </w:r>
          </w:p>
        </w:tc>
      </w:tr>
    </w:tbl>
    <w:p w14:paraId="328B519D" w14:textId="77777777" w:rsidR="007F79BA" w:rsidRPr="00DE213E" w:rsidRDefault="007F79BA" w:rsidP="00DE213E">
      <w:pPr>
        <w:rPr>
          <w:lang w:bidi="fa-IR"/>
        </w:rPr>
      </w:pPr>
    </w:p>
    <w:p w14:paraId="25C6C9FB" w14:textId="77777777" w:rsidR="00374B01" w:rsidRDefault="00374B01" w:rsidP="00374B01">
      <w:pPr>
        <w:pStyle w:val="Heading2"/>
        <w:rPr>
          <w:lang w:bidi="fa-IR"/>
        </w:rPr>
      </w:pPr>
      <w:bookmarkStart w:id="16" w:name="_Toc65932964"/>
      <w:r>
        <w:rPr>
          <w:rFonts w:hint="cs"/>
          <w:rtl/>
          <w:lang w:bidi="fa-IR"/>
        </w:rPr>
        <w:t xml:space="preserve">جدول طرح ها </w:t>
      </w:r>
      <w:r w:rsidRPr="00300CD0">
        <w:rPr>
          <w:color w:val="000000" w:themeColor="text1"/>
          <w:lang w:bidi="fa-IR"/>
        </w:rPr>
        <w:t>tblPlans</w:t>
      </w:r>
      <w:bookmarkEnd w:id="16"/>
    </w:p>
    <w:tbl>
      <w:tblPr>
        <w:bidiVisual/>
        <w:tblW w:w="146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7"/>
        <w:gridCol w:w="2093"/>
        <w:gridCol w:w="1560"/>
        <w:gridCol w:w="1056"/>
        <w:gridCol w:w="666"/>
        <w:gridCol w:w="724"/>
        <w:gridCol w:w="903"/>
        <w:gridCol w:w="895"/>
        <w:gridCol w:w="990"/>
        <w:gridCol w:w="736"/>
        <w:gridCol w:w="1272"/>
        <w:gridCol w:w="2988"/>
      </w:tblGrid>
      <w:tr w:rsidR="009C36C0" w:rsidRPr="00864C51" w14:paraId="58BD0F6F" w14:textId="77777777" w:rsidTr="00861ABC">
        <w:trPr>
          <w:jc w:val="center"/>
        </w:trPr>
        <w:tc>
          <w:tcPr>
            <w:tcW w:w="14630" w:type="dxa"/>
            <w:gridSpan w:val="12"/>
            <w:shd w:val="clear" w:color="auto" w:fill="auto"/>
          </w:tcPr>
          <w:p w14:paraId="563F62C5" w14:textId="77777777" w:rsidR="009C36C0" w:rsidRPr="000D0112" w:rsidRDefault="009C36C0" w:rsidP="00832D39">
            <w:pPr>
              <w:pStyle w:val="ListParagraph"/>
              <w:ind w:left="0"/>
              <w:rPr>
                <w:b/>
                <w:bCs/>
                <w:szCs w:val="24"/>
                <w:rtl/>
                <w:lang w:bidi="fa-IR"/>
              </w:rPr>
            </w:pPr>
            <w:r w:rsidRPr="000D0112">
              <w:rPr>
                <w:rFonts w:hint="cs"/>
                <w:b/>
                <w:bCs/>
                <w:szCs w:val="24"/>
                <w:rtl/>
              </w:rPr>
              <w:t>شرح</w:t>
            </w:r>
            <w:r w:rsidRPr="000D0112">
              <w:rPr>
                <w:b/>
                <w:bCs/>
                <w:szCs w:val="24"/>
                <w:rtl/>
              </w:rPr>
              <w:t xml:space="preserve"> </w:t>
            </w:r>
            <w:r w:rsidRPr="000D0112">
              <w:rPr>
                <w:rFonts w:hint="cs"/>
                <w:b/>
                <w:bCs/>
                <w:szCs w:val="24"/>
                <w:rtl/>
              </w:rPr>
              <w:t>جدول</w:t>
            </w:r>
            <w:r w:rsidRPr="000D0112">
              <w:rPr>
                <w:b/>
                <w:bCs/>
                <w:szCs w:val="24"/>
                <w:rtl/>
              </w:rPr>
              <w:t xml:space="preserve">: </w:t>
            </w:r>
            <w:r w:rsidR="00832D39">
              <w:rPr>
                <w:rFonts w:hint="cs"/>
                <w:b/>
                <w:bCs/>
                <w:szCs w:val="24"/>
                <w:rtl/>
                <w:lang w:bidi="fa-IR"/>
              </w:rPr>
              <w:t>دراين جدول اطلاعات طرح هاي خيريه ذخيره مي شود</w:t>
            </w:r>
            <w:r>
              <w:rPr>
                <w:rFonts w:hint="cs"/>
                <w:b/>
                <w:bCs/>
                <w:szCs w:val="24"/>
                <w:rtl/>
                <w:lang w:bidi="fa-IR"/>
              </w:rPr>
              <w:t>.</w:t>
            </w:r>
          </w:p>
        </w:tc>
      </w:tr>
      <w:tr w:rsidR="00DF0844" w:rsidRPr="00864C51" w14:paraId="12822DB7" w14:textId="77777777" w:rsidTr="00861ABC">
        <w:trPr>
          <w:trHeight w:val="1171"/>
          <w:jc w:val="center"/>
        </w:trPr>
        <w:tc>
          <w:tcPr>
            <w:tcW w:w="635" w:type="dxa"/>
            <w:shd w:val="clear" w:color="auto" w:fill="auto"/>
          </w:tcPr>
          <w:p w14:paraId="6805F66E" w14:textId="77777777" w:rsidR="009C36C0" w:rsidRPr="000D0112" w:rsidRDefault="009C36C0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lastRenderedPageBreak/>
              <w:t>رديف</w:t>
            </w:r>
          </w:p>
        </w:tc>
        <w:tc>
          <w:tcPr>
            <w:tcW w:w="2269" w:type="dxa"/>
            <w:shd w:val="clear" w:color="auto" w:fill="auto"/>
          </w:tcPr>
          <w:p w14:paraId="47CBC363" w14:textId="77777777" w:rsidR="009C36C0" w:rsidRPr="000D0112" w:rsidRDefault="009C36C0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نام فيلد لاتين</w:t>
            </w:r>
          </w:p>
        </w:tc>
        <w:tc>
          <w:tcPr>
            <w:tcW w:w="1743" w:type="dxa"/>
            <w:shd w:val="clear" w:color="auto" w:fill="auto"/>
          </w:tcPr>
          <w:p w14:paraId="6F13763E" w14:textId="77777777" w:rsidR="009C36C0" w:rsidRPr="000D0112" w:rsidRDefault="009C36C0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نام فيلد فارسي</w:t>
            </w:r>
          </w:p>
        </w:tc>
        <w:tc>
          <w:tcPr>
            <w:tcW w:w="1056" w:type="dxa"/>
            <w:shd w:val="clear" w:color="auto" w:fill="auto"/>
          </w:tcPr>
          <w:p w14:paraId="58AC1B16" w14:textId="77777777" w:rsidR="009C36C0" w:rsidRPr="000D0112" w:rsidRDefault="009C36C0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نوع داده</w:t>
            </w:r>
          </w:p>
        </w:tc>
        <w:tc>
          <w:tcPr>
            <w:tcW w:w="666" w:type="dxa"/>
            <w:shd w:val="clear" w:color="auto" w:fill="auto"/>
          </w:tcPr>
          <w:p w14:paraId="5D9810DA" w14:textId="77777777" w:rsidR="009C36C0" w:rsidRPr="000D0112" w:rsidRDefault="009C36C0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طول داده</w:t>
            </w:r>
          </w:p>
        </w:tc>
        <w:tc>
          <w:tcPr>
            <w:tcW w:w="615" w:type="dxa"/>
            <w:shd w:val="clear" w:color="auto" w:fill="auto"/>
          </w:tcPr>
          <w:p w14:paraId="2DCB70AF" w14:textId="77777777" w:rsidR="009C36C0" w:rsidRPr="000D0112" w:rsidRDefault="009C36C0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کليد اصلي</w:t>
            </w:r>
          </w:p>
        </w:tc>
        <w:tc>
          <w:tcPr>
            <w:tcW w:w="756" w:type="dxa"/>
            <w:shd w:val="clear" w:color="auto" w:fill="auto"/>
          </w:tcPr>
          <w:p w14:paraId="70AEBC38" w14:textId="77777777" w:rsidR="009C36C0" w:rsidRPr="000D0112" w:rsidRDefault="009C36C0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کليد خارجي</w:t>
            </w:r>
          </w:p>
        </w:tc>
        <w:tc>
          <w:tcPr>
            <w:tcW w:w="797" w:type="dxa"/>
            <w:shd w:val="clear" w:color="auto" w:fill="auto"/>
          </w:tcPr>
          <w:p w14:paraId="7A779797" w14:textId="77777777" w:rsidR="009C36C0" w:rsidRPr="000D0112" w:rsidRDefault="009C36C0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اجباري بودن</w:t>
            </w:r>
          </w:p>
        </w:tc>
        <w:tc>
          <w:tcPr>
            <w:tcW w:w="824" w:type="dxa"/>
            <w:shd w:val="clear" w:color="auto" w:fill="auto"/>
          </w:tcPr>
          <w:p w14:paraId="58FF87BF" w14:textId="77777777" w:rsidR="009C36C0" w:rsidRPr="000D0112" w:rsidRDefault="009C36C0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ايندکس يکتا</w:t>
            </w:r>
          </w:p>
        </w:tc>
        <w:tc>
          <w:tcPr>
            <w:tcW w:w="714" w:type="dxa"/>
            <w:shd w:val="clear" w:color="auto" w:fill="auto"/>
          </w:tcPr>
          <w:p w14:paraId="5E078905" w14:textId="77777777" w:rsidR="009C36C0" w:rsidRPr="000D0112" w:rsidRDefault="009C36C0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مقدار پيش فرض</w:t>
            </w:r>
          </w:p>
        </w:tc>
        <w:tc>
          <w:tcPr>
            <w:tcW w:w="1046" w:type="dxa"/>
            <w:shd w:val="clear" w:color="auto" w:fill="auto"/>
          </w:tcPr>
          <w:p w14:paraId="62206E77" w14:textId="77777777" w:rsidR="009C36C0" w:rsidRPr="000D0112" w:rsidRDefault="009C36C0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مقاديرمجاز</w:t>
            </w:r>
          </w:p>
        </w:tc>
        <w:tc>
          <w:tcPr>
            <w:tcW w:w="3509" w:type="dxa"/>
            <w:shd w:val="clear" w:color="auto" w:fill="auto"/>
          </w:tcPr>
          <w:p w14:paraId="113AA96B" w14:textId="77777777" w:rsidR="009C36C0" w:rsidRPr="000D0112" w:rsidRDefault="009C36C0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توضيحات</w:t>
            </w:r>
          </w:p>
        </w:tc>
      </w:tr>
      <w:tr w:rsidR="00DF0844" w:rsidRPr="002253DD" w14:paraId="713E24CE" w14:textId="77777777" w:rsidTr="00861ABC">
        <w:trPr>
          <w:jc w:val="center"/>
        </w:trPr>
        <w:tc>
          <w:tcPr>
            <w:tcW w:w="635" w:type="dxa"/>
            <w:shd w:val="clear" w:color="auto" w:fill="auto"/>
          </w:tcPr>
          <w:p w14:paraId="27206FAB" w14:textId="77777777" w:rsidR="009C36C0" w:rsidRPr="0031579B" w:rsidRDefault="00DF0844" w:rsidP="00861ABC">
            <w:pPr>
              <w:pStyle w:val="ListParagraph"/>
              <w:ind w:left="0"/>
              <w:jc w:val="center"/>
              <w:rPr>
                <w:szCs w:val="24"/>
                <w:rtl/>
                <w:lang w:bidi="fa-IR"/>
              </w:rPr>
            </w:pPr>
            <w:r>
              <w:rPr>
                <w:rFonts w:hint="cs"/>
                <w:szCs w:val="24"/>
                <w:rtl/>
                <w:lang w:bidi="fa-IR"/>
              </w:rPr>
              <w:t>1</w:t>
            </w:r>
          </w:p>
        </w:tc>
        <w:tc>
          <w:tcPr>
            <w:tcW w:w="2269" w:type="dxa"/>
            <w:shd w:val="clear" w:color="auto" w:fill="auto"/>
            <w:vAlign w:val="center"/>
          </w:tcPr>
          <w:p w14:paraId="2268B0B7" w14:textId="77777777" w:rsidR="009C36C0" w:rsidRPr="0031579B" w:rsidRDefault="00DF0844" w:rsidP="00861ABC">
            <w:pPr>
              <w:bidi w:val="0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PlanId</w:t>
            </w:r>
          </w:p>
        </w:tc>
        <w:tc>
          <w:tcPr>
            <w:tcW w:w="1743" w:type="dxa"/>
            <w:shd w:val="clear" w:color="auto" w:fill="auto"/>
            <w:vAlign w:val="center"/>
          </w:tcPr>
          <w:p w14:paraId="25501BCC" w14:textId="77777777" w:rsidR="009C36C0" w:rsidRPr="0031579B" w:rsidRDefault="00DF0844" w:rsidP="00861ABC">
            <w:pPr>
              <w:rPr>
                <w:rFonts w:ascii="Arial" w:hAnsi="Arial"/>
                <w:color w:val="000000"/>
                <w:szCs w:val="24"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شناسه طرح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0D47273F" w14:textId="77777777" w:rsidR="009C36C0" w:rsidRPr="0031579B" w:rsidRDefault="00DF0844" w:rsidP="00861ABC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666" w:type="dxa"/>
            <w:shd w:val="clear" w:color="auto" w:fill="auto"/>
            <w:vAlign w:val="center"/>
          </w:tcPr>
          <w:p w14:paraId="7DB94FF5" w14:textId="77777777" w:rsidR="009C36C0" w:rsidRPr="0031579B" w:rsidRDefault="009C36C0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615" w:type="dxa"/>
            <w:shd w:val="clear" w:color="auto" w:fill="auto"/>
            <w:vAlign w:val="center"/>
          </w:tcPr>
          <w:p w14:paraId="493D736C" w14:textId="77777777" w:rsidR="009C36C0" w:rsidRPr="0031579B" w:rsidRDefault="00DF0844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756" w:type="dxa"/>
            <w:shd w:val="clear" w:color="auto" w:fill="auto"/>
            <w:vAlign w:val="center"/>
          </w:tcPr>
          <w:p w14:paraId="5581D52B" w14:textId="77777777" w:rsidR="009C36C0" w:rsidRPr="0031579B" w:rsidRDefault="009C36C0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97" w:type="dxa"/>
            <w:shd w:val="clear" w:color="auto" w:fill="auto"/>
            <w:vAlign w:val="center"/>
          </w:tcPr>
          <w:p w14:paraId="70DBB1C7" w14:textId="77777777" w:rsidR="009C36C0" w:rsidRPr="0031579B" w:rsidRDefault="00DF0844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824" w:type="dxa"/>
            <w:shd w:val="clear" w:color="auto" w:fill="auto"/>
            <w:vAlign w:val="center"/>
          </w:tcPr>
          <w:p w14:paraId="3740135C" w14:textId="77777777" w:rsidR="009C36C0" w:rsidRPr="0031579B" w:rsidRDefault="009C36C0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14" w:type="dxa"/>
            <w:shd w:val="clear" w:color="auto" w:fill="auto"/>
            <w:vAlign w:val="center"/>
          </w:tcPr>
          <w:p w14:paraId="303371D6" w14:textId="77777777" w:rsidR="009C36C0" w:rsidRPr="0031579B" w:rsidRDefault="009C36C0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046" w:type="dxa"/>
            <w:shd w:val="clear" w:color="auto" w:fill="auto"/>
            <w:vAlign w:val="center"/>
          </w:tcPr>
          <w:p w14:paraId="40A2E82C" w14:textId="77777777" w:rsidR="009C36C0" w:rsidRPr="0031579B" w:rsidRDefault="009C36C0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509" w:type="dxa"/>
            <w:shd w:val="clear" w:color="auto" w:fill="auto"/>
            <w:vAlign w:val="center"/>
          </w:tcPr>
          <w:p w14:paraId="44B1BA20" w14:textId="77777777" w:rsidR="009C36C0" w:rsidRPr="0031579B" w:rsidRDefault="009C36C0" w:rsidP="00861ABC">
            <w:pPr>
              <w:rPr>
                <w:rFonts w:ascii="Arial" w:hAnsi="Arial"/>
                <w:color w:val="000000"/>
                <w:szCs w:val="24"/>
              </w:rPr>
            </w:pPr>
          </w:p>
        </w:tc>
      </w:tr>
      <w:tr w:rsidR="00DF0844" w:rsidRPr="002253DD" w14:paraId="796000D5" w14:textId="77777777" w:rsidTr="00861ABC">
        <w:trPr>
          <w:jc w:val="center"/>
        </w:trPr>
        <w:tc>
          <w:tcPr>
            <w:tcW w:w="635" w:type="dxa"/>
            <w:shd w:val="clear" w:color="auto" w:fill="auto"/>
          </w:tcPr>
          <w:p w14:paraId="7816E21A" w14:textId="77777777" w:rsidR="009C36C0" w:rsidRPr="0031579B" w:rsidRDefault="00DF0844" w:rsidP="00861ABC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2269" w:type="dxa"/>
            <w:shd w:val="clear" w:color="auto" w:fill="auto"/>
            <w:vAlign w:val="center"/>
          </w:tcPr>
          <w:p w14:paraId="20ECF59C" w14:textId="77777777" w:rsidR="009C36C0" w:rsidRPr="0031579B" w:rsidRDefault="00DF0844" w:rsidP="00861ABC">
            <w:pPr>
              <w:bidi w:val="0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PlanName</w:t>
            </w:r>
          </w:p>
        </w:tc>
        <w:tc>
          <w:tcPr>
            <w:tcW w:w="1743" w:type="dxa"/>
            <w:shd w:val="clear" w:color="auto" w:fill="auto"/>
            <w:vAlign w:val="center"/>
          </w:tcPr>
          <w:p w14:paraId="3D972662" w14:textId="77777777" w:rsidR="009C36C0" w:rsidRPr="0031579B" w:rsidRDefault="00DF0844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نام طرح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6AA846BB" w14:textId="77777777" w:rsidR="009C36C0" w:rsidRDefault="00DF0844" w:rsidP="00861ABC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nvarchar</w:t>
            </w:r>
          </w:p>
        </w:tc>
        <w:tc>
          <w:tcPr>
            <w:tcW w:w="666" w:type="dxa"/>
            <w:shd w:val="clear" w:color="auto" w:fill="auto"/>
            <w:vAlign w:val="center"/>
          </w:tcPr>
          <w:p w14:paraId="54AE5890" w14:textId="77777777" w:rsidR="009C36C0" w:rsidRPr="0031579B" w:rsidRDefault="00DF0844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1000</w:t>
            </w:r>
          </w:p>
        </w:tc>
        <w:tc>
          <w:tcPr>
            <w:tcW w:w="615" w:type="dxa"/>
            <w:shd w:val="clear" w:color="auto" w:fill="auto"/>
            <w:vAlign w:val="center"/>
          </w:tcPr>
          <w:p w14:paraId="3F8863FB" w14:textId="77777777" w:rsidR="009C36C0" w:rsidRDefault="009C36C0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56" w:type="dxa"/>
            <w:shd w:val="clear" w:color="auto" w:fill="auto"/>
            <w:vAlign w:val="center"/>
          </w:tcPr>
          <w:p w14:paraId="6E705B96" w14:textId="77777777" w:rsidR="009C36C0" w:rsidRPr="0031579B" w:rsidRDefault="009C36C0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97" w:type="dxa"/>
            <w:shd w:val="clear" w:color="auto" w:fill="auto"/>
            <w:vAlign w:val="center"/>
          </w:tcPr>
          <w:p w14:paraId="67768DAA" w14:textId="77777777" w:rsidR="009C36C0" w:rsidRDefault="00DF0844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824" w:type="dxa"/>
            <w:shd w:val="clear" w:color="auto" w:fill="auto"/>
            <w:vAlign w:val="center"/>
          </w:tcPr>
          <w:p w14:paraId="4A259C7B" w14:textId="77777777" w:rsidR="009C36C0" w:rsidRPr="0031579B" w:rsidRDefault="00FA53EB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 w:hint="cs"/>
                <w:color w:val="000000"/>
                <w:szCs w:val="24"/>
                <w:rtl/>
              </w:rPr>
              <w:t>*</w:t>
            </w:r>
          </w:p>
        </w:tc>
        <w:tc>
          <w:tcPr>
            <w:tcW w:w="714" w:type="dxa"/>
            <w:shd w:val="clear" w:color="auto" w:fill="auto"/>
            <w:vAlign w:val="center"/>
          </w:tcPr>
          <w:p w14:paraId="1FF0FFD7" w14:textId="77777777" w:rsidR="009C36C0" w:rsidRPr="0031579B" w:rsidRDefault="009C36C0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046" w:type="dxa"/>
            <w:shd w:val="clear" w:color="auto" w:fill="auto"/>
            <w:vAlign w:val="center"/>
          </w:tcPr>
          <w:p w14:paraId="7B9396D2" w14:textId="77777777" w:rsidR="009C36C0" w:rsidRPr="0031579B" w:rsidRDefault="009C36C0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509" w:type="dxa"/>
            <w:shd w:val="clear" w:color="auto" w:fill="auto"/>
            <w:vAlign w:val="center"/>
          </w:tcPr>
          <w:p w14:paraId="680DED93" w14:textId="77777777" w:rsidR="009C36C0" w:rsidRPr="0031579B" w:rsidRDefault="00E14084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رديف 2 با رديف هاي</w:t>
            </w:r>
            <w:r w:rsidR="008A4307"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 xml:space="preserve"> 4 و 5 کليد ترکيبي يکتا را ايجاد مي کند</w:t>
            </w:r>
          </w:p>
        </w:tc>
      </w:tr>
      <w:tr w:rsidR="00DF0844" w:rsidRPr="002253DD" w14:paraId="27076268" w14:textId="77777777" w:rsidTr="00861ABC">
        <w:trPr>
          <w:jc w:val="center"/>
        </w:trPr>
        <w:tc>
          <w:tcPr>
            <w:tcW w:w="635" w:type="dxa"/>
            <w:shd w:val="clear" w:color="auto" w:fill="auto"/>
          </w:tcPr>
          <w:p w14:paraId="730CE2D0" w14:textId="77777777" w:rsidR="009C36C0" w:rsidRDefault="00DF0844" w:rsidP="00861ABC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2269" w:type="dxa"/>
            <w:shd w:val="clear" w:color="auto" w:fill="auto"/>
            <w:vAlign w:val="center"/>
          </w:tcPr>
          <w:p w14:paraId="50663415" w14:textId="77777777" w:rsidR="009C36C0" w:rsidRDefault="00DF0844" w:rsidP="00861ABC">
            <w:pPr>
              <w:bidi w:val="0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Description</w:t>
            </w:r>
          </w:p>
        </w:tc>
        <w:tc>
          <w:tcPr>
            <w:tcW w:w="1743" w:type="dxa"/>
            <w:shd w:val="clear" w:color="auto" w:fill="auto"/>
            <w:vAlign w:val="center"/>
          </w:tcPr>
          <w:p w14:paraId="7BE8E078" w14:textId="77777777" w:rsidR="009C36C0" w:rsidRDefault="00DF0844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توضيحات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2FF84971" w14:textId="77777777" w:rsidR="009C36C0" w:rsidRDefault="00DF0844" w:rsidP="00861ABC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text</w:t>
            </w:r>
          </w:p>
        </w:tc>
        <w:tc>
          <w:tcPr>
            <w:tcW w:w="666" w:type="dxa"/>
            <w:shd w:val="clear" w:color="auto" w:fill="auto"/>
            <w:vAlign w:val="center"/>
          </w:tcPr>
          <w:p w14:paraId="6326329D" w14:textId="77777777" w:rsidR="009C36C0" w:rsidRDefault="009C36C0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615" w:type="dxa"/>
            <w:shd w:val="clear" w:color="auto" w:fill="auto"/>
            <w:vAlign w:val="center"/>
          </w:tcPr>
          <w:p w14:paraId="4B70A493" w14:textId="77777777" w:rsidR="009C36C0" w:rsidRDefault="009C36C0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56" w:type="dxa"/>
            <w:shd w:val="clear" w:color="auto" w:fill="auto"/>
            <w:vAlign w:val="center"/>
          </w:tcPr>
          <w:p w14:paraId="3B6678B0" w14:textId="77777777" w:rsidR="009C36C0" w:rsidRPr="0031579B" w:rsidRDefault="009C36C0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97" w:type="dxa"/>
            <w:shd w:val="clear" w:color="auto" w:fill="auto"/>
            <w:vAlign w:val="center"/>
          </w:tcPr>
          <w:p w14:paraId="6530D73F" w14:textId="77777777" w:rsidR="009C36C0" w:rsidRDefault="009C36C0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24" w:type="dxa"/>
            <w:shd w:val="clear" w:color="auto" w:fill="auto"/>
            <w:vAlign w:val="center"/>
          </w:tcPr>
          <w:p w14:paraId="1DBE6787" w14:textId="77777777" w:rsidR="009C36C0" w:rsidRPr="0031579B" w:rsidRDefault="009C36C0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14" w:type="dxa"/>
            <w:shd w:val="clear" w:color="auto" w:fill="auto"/>
            <w:vAlign w:val="center"/>
          </w:tcPr>
          <w:p w14:paraId="2C965F24" w14:textId="77777777" w:rsidR="009C36C0" w:rsidRPr="0031579B" w:rsidRDefault="009C36C0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046" w:type="dxa"/>
            <w:shd w:val="clear" w:color="auto" w:fill="auto"/>
            <w:vAlign w:val="center"/>
          </w:tcPr>
          <w:p w14:paraId="1FCCAB4B" w14:textId="77777777" w:rsidR="009C36C0" w:rsidRPr="0031579B" w:rsidRDefault="009C36C0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509" w:type="dxa"/>
            <w:shd w:val="clear" w:color="auto" w:fill="auto"/>
            <w:vAlign w:val="center"/>
          </w:tcPr>
          <w:p w14:paraId="09D40D1A" w14:textId="77777777" w:rsidR="009C36C0" w:rsidRPr="0031579B" w:rsidRDefault="009C36C0" w:rsidP="00861ABC">
            <w:pPr>
              <w:rPr>
                <w:rFonts w:ascii="Arial" w:hAnsi="Arial"/>
                <w:color w:val="000000"/>
                <w:szCs w:val="24"/>
              </w:rPr>
            </w:pPr>
          </w:p>
        </w:tc>
      </w:tr>
      <w:tr w:rsidR="00DF0844" w:rsidRPr="002253DD" w14:paraId="68B6EA72" w14:textId="77777777" w:rsidTr="00861ABC">
        <w:trPr>
          <w:jc w:val="center"/>
        </w:trPr>
        <w:tc>
          <w:tcPr>
            <w:tcW w:w="635" w:type="dxa"/>
            <w:shd w:val="clear" w:color="auto" w:fill="auto"/>
          </w:tcPr>
          <w:p w14:paraId="6156FFF4" w14:textId="77777777" w:rsidR="009C36C0" w:rsidRDefault="00DF0844" w:rsidP="00861ABC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2269" w:type="dxa"/>
            <w:shd w:val="clear" w:color="auto" w:fill="auto"/>
            <w:vAlign w:val="center"/>
          </w:tcPr>
          <w:p w14:paraId="61A61B1D" w14:textId="77777777" w:rsidR="009C36C0" w:rsidRDefault="00DF0844" w:rsidP="00861ABC">
            <w:pPr>
              <w:bidi w:val="0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PlanNature</w:t>
            </w:r>
          </w:p>
        </w:tc>
        <w:tc>
          <w:tcPr>
            <w:tcW w:w="1743" w:type="dxa"/>
            <w:shd w:val="clear" w:color="auto" w:fill="auto"/>
            <w:vAlign w:val="center"/>
          </w:tcPr>
          <w:p w14:paraId="3C6B21D2" w14:textId="77777777" w:rsidR="009C36C0" w:rsidRDefault="00DF0844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ماهيت طرح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74FD398C" w14:textId="77777777" w:rsidR="009C36C0" w:rsidRDefault="00DF0844" w:rsidP="00861ABC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boolean</w:t>
            </w:r>
          </w:p>
        </w:tc>
        <w:tc>
          <w:tcPr>
            <w:tcW w:w="666" w:type="dxa"/>
            <w:shd w:val="clear" w:color="auto" w:fill="auto"/>
            <w:vAlign w:val="center"/>
          </w:tcPr>
          <w:p w14:paraId="31959BE8" w14:textId="77777777" w:rsidR="009C36C0" w:rsidRDefault="009C36C0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615" w:type="dxa"/>
            <w:shd w:val="clear" w:color="auto" w:fill="auto"/>
            <w:vAlign w:val="center"/>
          </w:tcPr>
          <w:p w14:paraId="538AEA6C" w14:textId="77777777" w:rsidR="009C36C0" w:rsidRDefault="009C36C0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56" w:type="dxa"/>
            <w:shd w:val="clear" w:color="auto" w:fill="auto"/>
            <w:vAlign w:val="center"/>
          </w:tcPr>
          <w:p w14:paraId="13501498" w14:textId="77777777" w:rsidR="009C36C0" w:rsidRPr="0031579B" w:rsidRDefault="009C36C0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97" w:type="dxa"/>
            <w:shd w:val="clear" w:color="auto" w:fill="auto"/>
            <w:vAlign w:val="center"/>
          </w:tcPr>
          <w:p w14:paraId="0232B927" w14:textId="77777777" w:rsidR="009C36C0" w:rsidRDefault="00DF0844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824" w:type="dxa"/>
            <w:shd w:val="clear" w:color="auto" w:fill="auto"/>
            <w:vAlign w:val="center"/>
          </w:tcPr>
          <w:p w14:paraId="6EF5CDE7" w14:textId="77777777" w:rsidR="009C36C0" w:rsidRDefault="00FA53EB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 w:hint="cs"/>
                <w:color w:val="000000"/>
                <w:szCs w:val="24"/>
                <w:rtl/>
              </w:rPr>
              <w:t>*</w:t>
            </w:r>
          </w:p>
        </w:tc>
        <w:tc>
          <w:tcPr>
            <w:tcW w:w="714" w:type="dxa"/>
            <w:shd w:val="clear" w:color="auto" w:fill="auto"/>
            <w:vAlign w:val="center"/>
          </w:tcPr>
          <w:p w14:paraId="66E914B9" w14:textId="77777777" w:rsidR="009C36C0" w:rsidRPr="0031579B" w:rsidRDefault="00DF0844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true</w:t>
            </w:r>
          </w:p>
        </w:tc>
        <w:tc>
          <w:tcPr>
            <w:tcW w:w="1046" w:type="dxa"/>
            <w:shd w:val="clear" w:color="auto" w:fill="auto"/>
            <w:vAlign w:val="center"/>
          </w:tcPr>
          <w:p w14:paraId="16CCED14" w14:textId="77777777" w:rsidR="009C36C0" w:rsidRPr="0031579B" w:rsidRDefault="009C36C0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509" w:type="dxa"/>
            <w:shd w:val="clear" w:color="auto" w:fill="auto"/>
            <w:vAlign w:val="center"/>
          </w:tcPr>
          <w:p w14:paraId="4EAFD302" w14:textId="77777777" w:rsidR="009C36C0" w:rsidRDefault="00DF0844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/>
                <w:color w:val="000000"/>
                <w:szCs w:val="24"/>
                <w:lang w:bidi="fa-IR"/>
              </w:rPr>
              <w:t>True</w:t>
            </w: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 xml:space="preserve"> کمک نقدي</w:t>
            </w:r>
          </w:p>
          <w:p w14:paraId="4A3EDD26" w14:textId="77777777" w:rsidR="00DF0844" w:rsidRPr="0031579B" w:rsidRDefault="00DF0844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/>
                <w:color w:val="000000"/>
                <w:szCs w:val="24"/>
                <w:lang w:bidi="fa-IR"/>
              </w:rPr>
              <w:t>False</w:t>
            </w: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 xml:space="preserve"> کمک غيرنقدي</w:t>
            </w:r>
          </w:p>
        </w:tc>
      </w:tr>
      <w:tr w:rsidR="00C351D7" w:rsidRPr="002253DD" w14:paraId="0F75F6B7" w14:textId="77777777" w:rsidTr="00861ABC">
        <w:trPr>
          <w:jc w:val="center"/>
        </w:trPr>
        <w:tc>
          <w:tcPr>
            <w:tcW w:w="635" w:type="dxa"/>
            <w:shd w:val="clear" w:color="auto" w:fill="auto"/>
          </w:tcPr>
          <w:p w14:paraId="4C4D09FB" w14:textId="77777777" w:rsidR="00C351D7" w:rsidRDefault="008A4307" w:rsidP="00861ABC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rFonts w:hint="cs"/>
                <w:szCs w:val="24"/>
                <w:rtl/>
              </w:rPr>
              <w:t>5</w:t>
            </w:r>
          </w:p>
        </w:tc>
        <w:tc>
          <w:tcPr>
            <w:tcW w:w="2269" w:type="dxa"/>
            <w:shd w:val="clear" w:color="auto" w:fill="auto"/>
            <w:vAlign w:val="center"/>
          </w:tcPr>
          <w:p w14:paraId="4284B19C" w14:textId="77777777" w:rsidR="00C351D7" w:rsidRDefault="00C351D7" w:rsidP="00861ABC">
            <w:pPr>
              <w:bidi w:val="0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ParentPlanId</w:t>
            </w:r>
          </w:p>
        </w:tc>
        <w:tc>
          <w:tcPr>
            <w:tcW w:w="1743" w:type="dxa"/>
            <w:shd w:val="clear" w:color="auto" w:fill="auto"/>
            <w:vAlign w:val="center"/>
          </w:tcPr>
          <w:p w14:paraId="779E75D3" w14:textId="77777777" w:rsidR="00C351D7" w:rsidRDefault="00C351D7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شناسه پدر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151B1CC9" w14:textId="77777777" w:rsidR="00C351D7" w:rsidRDefault="00C351D7" w:rsidP="00861ABC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666" w:type="dxa"/>
            <w:shd w:val="clear" w:color="auto" w:fill="auto"/>
            <w:vAlign w:val="center"/>
          </w:tcPr>
          <w:p w14:paraId="4C2C0BAF" w14:textId="77777777" w:rsidR="00C351D7" w:rsidRDefault="00C351D7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615" w:type="dxa"/>
            <w:shd w:val="clear" w:color="auto" w:fill="auto"/>
            <w:vAlign w:val="center"/>
          </w:tcPr>
          <w:p w14:paraId="50C9090C" w14:textId="77777777" w:rsidR="00C351D7" w:rsidRDefault="00C351D7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56" w:type="dxa"/>
            <w:shd w:val="clear" w:color="auto" w:fill="auto"/>
            <w:vAlign w:val="center"/>
          </w:tcPr>
          <w:p w14:paraId="4B6CEE58" w14:textId="77777777" w:rsidR="00C351D7" w:rsidRPr="0031579B" w:rsidRDefault="00C351D7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797" w:type="dxa"/>
            <w:shd w:val="clear" w:color="auto" w:fill="auto"/>
            <w:vAlign w:val="center"/>
          </w:tcPr>
          <w:p w14:paraId="2D008FC5" w14:textId="77777777" w:rsidR="00C351D7" w:rsidRDefault="00C351D7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24" w:type="dxa"/>
            <w:shd w:val="clear" w:color="auto" w:fill="auto"/>
            <w:vAlign w:val="center"/>
          </w:tcPr>
          <w:p w14:paraId="09983E54" w14:textId="77777777" w:rsidR="00C351D7" w:rsidRDefault="00FA53EB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 w:hint="cs"/>
                <w:color w:val="000000"/>
                <w:szCs w:val="24"/>
                <w:rtl/>
              </w:rPr>
              <w:t>*</w:t>
            </w:r>
          </w:p>
        </w:tc>
        <w:tc>
          <w:tcPr>
            <w:tcW w:w="714" w:type="dxa"/>
            <w:shd w:val="clear" w:color="auto" w:fill="auto"/>
            <w:vAlign w:val="center"/>
          </w:tcPr>
          <w:p w14:paraId="309BD41D" w14:textId="77777777" w:rsidR="00C351D7" w:rsidRDefault="00C351D7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046" w:type="dxa"/>
            <w:shd w:val="clear" w:color="auto" w:fill="auto"/>
            <w:vAlign w:val="center"/>
          </w:tcPr>
          <w:p w14:paraId="65252DD5" w14:textId="77777777" w:rsidR="00C351D7" w:rsidRPr="0031579B" w:rsidRDefault="00C351D7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509" w:type="dxa"/>
            <w:shd w:val="clear" w:color="auto" w:fill="auto"/>
            <w:vAlign w:val="center"/>
          </w:tcPr>
          <w:p w14:paraId="5E5C214A" w14:textId="77777777" w:rsidR="00C351D7" w:rsidRDefault="00C351D7" w:rsidP="00861ABC">
            <w:pPr>
              <w:rPr>
                <w:rFonts w:ascii="Arial" w:hAnsi="Arial"/>
                <w:color w:val="000000"/>
                <w:szCs w:val="24"/>
                <w:lang w:bidi="fa-IR"/>
              </w:rPr>
            </w:pPr>
          </w:p>
        </w:tc>
      </w:tr>
      <w:tr w:rsidR="00C351D7" w:rsidRPr="002253DD" w14:paraId="4486D0B2" w14:textId="77777777" w:rsidTr="00861ABC">
        <w:trPr>
          <w:jc w:val="center"/>
        </w:trPr>
        <w:tc>
          <w:tcPr>
            <w:tcW w:w="635" w:type="dxa"/>
            <w:shd w:val="clear" w:color="auto" w:fill="auto"/>
          </w:tcPr>
          <w:p w14:paraId="3B86945C" w14:textId="77777777" w:rsidR="00C351D7" w:rsidRDefault="008A4307" w:rsidP="00861ABC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>
              <w:rPr>
                <w:rFonts w:hint="cs"/>
                <w:szCs w:val="24"/>
                <w:rtl/>
              </w:rPr>
              <w:t>6</w:t>
            </w:r>
          </w:p>
        </w:tc>
        <w:tc>
          <w:tcPr>
            <w:tcW w:w="2269" w:type="dxa"/>
            <w:shd w:val="clear" w:color="auto" w:fill="auto"/>
            <w:vAlign w:val="center"/>
          </w:tcPr>
          <w:p w14:paraId="34F66B02" w14:textId="77777777" w:rsidR="00C351D7" w:rsidRDefault="00C351D7" w:rsidP="00861ABC">
            <w:pPr>
              <w:bidi w:val="0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icon</w:t>
            </w:r>
          </w:p>
        </w:tc>
        <w:tc>
          <w:tcPr>
            <w:tcW w:w="1743" w:type="dxa"/>
            <w:shd w:val="clear" w:color="auto" w:fill="auto"/>
            <w:vAlign w:val="center"/>
          </w:tcPr>
          <w:p w14:paraId="6C74008B" w14:textId="77777777" w:rsidR="00C351D7" w:rsidRDefault="00C351D7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آيکن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3945C603" w14:textId="77777777" w:rsidR="00C351D7" w:rsidRDefault="00C351D7" w:rsidP="00861ABC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blob</w:t>
            </w:r>
          </w:p>
        </w:tc>
        <w:tc>
          <w:tcPr>
            <w:tcW w:w="666" w:type="dxa"/>
            <w:shd w:val="clear" w:color="auto" w:fill="auto"/>
            <w:vAlign w:val="center"/>
          </w:tcPr>
          <w:p w14:paraId="44CA421F" w14:textId="77777777" w:rsidR="00C351D7" w:rsidRDefault="00C351D7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615" w:type="dxa"/>
            <w:shd w:val="clear" w:color="auto" w:fill="auto"/>
            <w:vAlign w:val="center"/>
          </w:tcPr>
          <w:p w14:paraId="1E5781B8" w14:textId="77777777" w:rsidR="00C351D7" w:rsidRDefault="00C351D7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56" w:type="dxa"/>
            <w:shd w:val="clear" w:color="auto" w:fill="auto"/>
            <w:vAlign w:val="center"/>
          </w:tcPr>
          <w:p w14:paraId="1E183D3F" w14:textId="77777777" w:rsidR="00C351D7" w:rsidRDefault="00C351D7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97" w:type="dxa"/>
            <w:shd w:val="clear" w:color="auto" w:fill="auto"/>
            <w:vAlign w:val="center"/>
          </w:tcPr>
          <w:p w14:paraId="22F265B7" w14:textId="77777777" w:rsidR="00C351D7" w:rsidRDefault="00C351D7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24" w:type="dxa"/>
            <w:shd w:val="clear" w:color="auto" w:fill="auto"/>
            <w:vAlign w:val="center"/>
          </w:tcPr>
          <w:p w14:paraId="4834F06D" w14:textId="77777777" w:rsidR="00C351D7" w:rsidRDefault="00C351D7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14" w:type="dxa"/>
            <w:shd w:val="clear" w:color="auto" w:fill="auto"/>
            <w:vAlign w:val="center"/>
          </w:tcPr>
          <w:p w14:paraId="31F8625C" w14:textId="77777777" w:rsidR="00C351D7" w:rsidRDefault="00C351D7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046" w:type="dxa"/>
            <w:shd w:val="clear" w:color="auto" w:fill="auto"/>
            <w:vAlign w:val="center"/>
          </w:tcPr>
          <w:p w14:paraId="20E23851" w14:textId="77777777" w:rsidR="00C351D7" w:rsidRPr="0031579B" w:rsidRDefault="00C351D7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509" w:type="dxa"/>
            <w:shd w:val="clear" w:color="auto" w:fill="auto"/>
            <w:vAlign w:val="center"/>
          </w:tcPr>
          <w:p w14:paraId="21974D8D" w14:textId="77777777" w:rsidR="00C351D7" w:rsidRDefault="00C351D7" w:rsidP="00861ABC">
            <w:pPr>
              <w:rPr>
                <w:rFonts w:ascii="Arial" w:hAnsi="Arial"/>
                <w:color w:val="000000"/>
                <w:szCs w:val="24"/>
                <w:lang w:bidi="fa-IR"/>
              </w:rPr>
            </w:pPr>
          </w:p>
        </w:tc>
      </w:tr>
      <w:tr w:rsidR="00C351D7" w:rsidRPr="002253DD" w14:paraId="74E1676E" w14:textId="77777777" w:rsidTr="00861ABC">
        <w:trPr>
          <w:jc w:val="center"/>
        </w:trPr>
        <w:tc>
          <w:tcPr>
            <w:tcW w:w="635" w:type="dxa"/>
            <w:shd w:val="clear" w:color="auto" w:fill="auto"/>
          </w:tcPr>
          <w:p w14:paraId="03011888" w14:textId="77777777" w:rsidR="00C351D7" w:rsidRDefault="008A4307" w:rsidP="00861ABC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rFonts w:hint="cs"/>
                <w:szCs w:val="24"/>
                <w:rtl/>
              </w:rPr>
              <w:t>7</w:t>
            </w:r>
          </w:p>
        </w:tc>
        <w:tc>
          <w:tcPr>
            <w:tcW w:w="2269" w:type="dxa"/>
            <w:shd w:val="clear" w:color="auto" w:fill="auto"/>
            <w:vAlign w:val="center"/>
          </w:tcPr>
          <w:p w14:paraId="5C16C10B" w14:textId="77777777" w:rsidR="00C351D7" w:rsidRDefault="008C1DAD" w:rsidP="00861ABC">
            <w:pPr>
              <w:bidi w:val="0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Fd</w:t>
            </w:r>
            <w:r w:rsidR="00C351D7">
              <w:rPr>
                <w:color w:val="000000"/>
                <w:szCs w:val="24"/>
                <w:lang w:bidi="fa-IR"/>
              </w:rPr>
              <w:t>ate</w:t>
            </w:r>
          </w:p>
        </w:tc>
        <w:tc>
          <w:tcPr>
            <w:tcW w:w="1743" w:type="dxa"/>
            <w:shd w:val="clear" w:color="auto" w:fill="auto"/>
            <w:vAlign w:val="center"/>
          </w:tcPr>
          <w:p w14:paraId="6FF8A035" w14:textId="77777777" w:rsidR="00C351D7" w:rsidRDefault="00C351D7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مدت شروع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30270099" w14:textId="77777777" w:rsidR="00C351D7" w:rsidRDefault="00C351D7" w:rsidP="00861ABC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varchar</w:t>
            </w:r>
          </w:p>
        </w:tc>
        <w:tc>
          <w:tcPr>
            <w:tcW w:w="666" w:type="dxa"/>
            <w:shd w:val="clear" w:color="auto" w:fill="auto"/>
            <w:vAlign w:val="center"/>
          </w:tcPr>
          <w:p w14:paraId="634EC46C" w14:textId="77777777" w:rsidR="00C351D7" w:rsidRDefault="00C351D7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10</w:t>
            </w:r>
          </w:p>
        </w:tc>
        <w:tc>
          <w:tcPr>
            <w:tcW w:w="615" w:type="dxa"/>
            <w:shd w:val="clear" w:color="auto" w:fill="auto"/>
            <w:vAlign w:val="center"/>
          </w:tcPr>
          <w:p w14:paraId="5FD25114" w14:textId="77777777" w:rsidR="00C351D7" w:rsidRDefault="00C351D7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56" w:type="dxa"/>
            <w:shd w:val="clear" w:color="auto" w:fill="auto"/>
            <w:vAlign w:val="center"/>
          </w:tcPr>
          <w:p w14:paraId="227D510C" w14:textId="77777777" w:rsidR="00C351D7" w:rsidRDefault="00C351D7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97" w:type="dxa"/>
            <w:shd w:val="clear" w:color="auto" w:fill="auto"/>
            <w:vAlign w:val="center"/>
          </w:tcPr>
          <w:p w14:paraId="3C9AF899" w14:textId="77777777" w:rsidR="00C351D7" w:rsidRDefault="00C351D7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24" w:type="dxa"/>
            <w:shd w:val="clear" w:color="auto" w:fill="auto"/>
            <w:vAlign w:val="center"/>
          </w:tcPr>
          <w:p w14:paraId="203FEB1D" w14:textId="77777777" w:rsidR="00C351D7" w:rsidRDefault="00C351D7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14" w:type="dxa"/>
            <w:shd w:val="clear" w:color="auto" w:fill="auto"/>
            <w:vAlign w:val="center"/>
          </w:tcPr>
          <w:p w14:paraId="4F2B6FBB" w14:textId="77777777" w:rsidR="00C351D7" w:rsidRDefault="00C351D7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046" w:type="dxa"/>
            <w:shd w:val="clear" w:color="auto" w:fill="auto"/>
            <w:vAlign w:val="center"/>
          </w:tcPr>
          <w:p w14:paraId="506A3B9D" w14:textId="77777777" w:rsidR="00C351D7" w:rsidRPr="0031579B" w:rsidRDefault="00C351D7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509" w:type="dxa"/>
            <w:shd w:val="clear" w:color="auto" w:fill="auto"/>
            <w:vAlign w:val="center"/>
          </w:tcPr>
          <w:p w14:paraId="167DD858" w14:textId="77777777" w:rsidR="00C351D7" w:rsidRDefault="00C351D7" w:rsidP="00861ABC">
            <w:pPr>
              <w:rPr>
                <w:rFonts w:ascii="Arial" w:hAnsi="Arial"/>
                <w:color w:val="000000"/>
                <w:szCs w:val="24"/>
                <w:lang w:bidi="fa-IR"/>
              </w:rPr>
            </w:pPr>
          </w:p>
        </w:tc>
      </w:tr>
      <w:tr w:rsidR="00C351D7" w:rsidRPr="002253DD" w14:paraId="3FDD3DF3" w14:textId="77777777" w:rsidTr="00861ABC">
        <w:trPr>
          <w:jc w:val="center"/>
        </w:trPr>
        <w:tc>
          <w:tcPr>
            <w:tcW w:w="635" w:type="dxa"/>
            <w:shd w:val="clear" w:color="auto" w:fill="auto"/>
          </w:tcPr>
          <w:p w14:paraId="0649E166" w14:textId="77777777" w:rsidR="00C351D7" w:rsidRDefault="008A4307" w:rsidP="00861ABC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rFonts w:hint="cs"/>
                <w:szCs w:val="24"/>
                <w:rtl/>
              </w:rPr>
              <w:t>8</w:t>
            </w:r>
          </w:p>
        </w:tc>
        <w:tc>
          <w:tcPr>
            <w:tcW w:w="2269" w:type="dxa"/>
            <w:shd w:val="clear" w:color="auto" w:fill="auto"/>
            <w:vAlign w:val="center"/>
          </w:tcPr>
          <w:p w14:paraId="5B58B209" w14:textId="77777777" w:rsidR="00C351D7" w:rsidRDefault="008C1DAD" w:rsidP="00861ABC">
            <w:pPr>
              <w:bidi w:val="0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Td</w:t>
            </w:r>
            <w:r w:rsidR="00C351D7">
              <w:rPr>
                <w:color w:val="000000"/>
                <w:szCs w:val="24"/>
                <w:lang w:bidi="fa-IR"/>
              </w:rPr>
              <w:t>ate</w:t>
            </w:r>
          </w:p>
        </w:tc>
        <w:tc>
          <w:tcPr>
            <w:tcW w:w="1743" w:type="dxa"/>
            <w:shd w:val="clear" w:color="auto" w:fill="auto"/>
            <w:vAlign w:val="center"/>
          </w:tcPr>
          <w:p w14:paraId="74B2F502" w14:textId="77777777" w:rsidR="00C351D7" w:rsidRDefault="00C351D7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مدت پايان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106E4398" w14:textId="77777777" w:rsidR="00C351D7" w:rsidRDefault="00C351D7" w:rsidP="00861ABC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varchar</w:t>
            </w:r>
          </w:p>
        </w:tc>
        <w:tc>
          <w:tcPr>
            <w:tcW w:w="666" w:type="dxa"/>
            <w:shd w:val="clear" w:color="auto" w:fill="auto"/>
            <w:vAlign w:val="center"/>
          </w:tcPr>
          <w:p w14:paraId="7123C70D" w14:textId="77777777" w:rsidR="00C351D7" w:rsidRDefault="00C351D7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10</w:t>
            </w:r>
          </w:p>
        </w:tc>
        <w:tc>
          <w:tcPr>
            <w:tcW w:w="615" w:type="dxa"/>
            <w:shd w:val="clear" w:color="auto" w:fill="auto"/>
            <w:vAlign w:val="center"/>
          </w:tcPr>
          <w:p w14:paraId="04983DB4" w14:textId="77777777" w:rsidR="00C351D7" w:rsidRDefault="00C351D7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56" w:type="dxa"/>
            <w:shd w:val="clear" w:color="auto" w:fill="auto"/>
            <w:vAlign w:val="center"/>
          </w:tcPr>
          <w:p w14:paraId="5F83DF28" w14:textId="77777777" w:rsidR="00C351D7" w:rsidRDefault="00C351D7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97" w:type="dxa"/>
            <w:shd w:val="clear" w:color="auto" w:fill="auto"/>
            <w:vAlign w:val="center"/>
          </w:tcPr>
          <w:p w14:paraId="6114E748" w14:textId="77777777" w:rsidR="00C351D7" w:rsidRDefault="00C351D7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24" w:type="dxa"/>
            <w:shd w:val="clear" w:color="auto" w:fill="auto"/>
            <w:vAlign w:val="center"/>
          </w:tcPr>
          <w:p w14:paraId="79F9A89E" w14:textId="77777777" w:rsidR="00C351D7" w:rsidRDefault="00C351D7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14" w:type="dxa"/>
            <w:shd w:val="clear" w:color="auto" w:fill="auto"/>
            <w:vAlign w:val="center"/>
          </w:tcPr>
          <w:p w14:paraId="79C6B213" w14:textId="77777777" w:rsidR="00C351D7" w:rsidRDefault="00C351D7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046" w:type="dxa"/>
            <w:shd w:val="clear" w:color="auto" w:fill="auto"/>
            <w:vAlign w:val="center"/>
          </w:tcPr>
          <w:p w14:paraId="56AA8CB2" w14:textId="77777777" w:rsidR="00C351D7" w:rsidRPr="0031579B" w:rsidRDefault="00C351D7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509" w:type="dxa"/>
            <w:shd w:val="clear" w:color="auto" w:fill="auto"/>
            <w:vAlign w:val="center"/>
          </w:tcPr>
          <w:p w14:paraId="67E46400" w14:textId="77777777" w:rsidR="00C351D7" w:rsidRDefault="00C351D7" w:rsidP="00861ABC">
            <w:pPr>
              <w:rPr>
                <w:rFonts w:ascii="Arial" w:hAnsi="Arial"/>
                <w:color w:val="000000"/>
                <w:szCs w:val="24"/>
                <w:lang w:bidi="fa-IR"/>
              </w:rPr>
            </w:pPr>
          </w:p>
        </w:tc>
      </w:tr>
      <w:tr w:rsidR="00C351D7" w:rsidRPr="002253DD" w14:paraId="743C8E25" w14:textId="77777777" w:rsidTr="00861ABC">
        <w:trPr>
          <w:jc w:val="center"/>
        </w:trPr>
        <w:tc>
          <w:tcPr>
            <w:tcW w:w="635" w:type="dxa"/>
            <w:shd w:val="clear" w:color="auto" w:fill="auto"/>
          </w:tcPr>
          <w:p w14:paraId="259E66F9" w14:textId="77777777" w:rsidR="00C351D7" w:rsidRDefault="008A4307" w:rsidP="00861ABC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rFonts w:hint="cs"/>
                <w:szCs w:val="24"/>
                <w:rtl/>
              </w:rPr>
              <w:t>9</w:t>
            </w:r>
          </w:p>
        </w:tc>
        <w:tc>
          <w:tcPr>
            <w:tcW w:w="2269" w:type="dxa"/>
            <w:shd w:val="clear" w:color="auto" w:fill="auto"/>
            <w:vAlign w:val="center"/>
          </w:tcPr>
          <w:p w14:paraId="48E1342D" w14:textId="77777777" w:rsidR="00C351D7" w:rsidRDefault="00C351D7" w:rsidP="00861ABC">
            <w:pPr>
              <w:bidi w:val="0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neededLogin</w:t>
            </w:r>
          </w:p>
        </w:tc>
        <w:tc>
          <w:tcPr>
            <w:tcW w:w="1743" w:type="dxa"/>
            <w:shd w:val="clear" w:color="auto" w:fill="auto"/>
            <w:vAlign w:val="center"/>
          </w:tcPr>
          <w:p w14:paraId="029B7466" w14:textId="77777777" w:rsidR="00C351D7" w:rsidRDefault="00C351D7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نياز به لاگين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20CD1C90" w14:textId="77777777" w:rsidR="00C351D7" w:rsidRDefault="00C351D7" w:rsidP="00861ABC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boolean</w:t>
            </w:r>
          </w:p>
        </w:tc>
        <w:tc>
          <w:tcPr>
            <w:tcW w:w="666" w:type="dxa"/>
            <w:shd w:val="clear" w:color="auto" w:fill="auto"/>
            <w:vAlign w:val="center"/>
          </w:tcPr>
          <w:p w14:paraId="77CD79EE" w14:textId="77777777" w:rsidR="00C351D7" w:rsidRDefault="00C351D7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615" w:type="dxa"/>
            <w:shd w:val="clear" w:color="auto" w:fill="auto"/>
            <w:vAlign w:val="center"/>
          </w:tcPr>
          <w:p w14:paraId="20CBAA75" w14:textId="77777777" w:rsidR="00C351D7" w:rsidRDefault="00C351D7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56" w:type="dxa"/>
            <w:shd w:val="clear" w:color="auto" w:fill="auto"/>
            <w:vAlign w:val="center"/>
          </w:tcPr>
          <w:p w14:paraId="4056FBE2" w14:textId="77777777" w:rsidR="00C351D7" w:rsidRDefault="00C351D7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97" w:type="dxa"/>
            <w:shd w:val="clear" w:color="auto" w:fill="auto"/>
            <w:vAlign w:val="center"/>
          </w:tcPr>
          <w:p w14:paraId="6409DB7A" w14:textId="77777777" w:rsidR="00C351D7" w:rsidRDefault="00C351D7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824" w:type="dxa"/>
            <w:shd w:val="clear" w:color="auto" w:fill="auto"/>
            <w:vAlign w:val="center"/>
          </w:tcPr>
          <w:p w14:paraId="6935B102" w14:textId="77777777" w:rsidR="00C351D7" w:rsidRDefault="00C351D7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14" w:type="dxa"/>
            <w:shd w:val="clear" w:color="auto" w:fill="auto"/>
            <w:vAlign w:val="center"/>
          </w:tcPr>
          <w:p w14:paraId="4BD483D3" w14:textId="77777777" w:rsidR="00C351D7" w:rsidRDefault="00C351D7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false</w:t>
            </w:r>
          </w:p>
        </w:tc>
        <w:tc>
          <w:tcPr>
            <w:tcW w:w="1046" w:type="dxa"/>
            <w:shd w:val="clear" w:color="auto" w:fill="auto"/>
            <w:vAlign w:val="center"/>
          </w:tcPr>
          <w:p w14:paraId="32D21749" w14:textId="77777777" w:rsidR="00C351D7" w:rsidRPr="0031579B" w:rsidRDefault="00C351D7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509" w:type="dxa"/>
            <w:shd w:val="clear" w:color="auto" w:fill="auto"/>
            <w:vAlign w:val="center"/>
          </w:tcPr>
          <w:p w14:paraId="40D418FF" w14:textId="77777777" w:rsidR="00C351D7" w:rsidRDefault="00C351D7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/>
                <w:color w:val="000000"/>
                <w:szCs w:val="24"/>
                <w:lang w:bidi="fa-IR"/>
              </w:rPr>
              <w:t>False</w:t>
            </w: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 xml:space="preserve"> نياز به لاگين ندارد</w:t>
            </w:r>
          </w:p>
          <w:p w14:paraId="23CFC16F" w14:textId="77777777" w:rsidR="00C351D7" w:rsidRDefault="00C351D7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/>
                <w:color w:val="000000"/>
                <w:szCs w:val="24"/>
                <w:lang w:bidi="fa-IR"/>
              </w:rPr>
              <w:t>True</w:t>
            </w: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 xml:space="preserve"> نياز به لاگين دارد</w:t>
            </w:r>
          </w:p>
        </w:tc>
      </w:tr>
    </w:tbl>
    <w:p w14:paraId="522624F1" w14:textId="77777777" w:rsidR="00E95021" w:rsidRDefault="00E95021" w:rsidP="00E95021">
      <w:pPr>
        <w:rPr>
          <w:rtl/>
          <w:lang w:bidi="fa-IR"/>
        </w:rPr>
      </w:pPr>
    </w:p>
    <w:p w14:paraId="1C640300" w14:textId="77777777" w:rsidR="00E84669" w:rsidRDefault="00E84669" w:rsidP="00E95021">
      <w:pPr>
        <w:rPr>
          <w:rtl/>
          <w:lang w:bidi="fa-IR"/>
        </w:rPr>
      </w:pPr>
    </w:p>
    <w:tbl>
      <w:tblPr>
        <w:bidiVisual/>
        <w:tblW w:w="1295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981"/>
        <w:gridCol w:w="2367"/>
        <w:gridCol w:w="2147"/>
        <w:gridCol w:w="3457"/>
      </w:tblGrid>
      <w:tr w:rsidR="00E84669" w:rsidRPr="00580529" w14:paraId="1392AB10" w14:textId="77777777" w:rsidTr="00861ABC">
        <w:trPr>
          <w:trHeight w:val="317"/>
          <w:jc w:val="center"/>
        </w:trPr>
        <w:tc>
          <w:tcPr>
            <w:tcW w:w="4981" w:type="dxa"/>
            <w:shd w:val="clear" w:color="auto" w:fill="F2F2F2"/>
            <w:vAlign w:val="center"/>
          </w:tcPr>
          <w:p w14:paraId="43D3DB7C" w14:textId="77777777" w:rsidR="00E84669" w:rsidRPr="00580529" w:rsidRDefault="00E84669" w:rsidP="00861ABC">
            <w:pPr>
              <w:ind w:left="-64"/>
              <w:jc w:val="center"/>
              <w:rPr>
                <w:b/>
                <w:bCs/>
                <w:sz w:val="20"/>
                <w:szCs w:val="20"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نام ارتباط</w:t>
            </w:r>
          </w:p>
        </w:tc>
        <w:tc>
          <w:tcPr>
            <w:tcW w:w="2367" w:type="dxa"/>
            <w:shd w:val="clear" w:color="auto" w:fill="F2F2F2"/>
            <w:vAlign w:val="center"/>
          </w:tcPr>
          <w:p w14:paraId="3197FEA3" w14:textId="77777777" w:rsidR="00E84669" w:rsidRPr="00580529" w:rsidRDefault="00E84669" w:rsidP="00861ABC">
            <w:pPr>
              <w:ind w:left="-64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نام فيلد ارتباطي</w:t>
            </w:r>
          </w:p>
        </w:tc>
        <w:tc>
          <w:tcPr>
            <w:tcW w:w="2147" w:type="dxa"/>
            <w:shd w:val="clear" w:color="auto" w:fill="F2F2F2"/>
            <w:vAlign w:val="center"/>
          </w:tcPr>
          <w:p w14:paraId="2F107DD8" w14:textId="77777777" w:rsidR="00E84669" w:rsidRPr="00580529" w:rsidRDefault="00E84669" w:rsidP="00861ABC">
            <w:pPr>
              <w:ind w:left="-64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نام جدول مرتبط</w:t>
            </w:r>
          </w:p>
        </w:tc>
        <w:tc>
          <w:tcPr>
            <w:tcW w:w="3457" w:type="dxa"/>
            <w:shd w:val="clear" w:color="auto" w:fill="F2F2F2"/>
            <w:vAlign w:val="center"/>
          </w:tcPr>
          <w:p w14:paraId="26B89E03" w14:textId="77777777" w:rsidR="00E84669" w:rsidRPr="00580529" w:rsidRDefault="00E84669" w:rsidP="00861ABC">
            <w:pPr>
              <w:ind w:left="-64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فيلد ارتباطي از جدول مرتبط</w:t>
            </w:r>
          </w:p>
        </w:tc>
      </w:tr>
      <w:tr w:rsidR="00E84669" w:rsidRPr="00D87008" w14:paraId="1167D20A" w14:textId="77777777" w:rsidTr="00861ABC">
        <w:trPr>
          <w:jc w:val="center"/>
        </w:trPr>
        <w:tc>
          <w:tcPr>
            <w:tcW w:w="4981" w:type="dxa"/>
            <w:vAlign w:val="center"/>
          </w:tcPr>
          <w:p w14:paraId="7CB953B5" w14:textId="77777777" w:rsidR="00E84669" w:rsidRPr="00D87008" w:rsidRDefault="00E84669" w:rsidP="00E84669">
            <w:pPr>
              <w:bidi w:val="0"/>
              <w:ind w:left="-64"/>
              <w:jc w:val="center"/>
              <w:rPr>
                <w:rFonts w:cs="Times New Roman"/>
                <w:szCs w:val="24"/>
                <w:lang w:bidi="fa-IR"/>
              </w:rPr>
            </w:pPr>
            <w:r>
              <w:rPr>
                <w:rFonts w:cs="Times New Roman"/>
                <w:szCs w:val="24"/>
                <w:lang w:bidi="fa-IR"/>
              </w:rPr>
              <w:t>fk_Plans</w:t>
            </w:r>
          </w:p>
        </w:tc>
        <w:tc>
          <w:tcPr>
            <w:tcW w:w="2367" w:type="dxa"/>
            <w:vAlign w:val="center"/>
          </w:tcPr>
          <w:p w14:paraId="6CCD5138" w14:textId="77777777" w:rsidR="00E84669" w:rsidRPr="00D87008" w:rsidRDefault="00E84669" w:rsidP="00861ABC">
            <w:pPr>
              <w:bidi w:val="0"/>
              <w:ind w:left="-64"/>
              <w:jc w:val="center"/>
              <w:rPr>
                <w:rFonts w:cs="Times New Roman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ParentPlanId</w:t>
            </w:r>
          </w:p>
        </w:tc>
        <w:tc>
          <w:tcPr>
            <w:tcW w:w="2147" w:type="dxa"/>
            <w:vAlign w:val="center"/>
          </w:tcPr>
          <w:p w14:paraId="1BB1C4F6" w14:textId="77777777" w:rsidR="00E84669" w:rsidRPr="00D87008" w:rsidRDefault="00E84669" w:rsidP="00861ABC">
            <w:pPr>
              <w:bidi w:val="0"/>
              <w:ind w:left="-64"/>
              <w:jc w:val="center"/>
              <w:rPr>
                <w:rFonts w:cs="Times New Roman"/>
                <w:szCs w:val="24"/>
              </w:rPr>
            </w:pPr>
            <w:r>
              <w:rPr>
                <w:lang w:bidi="fa-IR"/>
              </w:rPr>
              <w:t>tblPlans</w:t>
            </w:r>
          </w:p>
        </w:tc>
        <w:tc>
          <w:tcPr>
            <w:tcW w:w="3457" w:type="dxa"/>
            <w:vAlign w:val="center"/>
          </w:tcPr>
          <w:p w14:paraId="0DDDCF56" w14:textId="77777777" w:rsidR="00E84669" w:rsidRPr="00D87008" w:rsidRDefault="00E84669" w:rsidP="00861ABC">
            <w:pPr>
              <w:bidi w:val="0"/>
              <w:ind w:left="-64"/>
              <w:jc w:val="center"/>
              <w:rPr>
                <w:rFonts w:cs="Times New Roman"/>
                <w:szCs w:val="24"/>
              </w:rPr>
            </w:pPr>
            <w:r>
              <w:rPr>
                <w:color w:val="000000"/>
                <w:szCs w:val="24"/>
              </w:rPr>
              <w:t>PlanId</w:t>
            </w:r>
          </w:p>
        </w:tc>
      </w:tr>
    </w:tbl>
    <w:p w14:paraId="56F17B29" w14:textId="77777777" w:rsidR="00E84669" w:rsidRPr="00E95021" w:rsidRDefault="00E84669" w:rsidP="00E95021">
      <w:pPr>
        <w:rPr>
          <w:lang w:bidi="fa-IR"/>
        </w:rPr>
      </w:pPr>
    </w:p>
    <w:p w14:paraId="090EB036" w14:textId="77777777" w:rsidR="009A5326" w:rsidRDefault="009A5326" w:rsidP="006D5AB0">
      <w:pPr>
        <w:pStyle w:val="Heading2"/>
      </w:pPr>
      <w:bookmarkStart w:id="17" w:name="_Toc65932965"/>
      <w:r>
        <w:rPr>
          <w:rFonts w:hint="cs"/>
          <w:rtl/>
        </w:rPr>
        <w:t>جدول تخصيص نيازمند به طرح</w:t>
      </w:r>
      <w:r w:rsidR="00AE4D31">
        <w:rPr>
          <w:rFonts w:hint="cs"/>
          <w:rtl/>
        </w:rPr>
        <w:t xml:space="preserve"> </w:t>
      </w:r>
      <w:r w:rsidR="00AE4D31">
        <w:t>tblAssignNeedyToPlans</w:t>
      </w:r>
      <w:bookmarkEnd w:id="17"/>
      <w:r w:rsidR="00DF51BC">
        <w:t xml:space="preserve"> </w:t>
      </w:r>
    </w:p>
    <w:tbl>
      <w:tblPr>
        <w:bidiVisual/>
        <w:tblW w:w="146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7"/>
        <w:gridCol w:w="2136"/>
        <w:gridCol w:w="1560"/>
        <w:gridCol w:w="977"/>
        <w:gridCol w:w="663"/>
        <w:gridCol w:w="724"/>
        <w:gridCol w:w="903"/>
        <w:gridCol w:w="895"/>
        <w:gridCol w:w="990"/>
        <w:gridCol w:w="736"/>
        <w:gridCol w:w="1272"/>
        <w:gridCol w:w="3027"/>
      </w:tblGrid>
      <w:tr w:rsidR="00533996" w:rsidRPr="00864C51" w14:paraId="4AF667E0" w14:textId="77777777" w:rsidTr="00861ABC">
        <w:trPr>
          <w:jc w:val="center"/>
        </w:trPr>
        <w:tc>
          <w:tcPr>
            <w:tcW w:w="14630" w:type="dxa"/>
            <w:gridSpan w:val="12"/>
            <w:shd w:val="clear" w:color="auto" w:fill="auto"/>
          </w:tcPr>
          <w:p w14:paraId="138AB2B4" w14:textId="77777777" w:rsidR="00533996" w:rsidRPr="000D0112" w:rsidRDefault="00533996" w:rsidP="00D00563">
            <w:pPr>
              <w:pStyle w:val="ListParagraph"/>
              <w:ind w:left="0"/>
              <w:rPr>
                <w:b/>
                <w:bCs/>
                <w:szCs w:val="24"/>
                <w:rtl/>
                <w:lang w:bidi="fa-IR"/>
              </w:rPr>
            </w:pPr>
            <w:r w:rsidRPr="000D0112">
              <w:rPr>
                <w:rFonts w:hint="cs"/>
                <w:b/>
                <w:bCs/>
                <w:szCs w:val="24"/>
                <w:rtl/>
              </w:rPr>
              <w:t>شرح</w:t>
            </w:r>
            <w:r w:rsidRPr="000D0112">
              <w:rPr>
                <w:b/>
                <w:bCs/>
                <w:szCs w:val="24"/>
                <w:rtl/>
              </w:rPr>
              <w:t xml:space="preserve"> </w:t>
            </w:r>
            <w:r w:rsidRPr="000D0112">
              <w:rPr>
                <w:rFonts w:hint="cs"/>
                <w:b/>
                <w:bCs/>
                <w:szCs w:val="24"/>
                <w:rtl/>
              </w:rPr>
              <w:t>جدول</w:t>
            </w:r>
            <w:r w:rsidRPr="000D0112">
              <w:rPr>
                <w:b/>
                <w:bCs/>
                <w:szCs w:val="24"/>
                <w:rtl/>
              </w:rPr>
              <w:t xml:space="preserve">: </w:t>
            </w:r>
            <w:r>
              <w:rPr>
                <w:rFonts w:hint="cs"/>
                <w:b/>
                <w:bCs/>
                <w:szCs w:val="24"/>
                <w:rtl/>
                <w:lang w:bidi="fa-IR"/>
              </w:rPr>
              <w:t xml:space="preserve">دراين جدول به </w:t>
            </w:r>
            <w:r w:rsidR="00D00563">
              <w:rPr>
                <w:rFonts w:hint="cs"/>
                <w:b/>
                <w:bCs/>
                <w:szCs w:val="24"/>
                <w:rtl/>
                <w:lang w:bidi="fa-IR"/>
              </w:rPr>
              <w:t>طرح هاي خيريه نيازمندان تخصيص مي يابند.</w:t>
            </w:r>
          </w:p>
        </w:tc>
      </w:tr>
      <w:tr w:rsidR="00533996" w:rsidRPr="00864C51" w14:paraId="54F165B9" w14:textId="77777777" w:rsidTr="00861ABC">
        <w:trPr>
          <w:trHeight w:val="1171"/>
          <w:jc w:val="center"/>
        </w:trPr>
        <w:tc>
          <w:tcPr>
            <w:tcW w:w="747" w:type="dxa"/>
            <w:shd w:val="clear" w:color="auto" w:fill="auto"/>
          </w:tcPr>
          <w:p w14:paraId="69FBD6F6" w14:textId="77777777" w:rsidR="00533996" w:rsidRPr="000D0112" w:rsidRDefault="00533996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lastRenderedPageBreak/>
              <w:t>رديف</w:t>
            </w:r>
          </w:p>
        </w:tc>
        <w:tc>
          <w:tcPr>
            <w:tcW w:w="2054" w:type="dxa"/>
            <w:shd w:val="clear" w:color="auto" w:fill="auto"/>
          </w:tcPr>
          <w:p w14:paraId="7D728C5B" w14:textId="77777777" w:rsidR="00533996" w:rsidRPr="000D0112" w:rsidRDefault="00533996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نام فيلد لاتين</w:t>
            </w:r>
          </w:p>
        </w:tc>
        <w:tc>
          <w:tcPr>
            <w:tcW w:w="1583" w:type="dxa"/>
            <w:shd w:val="clear" w:color="auto" w:fill="auto"/>
          </w:tcPr>
          <w:p w14:paraId="2E7F7BF7" w14:textId="77777777" w:rsidR="00533996" w:rsidRPr="000D0112" w:rsidRDefault="00533996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نام فيلد فارسي</w:t>
            </w:r>
          </w:p>
        </w:tc>
        <w:tc>
          <w:tcPr>
            <w:tcW w:w="978" w:type="dxa"/>
            <w:shd w:val="clear" w:color="auto" w:fill="auto"/>
          </w:tcPr>
          <w:p w14:paraId="6BC384C6" w14:textId="77777777" w:rsidR="00533996" w:rsidRPr="000D0112" w:rsidRDefault="00533996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نوع داده</w:t>
            </w:r>
          </w:p>
        </w:tc>
        <w:tc>
          <w:tcPr>
            <w:tcW w:w="663" w:type="dxa"/>
            <w:shd w:val="clear" w:color="auto" w:fill="auto"/>
          </w:tcPr>
          <w:p w14:paraId="46C99C29" w14:textId="77777777" w:rsidR="00533996" w:rsidRPr="000D0112" w:rsidRDefault="00533996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طول داده</w:t>
            </w:r>
          </w:p>
        </w:tc>
        <w:tc>
          <w:tcPr>
            <w:tcW w:w="724" w:type="dxa"/>
            <w:shd w:val="clear" w:color="auto" w:fill="auto"/>
          </w:tcPr>
          <w:p w14:paraId="3F78B107" w14:textId="77777777" w:rsidR="00533996" w:rsidRPr="000D0112" w:rsidRDefault="00533996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کليد اصلي</w:t>
            </w:r>
          </w:p>
        </w:tc>
        <w:tc>
          <w:tcPr>
            <w:tcW w:w="903" w:type="dxa"/>
            <w:shd w:val="clear" w:color="auto" w:fill="auto"/>
          </w:tcPr>
          <w:p w14:paraId="142C351C" w14:textId="77777777" w:rsidR="00533996" w:rsidRPr="000D0112" w:rsidRDefault="00533996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کليد خارجي</w:t>
            </w:r>
          </w:p>
        </w:tc>
        <w:tc>
          <w:tcPr>
            <w:tcW w:w="895" w:type="dxa"/>
            <w:shd w:val="clear" w:color="auto" w:fill="auto"/>
          </w:tcPr>
          <w:p w14:paraId="7EFE254C" w14:textId="77777777" w:rsidR="00533996" w:rsidRPr="000D0112" w:rsidRDefault="00533996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اجباري بودن</w:t>
            </w:r>
          </w:p>
        </w:tc>
        <w:tc>
          <w:tcPr>
            <w:tcW w:w="990" w:type="dxa"/>
            <w:shd w:val="clear" w:color="auto" w:fill="auto"/>
          </w:tcPr>
          <w:p w14:paraId="76E9C24D" w14:textId="77777777" w:rsidR="00533996" w:rsidRPr="000D0112" w:rsidRDefault="00533996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ايندکس يکتا</w:t>
            </w:r>
          </w:p>
        </w:tc>
        <w:tc>
          <w:tcPr>
            <w:tcW w:w="736" w:type="dxa"/>
            <w:shd w:val="clear" w:color="auto" w:fill="auto"/>
          </w:tcPr>
          <w:p w14:paraId="00D0012F" w14:textId="77777777" w:rsidR="00533996" w:rsidRPr="000D0112" w:rsidRDefault="00533996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مقدار پيش فرض</w:t>
            </w:r>
          </w:p>
        </w:tc>
        <w:tc>
          <w:tcPr>
            <w:tcW w:w="1272" w:type="dxa"/>
            <w:shd w:val="clear" w:color="auto" w:fill="auto"/>
          </w:tcPr>
          <w:p w14:paraId="46CA0944" w14:textId="77777777" w:rsidR="00533996" w:rsidRPr="000D0112" w:rsidRDefault="00533996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مقاديرمجاز</w:t>
            </w:r>
          </w:p>
        </w:tc>
        <w:tc>
          <w:tcPr>
            <w:tcW w:w="3085" w:type="dxa"/>
            <w:shd w:val="clear" w:color="auto" w:fill="auto"/>
          </w:tcPr>
          <w:p w14:paraId="4FD26173" w14:textId="77777777" w:rsidR="00533996" w:rsidRPr="000D0112" w:rsidRDefault="00533996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توضيحات</w:t>
            </w:r>
          </w:p>
        </w:tc>
      </w:tr>
      <w:tr w:rsidR="00533996" w:rsidRPr="002253DD" w14:paraId="54E69940" w14:textId="77777777" w:rsidTr="00861ABC">
        <w:trPr>
          <w:jc w:val="center"/>
        </w:trPr>
        <w:tc>
          <w:tcPr>
            <w:tcW w:w="747" w:type="dxa"/>
            <w:shd w:val="clear" w:color="auto" w:fill="auto"/>
          </w:tcPr>
          <w:p w14:paraId="4BD84817" w14:textId="77777777" w:rsidR="00533996" w:rsidRPr="0031579B" w:rsidRDefault="00533996" w:rsidP="00861ABC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2054" w:type="dxa"/>
            <w:shd w:val="clear" w:color="auto" w:fill="auto"/>
            <w:vAlign w:val="center"/>
          </w:tcPr>
          <w:p w14:paraId="43528B0C" w14:textId="77777777" w:rsidR="00533996" w:rsidRPr="0031579B" w:rsidRDefault="0056422B" w:rsidP="00861ABC">
            <w:pPr>
              <w:bidi w:val="0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AssignNeedyPlanId</w:t>
            </w:r>
          </w:p>
        </w:tc>
        <w:tc>
          <w:tcPr>
            <w:tcW w:w="1583" w:type="dxa"/>
            <w:shd w:val="clear" w:color="auto" w:fill="auto"/>
            <w:vAlign w:val="center"/>
          </w:tcPr>
          <w:p w14:paraId="50AD2C64" w14:textId="77777777" w:rsidR="00533996" w:rsidRPr="0031579B" w:rsidRDefault="0056422B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شناسه تخصيص نيازمند به طرح</w:t>
            </w:r>
          </w:p>
        </w:tc>
        <w:tc>
          <w:tcPr>
            <w:tcW w:w="978" w:type="dxa"/>
            <w:shd w:val="clear" w:color="auto" w:fill="auto"/>
            <w:vAlign w:val="center"/>
          </w:tcPr>
          <w:p w14:paraId="1E8CDAC9" w14:textId="77777777" w:rsidR="00533996" w:rsidRPr="0031579B" w:rsidRDefault="0056422B" w:rsidP="00861ABC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663" w:type="dxa"/>
            <w:shd w:val="clear" w:color="auto" w:fill="auto"/>
            <w:vAlign w:val="center"/>
          </w:tcPr>
          <w:p w14:paraId="1CB21E6C" w14:textId="77777777" w:rsidR="00533996" w:rsidRPr="0031579B" w:rsidRDefault="00533996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24" w:type="dxa"/>
            <w:shd w:val="clear" w:color="auto" w:fill="auto"/>
            <w:vAlign w:val="center"/>
          </w:tcPr>
          <w:p w14:paraId="7845E10F" w14:textId="77777777" w:rsidR="00533996" w:rsidRPr="0031579B" w:rsidRDefault="0056422B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03" w:type="dxa"/>
            <w:shd w:val="clear" w:color="auto" w:fill="auto"/>
            <w:vAlign w:val="center"/>
          </w:tcPr>
          <w:p w14:paraId="2BD7F5C2" w14:textId="77777777" w:rsidR="00533996" w:rsidRPr="0031579B" w:rsidRDefault="00533996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14:paraId="16FBF051" w14:textId="77777777" w:rsidR="00533996" w:rsidRPr="0031579B" w:rsidRDefault="000C188F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14:paraId="5A3F08EC" w14:textId="77777777" w:rsidR="00533996" w:rsidRPr="0031579B" w:rsidRDefault="00533996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14:paraId="3F463A19" w14:textId="77777777" w:rsidR="00533996" w:rsidRPr="0031579B" w:rsidRDefault="00533996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14:paraId="042FAE4C" w14:textId="77777777" w:rsidR="00533996" w:rsidRPr="0031579B" w:rsidRDefault="00533996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85" w:type="dxa"/>
            <w:shd w:val="clear" w:color="auto" w:fill="auto"/>
            <w:vAlign w:val="center"/>
          </w:tcPr>
          <w:p w14:paraId="343E4B96" w14:textId="77777777" w:rsidR="00533996" w:rsidRPr="0031579B" w:rsidRDefault="00533996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</w:p>
        </w:tc>
      </w:tr>
      <w:tr w:rsidR="0056422B" w:rsidRPr="002253DD" w14:paraId="0BBD81A3" w14:textId="77777777" w:rsidTr="00861ABC">
        <w:trPr>
          <w:jc w:val="center"/>
        </w:trPr>
        <w:tc>
          <w:tcPr>
            <w:tcW w:w="747" w:type="dxa"/>
            <w:shd w:val="clear" w:color="auto" w:fill="auto"/>
          </w:tcPr>
          <w:p w14:paraId="2D920B56" w14:textId="77777777" w:rsidR="0056422B" w:rsidRPr="0031579B" w:rsidRDefault="0056422B" w:rsidP="0056422B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>
              <w:rPr>
                <w:rFonts w:hint="cs"/>
                <w:szCs w:val="24"/>
                <w:rtl/>
              </w:rPr>
              <w:t>2</w:t>
            </w:r>
          </w:p>
        </w:tc>
        <w:tc>
          <w:tcPr>
            <w:tcW w:w="2054" w:type="dxa"/>
            <w:shd w:val="clear" w:color="auto" w:fill="auto"/>
            <w:vAlign w:val="center"/>
          </w:tcPr>
          <w:p w14:paraId="56C9A8F9" w14:textId="77777777" w:rsidR="0056422B" w:rsidRPr="0031579B" w:rsidRDefault="0056422B" w:rsidP="0056422B">
            <w:pPr>
              <w:bidi w:val="0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NeedyId</w:t>
            </w:r>
          </w:p>
        </w:tc>
        <w:tc>
          <w:tcPr>
            <w:tcW w:w="1583" w:type="dxa"/>
            <w:shd w:val="clear" w:color="auto" w:fill="auto"/>
            <w:vAlign w:val="center"/>
          </w:tcPr>
          <w:p w14:paraId="11644448" w14:textId="77777777" w:rsidR="0056422B" w:rsidRPr="0031579B" w:rsidRDefault="0056422B" w:rsidP="0056422B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نيازمند</w:t>
            </w:r>
          </w:p>
        </w:tc>
        <w:tc>
          <w:tcPr>
            <w:tcW w:w="978" w:type="dxa"/>
            <w:shd w:val="clear" w:color="auto" w:fill="auto"/>
            <w:vAlign w:val="center"/>
          </w:tcPr>
          <w:p w14:paraId="4E9C403E" w14:textId="77777777" w:rsidR="0056422B" w:rsidRPr="0031579B" w:rsidRDefault="0056422B" w:rsidP="0056422B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663" w:type="dxa"/>
            <w:shd w:val="clear" w:color="auto" w:fill="auto"/>
            <w:vAlign w:val="center"/>
          </w:tcPr>
          <w:p w14:paraId="5B596C4E" w14:textId="77777777" w:rsidR="0056422B" w:rsidRPr="0031579B" w:rsidRDefault="0056422B" w:rsidP="0056422B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24" w:type="dxa"/>
            <w:shd w:val="clear" w:color="auto" w:fill="auto"/>
            <w:vAlign w:val="center"/>
          </w:tcPr>
          <w:p w14:paraId="109CC7C0" w14:textId="77777777" w:rsidR="0056422B" w:rsidRDefault="0056422B" w:rsidP="0056422B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14:paraId="69A7DB4D" w14:textId="77777777" w:rsidR="0056422B" w:rsidRPr="0031579B" w:rsidRDefault="001C374A" w:rsidP="0056422B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895" w:type="dxa"/>
            <w:shd w:val="clear" w:color="auto" w:fill="auto"/>
            <w:vAlign w:val="center"/>
          </w:tcPr>
          <w:p w14:paraId="67950EE8" w14:textId="77777777" w:rsidR="0056422B" w:rsidRDefault="001C374A" w:rsidP="0056422B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14:paraId="5C69D6BC" w14:textId="77777777" w:rsidR="0056422B" w:rsidRPr="0031579B" w:rsidRDefault="0081391A" w:rsidP="0056422B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736" w:type="dxa"/>
            <w:shd w:val="clear" w:color="auto" w:fill="auto"/>
            <w:vAlign w:val="center"/>
          </w:tcPr>
          <w:p w14:paraId="635FDF2F" w14:textId="77777777" w:rsidR="0056422B" w:rsidRPr="0031579B" w:rsidRDefault="0056422B" w:rsidP="0056422B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14:paraId="7001F5B3" w14:textId="77777777" w:rsidR="0056422B" w:rsidRPr="0031579B" w:rsidRDefault="0056422B" w:rsidP="0056422B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85" w:type="dxa"/>
            <w:shd w:val="clear" w:color="auto" w:fill="auto"/>
            <w:vAlign w:val="center"/>
          </w:tcPr>
          <w:p w14:paraId="163BB5E3" w14:textId="77777777" w:rsidR="0056422B" w:rsidRPr="0031579B" w:rsidRDefault="003F45D2" w:rsidP="0056422B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رديف 2 با رديف 3 کليد ترکيبي يکتا مي باشد</w:t>
            </w:r>
          </w:p>
        </w:tc>
      </w:tr>
      <w:tr w:rsidR="0056422B" w:rsidRPr="002253DD" w14:paraId="1D76147E" w14:textId="77777777" w:rsidTr="00861ABC">
        <w:trPr>
          <w:jc w:val="center"/>
        </w:trPr>
        <w:tc>
          <w:tcPr>
            <w:tcW w:w="747" w:type="dxa"/>
            <w:shd w:val="clear" w:color="auto" w:fill="auto"/>
          </w:tcPr>
          <w:p w14:paraId="0022F83A" w14:textId="77777777" w:rsidR="0056422B" w:rsidRDefault="0056422B" w:rsidP="0056422B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>
              <w:rPr>
                <w:rFonts w:hint="cs"/>
                <w:szCs w:val="24"/>
                <w:rtl/>
              </w:rPr>
              <w:t>3</w:t>
            </w:r>
          </w:p>
        </w:tc>
        <w:tc>
          <w:tcPr>
            <w:tcW w:w="2054" w:type="dxa"/>
            <w:shd w:val="clear" w:color="auto" w:fill="auto"/>
            <w:vAlign w:val="center"/>
          </w:tcPr>
          <w:p w14:paraId="58996A6A" w14:textId="77777777" w:rsidR="0056422B" w:rsidRPr="0031579B" w:rsidRDefault="0056422B" w:rsidP="0056422B">
            <w:pPr>
              <w:bidi w:val="0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PlanId</w:t>
            </w:r>
          </w:p>
        </w:tc>
        <w:tc>
          <w:tcPr>
            <w:tcW w:w="1583" w:type="dxa"/>
            <w:shd w:val="clear" w:color="auto" w:fill="auto"/>
            <w:vAlign w:val="center"/>
          </w:tcPr>
          <w:p w14:paraId="109437D5" w14:textId="77777777" w:rsidR="0056422B" w:rsidRPr="0031579B" w:rsidRDefault="001C374A" w:rsidP="0056422B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طرح</w:t>
            </w:r>
          </w:p>
        </w:tc>
        <w:tc>
          <w:tcPr>
            <w:tcW w:w="978" w:type="dxa"/>
            <w:shd w:val="clear" w:color="auto" w:fill="auto"/>
            <w:vAlign w:val="center"/>
          </w:tcPr>
          <w:p w14:paraId="212EA7A5" w14:textId="77777777" w:rsidR="0056422B" w:rsidRDefault="001C374A" w:rsidP="0056422B">
            <w:pPr>
              <w:bidi w:val="0"/>
              <w:jc w:val="both"/>
              <w:rPr>
                <w:color w:val="000000"/>
                <w:szCs w:val="24"/>
                <w:rtl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int</w:t>
            </w:r>
          </w:p>
        </w:tc>
        <w:tc>
          <w:tcPr>
            <w:tcW w:w="663" w:type="dxa"/>
            <w:shd w:val="clear" w:color="auto" w:fill="auto"/>
            <w:vAlign w:val="center"/>
          </w:tcPr>
          <w:p w14:paraId="15E22070" w14:textId="77777777" w:rsidR="0056422B" w:rsidRPr="0031579B" w:rsidRDefault="0056422B" w:rsidP="0056422B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24" w:type="dxa"/>
            <w:shd w:val="clear" w:color="auto" w:fill="auto"/>
            <w:vAlign w:val="center"/>
          </w:tcPr>
          <w:p w14:paraId="1F0324B5" w14:textId="77777777" w:rsidR="0056422B" w:rsidRDefault="0056422B" w:rsidP="0056422B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14:paraId="56A3FA2F" w14:textId="77777777" w:rsidR="0056422B" w:rsidRDefault="001C374A" w:rsidP="0056422B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895" w:type="dxa"/>
            <w:shd w:val="clear" w:color="auto" w:fill="auto"/>
            <w:vAlign w:val="center"/>
          </w:tcPr>
          <w:p w14:paraId="6BC1D362" w14:textId="77777777" w:rsidR="0056422B" w:rsidRDefault="001C374A" w:rsidP="0056422B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14:paraId="05D74F8A" w14:textId="77777777" w:rsidR="0056422B" w:rsidRDefault="0081391A" w:rsidP="0056422B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736" w:type="dxa"/>
            <w:shd w:val="clear" w:color="auto" w:fill="auto"/>
            <w:vAlign w:val="center"/>
          </w:tcPr>
          <w:p w14:paraId="30131B34" w14:textId="77777777" w:rsidR="0056422B" w:rsidRPr="0031579B" w:rsidRDefault="0056422B" w:rsidP="0056422B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14:paraId="68076AF6" w14:textId="77777777" w:rsidR="0056422B" w:rsidRPr="0031579B" w:rsidRDefault="0056422B" w:rsidP="0056422B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85" w:type="dxa"/>
            <w:shd w:val="clear" w:color="auto" w:fill="auto"/>
            <w:vAlign w:val="center"/>
          </w:tcPr>
          <w:p w14:paraId="7F9F4DBC" w14:textId="77777777" w:rsidR="0056422B" w:rsidRPr="0031579B" w:rsidRDefault="0056422B" w:rsidP="0056422B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</w:p>
        </w:tc>
      </w:tr>
      <w:tr w:rsidR="0056422B" w:rsidRPr="002253DD" w14:paraId="4835F79D" w14:textId="77777777" w:rsidTr="00861ABC">
        <w:trPr>
          <w:jc w:val="center"/>
        </w:trPr>
        <w:tc>
          <w:tcPr>
            <w:tcW w:w="747" w:type="dxa"/>
            <w:shd w:val="clear" w:color="auto" w:fill="auto"/>
          </w:tcPr>
          <w:p w14:paraId="55FCEE87" w14:textId="77777777" w:rsidR="0056422B" w:rsidRDefault="0019413B" w:rsidP="00861ABC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2054" w:type="dxa"/>
            <w:shd w:val="clear" w:color="auto" w:fill="auto"/>
            <w:vAlign w:val="center"/>
          </w:tcPr>
          <w:p w14:paraId="63579931" w14:textId="77777777" w:rsidR="0056422B" w:rsidRDefault="0081391A" w:rsidP="00861ABC">
            <w:pPr>
              <w:bidi w:val="0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Fdate</w:t>
            </w:r>
          </w:p>
        </w:tc>
        <w:tc>
          <w:tcPr>
            <w:tcW w:w="1583" w:type="dxa"/>
            <w:shd w:val="clear" w:color="auto" w:fill="auto"/>
            <w:vAlign w:val="center"/>
          </w:tcPr>
          <w:p w14:paraId="329CD913" w14:textId="77777777" w:rsidR="0056422B" w:rsidRDefault="0081391A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از</w:t>
            </w:r>
          </w:p>
        </w:tc>
        <w:tc>
          <w:tcPr>
            <w:tcW w:w="978" w:type="dxa"/>
            <w:shd w:val="clear" w:color="auto" w:fill="auto"/>
            <w:vAlign w:val="center"/>
          </w:tcPr>
          <w:p w14:paraId="46407370" w14:textId="77777777" w:rsidR="0056422B" w:rsidRDefault="0081391A" w:rsidP="00861ABC">
            <w:pPr>
              <w:bidi w:val="0"/>
              <w:jc w:val="both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varchar</w:t>
            </w:r>
          </w:p>
        </w:tc>
        <w:tc>
          <w:tcPr>
            <w:tcW w:w="663" w:type="dxa"/>
            <w:shd w:val="clear" w:color="auto" w:fill="auto"/>
            <w:vAlign w:val="center"/>
          </w:tcPr>
          <w:p w14:paraId="319958BE" w14:textId="77777777" w:rsidR="0056422B" w:rsidRPr="0031579B" w:rsidRDefault="0081391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10</w:t>
            </w:r>
          </w:p>
        </w:tc>
        <w:tc>
          <w:tcPr>
            <w:tcW w:w="724" w:type="dxa"/>
            <w:shd w:val="clear" w:color="auto" w:fill="auto"/>
            <w:vAlign w:val="center"/>
          </w:tcPr>
          <w:p w14:paraId="62EE4EAF" w14:textId="77777777" w:rsidR="0056422B" w:rsidRDefault="0056422B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14:paraId="6B4D6B5C" w14:textId="77777777" w:rsidR="0056422B" w:rsidRDefault="0056422B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14:paraId="141C95D2" w14:textId="77777777" w:rsidR="0056422B" w:rsidRDefault="0019413B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14:paraId="27AC5442" w14:textId="77777777" w:rsidR="0056422B" w:rsidRDefault="0056422B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14:paraId="19293FF2" w14:textId="77777777" w:rsidR="0056422B" w:rsidRDefault="0056422B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14:paraId="5E86E3D4" w14:textId="77777777" w:rsidR="0056422B" w:rsidRPr="0031579B" w:rsidRDefault="0056422B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85" w:type="dxa"/>
            <w:shd w:val="clear" w:color="auto" w:fill="auto"/>
            <w:vAlign w:val="center"/>
          </w:tcPr>
          <w:p w14:paraId="77DF2FB4" w14:textId="77777777" w:rsidR="0056422B" w:rsidRDefault="0056422B" w:rsidP="00861ABC">
            <w:pPr>
              <w:rPr>
                <w:rFonts w:ascii="Arial" w:hAnsi="Arial"/>
                <w:color w:val="000000"/>
                <w:szCs w:val="24"/>
                <w:lang w:bidi="fa-IR"/>
              </w:rPr>
            </w:pPr>
          </w:p>
        </w:tc>
      </w:tr>
      <w:tr w:rsidR="0056422B" w:rsidRPr="002253DD" w14:paraId="41A09CDB" w14:textId="77777777" w:rsidTr="00861ABC">
        <w:trPr>
          <w:jc w:val="center"/>
        </w:trPr>
        <w:tc>
          <w:tcPr>
            <w:tcW w:w="747" w:type="dxa"/>
            <w:shd w:val="clear" w:color="auto" w:fill="auto"/>
          </w:tcPr>
          <w:p w14:paraId="5969192D" w14:textId="77777777" w:rsidR="0056422B" w:rsidRDefault="0019413B" w:rsidP="00861ABC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2054" w:type="dxa"/>
            <w:shd w:val="clear" w:color="auto" w:fill="auto"/>
            <w:vAlign w:val="center"/>
          </w:tcPr>
          <w:p w14:paraId="2FF7B6B4" w14:textId="77777777" w:rsidR="0056422B" w:rsidRDefault="0081391A" w:rsidP="00861ABC">
            <w:pPr>
              <w:bidi w:val="0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Tdate</w:t>
            </w:r>
          </w:p>
        </w:tc>
        <w:tc>
          <w:tcPr>
            <w:tcW w:w="1583" w:type="dxa"/>
            <w:shd w:val="clear" w:color="auto" w:fill="auto"/>
            <w:vAlign w:val="center"/>
          </w:tcPr>
          <w:p w14:paraId="4D28EBAF" w14:textId="77777777" w:rsidR="0056422B" w:rsidRDefault="0081391A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تا</w:t>
            </w:r>
          </w:p>
        </w:tc>
        <w:tc>
          <w:tcPr>
            <w:tcW w:w="978" w:type="dxa"/>
            <w:shd w:val="clear" w:color="auto" w:fill="auto"/>
            <w:vAlign w:val="center"/>
          </w:tcPr>
          <w:p w14:paraId="35E67FAD" w14:textId="77777777" w:rsidR="0056422B" w:rsidRDefault="0081391A" w:rsidP="00861ABC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varchar</w:t>
            </w:r>
          </w:p>
        </w:tc>
        <w:tc>
          <w:tcPr>
            <w:tcW w:w="663" w:type="dxa"/>
            <w:shd w:val="clear" w:color="auto" w:fill="auto"/>
            <w:vAlign w:val="center"/>
          </w:tcPr>
          <w:p w14:paraId="66BCE749" w14:textId="77777777" w:rsidR="0056422B" w:rsidRPr="0031579B" w:rsidRDefault="0081391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10</w:t>
            </w:r>
          </w:p>
        </w:tc>
        <w:tc>
          <w:tcPr>
            <w:tcW w:w="724" w:type="dxa"/>
            <w:shd w:val="clear" w:color="auto" w:fill="auto"/>
            <w:vAlign w:val="center"/>
          </w:tcPr>
          <w:p w14:paraId="7801DABF" w14:textId="77777777" w:rsidR="0056422B" w:rsidRDefault="0056422B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14:paraId="7A31BB8F" w14:textId="77777777" w:rsidR="0056422B" w:rsidRDefault="0056422B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14:paraId="60F5459F" w14:textId="77777777" w:rsidR="0056422B" w:rsidRDefault="0019413B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14:paraId="3C7CDB86" w14:textId="77777777" w:rsidR="0056422B" w:rsidRDefault="0056422B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14:paraId="1CFE79B3" w14:textId="77777777" w:rsidR="0056422B" w:rsidRDefault="0056422B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14:paraId="698F8F95" w14:textId="77777777" w:rsidR="0056422B" w:rsidRPr="0031579B" w:rsidRDefault="0056422B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85" w:type="dxa"/>
            <w:shd w:val="clear" w:color="auto" w:fill="auto"/>
            <w:vAlign w:val="center"/>
          </w:tcPr>
          <w:p w14:paraId="438432E0" w14:textId="77777777" w:rsidR="0056422B" w:rsidRDefault="0056422B" w:rsidP="00861ABC">
            <w:pPr>
              <w:rPr>
                <w:rFonts w:ascii="Arial" w:hAnsi="Arial"/>
                <w:color w:val="000000"/>
                <w:szCs w:val="24"/>
                <w:lang w:bidi="fa-IR"/>
              </w:rPr>
            </w:pPr>
          </w:p>
        </w:tc>
      </w:tr>
    </w:tbl>
    <w:p w14:paraId="49AE6376" w14:textId="77777777" w:rsidR="00DF51BC" w:rsidRDefault="00DF51BC" w:rsidP="00DF51BC">
      <w:pPr>
        <w:rPr>
          <w:rtl/>
          <w:lang w:bidi="fa-IR"/>
        </w:rPr>
      </w:pPr>
    </w:p>
    <w:tbl>
      <w:tblPr>
        <w:bidiVisual/>
        <w:tblW w:w="1295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981"/>
        <w:gridCol w:w="2367"/>
        <w:gridCol w:w="2147"/>
        <w:gridCol w:w="3457"/>
      </w:tblGrid>
      <w:tr w:rsidR="00533996" w:rsidRPr="00580529" w14:paraId="7198BA3D" w14:textId="77777777" w:rsidTr="00861ABC">
        <w:trPr>
          <w:trHeight w:val="317"/>
          <w:jc w:val="center"/>
        </w:trPr>
        <w:tc>
          <w:tcPr>
            <w:tcW w:w="4981" w:type="dxa"/>
            <w:shd w:val="clear" w:color="auto" w:fill="F2F2F2"/>
            <w:vAlign w:val="center"/>
          </w:tcPr>
          <w:p w14:paraId="422A80E8" w14:textId="77777777" w:rsidR="00533996" w:rsidRPr="00580529" w:rsidRDefault="00533996" w:rsidP="00861ABC">
            <w:pPr>
              <w:ind w:left="-64"/>
              <w:jc w:val="center"/>
              <w:rPr>
                <w:b/>
                <w:bCs/>
                <w:sz w:val="20"/>
                <w:szCs w:val="20"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نام ارتباط</w:t>
            </w:r>
          </w:p>
        </w:tc>
        <w:tc>
          <w:tcPr>
            <w:tcW w:w="2367" w:type="dxa"/>
            <w:shd w:val="clear" w:color="auto" w:fill="F2F2F2"/>
            <w:vAlign w:val="center"/>
          </w:tcPr>
          <w:p w14:paraId="73A0125B" w14:textId="77777777" w:rsidR="00533996" w:rsidRPr="00580529" w:rsidRDefault="00533996" w:rsidP="00861ABC">
            <w:pPr>
              <w:ind w:left="-64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نام فيلد ارتباطي</w:t>
            </w:r>
          </w:p>
        </w:tc>
        <w:tc>
          <w:tcPr>
            <w:tcW w:w="2147" w:type="dxa"/>
            <w:shd w:val="clear" w:color="auto" w:fill="F2F2F2"/>
            <w:vAlign w:val="center"/>
          </w:tcPr>
          <w:p w14:paraId="5EED113C" w14:textId="77777777" w:rsidR="00533996" w:rsidRPr="00580529" w:rsidRDefault="00533996" w:rsidP="00861ABC">
            <w:pPr>
              <w:ind w:left="-64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نام جدول مرتبط</w:t>
            </w:r>
          </w:p>
        </w:tc>
        <w:tc>
          <w:tcPr>
            <w:tcW w:w="3457" w:type="dxa"/>
            <w:shd w:val="clear" w:color="auto" w:fill="F2F2F2"/>
            <w:vAlign w:val="center"/>
          </w:tcPr>
          <w:p w14:paraId="47BB2574" w14:textId="77777777" w:rsidR="00533996" w:rsidRPr="00580529" w:rsidRDefault="00533996" w:rsidP="00861ABC">
            <w:pPr>
              <w:ind w:left="-64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فيلد ارتباطي از جدول مرتبط</w:t>
            </w:r>
          </w:p>
        </w:tc>
      </w:tr>
      <w:tr w:rsidR="00A26C1D" w:rsidRPr="00D87008" w14:paraId="065CBFD7" w14:textId="77777777" w:rsidTr="00861ABC">
        <w:trPr>
          <w:jc w:val="center"/>
        </w:trPr>
        <w:tc>
          <w:tcPr>
            <w:tcW w:w="4981" w:type="dxa"/>
            <w:vAlign w:val="center"/>
          </w:tcPr>
          <w:p w14:paraId="0B2DB3F8" w14:textId="77777777" w:rsidR="00A26C1D" w:rsidRPr="00D87008" w:rsidRDefault="00A26C1D" w:rsidP="00A26C1D">
            <w:pPr>
              <w:bidi w:val="0"/>
              <w:ind w:left="-64"/>
              <w:jc w:val="center"/>
              <w:rPr>
                <w:rFonts w:cs="Times New Roman"/>
                <w:szCs w:val="24"/>
                <w:lang w:bidi="fa-IR"/>
              </w:rPr>
            </w:pPr>
            <w:r>
              <w:rPr>
                <w:rFonts w:cs="Times New Roman"/>
                <w:szCs w:val="24"/>
                <w:lang w:bidi="fa-IR"/>
              </w:rPr>
              <w:t>fk_AssignNeedy</w:t>
            </w:r>
          </w:p>
        </w:tc>
        <w:tc>
          <w:tcPr>
            <w:tcW w:w="2367" w:type="dxa"/>
            <w:vAlign w:val="center"/>
          </w:tcPr>
          <w:p w14:paraId="735DE3AB" w14:textId="77777777" w:rsidR="00A26C1D" w:rsidRPr="00D87008" w:rsidRDefault="00A26C1D" w:rsidP="00A26C1D">
            <w:pPr>
              <w:bidi w:val="0"/>
              <w:ind w:left="-64"/>
              <w:jc w:val="center"/>
              <w:rPr>
                <w:rFonts w:cs="Times New Roman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NeedyId</w:t>
            </w:r>
          </w:p>
        </w:tc>
        <w:tc>
          <w:tcPr>
            <w:tcW w:w="2147" w:type="dxa"/>
            <w:vAlign w:val="center"/>
          </w:tcPr>
          <w:p w14:paraId="73F40843" w14:textId="77777777" w:rsidR="00A26C1D" w:rsidRPr="00D87008" w:rsidRDefault="00A26C1D" w:rsidP="00A26C1D">
            <w:pPr>
              <w:bidi w:val="0"/>
              <w:ind w:left="-64"/>
              <w:jc w:val="center"/>
              <w:rPr>
                <w:rFonts w:cs="Times New Roman"/>
                <w:szCs w:val="24"/>
              </w:rPr>
            </w:pPr>
            <w:r>
              <w:rPr>
                <w:lang w:bidi="fa-IR"/>
              </w:rPr>
              <w:t>tblPersonal</w:t>
            </w:r>
          </w:p>
        </w:tc>
        <w:tc>
          <w:tcPr>
            <w:tcW w:w="3457" w:type="dxa"/>
            <w:vAlign w:val="center"/>
          </w:tcPr>
          <w:p w14:paraId="73EDD6F7" w14:textId="77777777" w:rsidR="00A26C1D" w:rsidRPr="00D87008" w:rsidRDefault="00A26C1D" w:rsidP="00A26C1D">
            <w:pPr>
              <w:bidi w:val="0"/>
              <w:ind w:left="-64"/>
              <w:jc w:val="center"/>
              <w:rPr>
                <w:rFonts w:cs="Times New Roman"/>
                <w:szCs w:val="24"/>
                <w:rtl/>
                <w:lang w:bidi="fa-IR"/>
              </w:rPr>
            </w:pPr>
            <w:r>
              <w:rPr>
                <w:color w:val="000000"/>
                <w:szCs w:val="24"/>
              </w:rPr>
              <w:t>PersonId</w:t>
            </w:r>
          </w:p>
        </w:tc>
      </w:tr>
      <w:tr w:rsidR="00A26C1D" w:rsidRPr="00D87008" w14:paraId="7A8A8940" w14:textId="77777777" w:rsidTr="00861ABC">
        <w:trPr>
          <w:jc w:val="center"/>
        </w:trPr>
        <w:tc>
          <w:tcPr>
            <w:tcW w:w="4981" w:type="dxa"/>
            <w:vAlign w:val="center"/>
          </w:tcPr>
          <w:p w14:paraId="2F384332" w14:textId="77777777" w:rsidR="00A26C1D" w:rsidRDefault="00A26C1D" w:rsidP="00861ABC">
            <w:pPr>
              <w:bidi w:val="0"/>
              <w:ind w:left="-64"/>
              <w:jc w:val="center"/>
              <w:rPr>
                <w:rFonts w:cs="Times New Roman"/>
                <w:szCs w:val="24"/>
                <w:lang w:bidi="fa-IR"/>
              </w:rPr>
            </w:pPr>
            <w:r>
              <w:rPr>
                <w:rFonts w:cs="Times New Roman"/>
                <w:szCs w:val="24"/>
                <w:lang w:bidi="fa-IR"/>
              </w:rPr>
              <w:t>fk_AssignNeedyPlan</w:t>
            </w:r>
          </w:p>
        </w:tc>
        <w:tc>
          <w:tcPr>
            <w:tcW w:w="2367" w:type="dxa"/>
            <w:vAlign w:val="center"/>
          </w:tcPr>
          <w:p w14:paraId="1C768F76" w14:textId="77777777" w:rsidR="00A26C1D" w:rsidRDefault="00A26C1D" w:rsidP="00861ABC">
            <w:pPr>
              <w:bidi w:val="0"/>
              <w:ind w:left="-64"/>
              <w:jc w:val="center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</w:rPr>
              <w:t>PlanId</w:t>
            </w:r>
          </w:p>
        </w:tc>
        <w:tc>
          <w:tcPr>
            <w:tcW w:w="2147" w:type="dxa"/>
            <w:vAlign w:val="center"/>
          </w:tcPr>
          <w:p w14:paraId="0B6A617C" w14:textId="77777777" w:rsidR="00A26C1D" w:rsidRDefault="00A26C1D" w:rsidP="00861ABC">
            <w:pPr>
              <w:bidi w:val="0"/>
              <w:ind w:left="-64"/>
              <w:jc w:val="center"/>
              <w:rPr>
                <w:lang w:bidi="fa-IR"/>
              </w:rPr>
            </w:pPr>
            <w:r w:rsidRPr="00300CD0">
              <w:rPr>
                <w:color w:val="000000" w:themeColor="text1"/>
                <w:lang w:bidi="fa-IR"/>
              </w:rPr>
              <w:t>tblPlans</w:t>
            </w:r>
          </w:p>
        </w:tc>
        <w:tc>
          <w:tcPr>
            <w:tcW w:w="3457" w:type="dxa"/>
            <w:vAlign w:val="center"/>
          </w:tcPr>
          <w:p w14:paraId="0B2A8DB1" w14:textId="77777777" w:rsidR="00A26C1D" w:rsidRDefault="00A26C1D" w:rsidP="00861ABC">
            <w:pPr>
              <w:bidi w:val="0"/>
              <w:ind w:left="-64"/>
              <w:jc w:val="center"/>
              <w:rPr>
                <w:color w:val="000000"/>
                <w:szCs w:val="24"/>
                <w:rtl/>
                <w:lang w:bidi="fa-IR"/>
              </w:rPr>
            </w:pPr>
            <w:r>
              <w:rPr>
                <w:color w:val="000000"/>
                <w:szCs w:val="24"/>
              </w:rPr>
              <w:t>PlanId</w:t>
            </w:r>
          </w:p>
        </w:tc>
      </w:tr>
    </w:tbl>
    <w:p w14:paraId="2FC0672B" w14:textId="77777777" w:rsidR="00533996" w:rsidRPr="00DF51BC" w:rsidRDefault="00533996" w:rsidP="00DF51BC">
      <w:pPr>
        <w:rPr>
          <w:lang w:bidi="fa-IR"/>
        </w:rPr>
      </w:pPr>
    </w:p>
    <w:p w14:paraId="0342AD79" w14:textId="77777777" w:rsidR="00861ABC" w:rsidRDefault="00861ABC" w:rsidP="00861ABC">
      <w:pPr>
        <w:pStyle w:val="Heading2"/>
        <w:rPr>
          <w:rtl/>
          <w:lang w:bidi="fa-IR"/>
        </w:rPr>
      </w:pPr>
      <w:bookmarkStart w:id="18" w:name="_Toc65932966"/>
      <w:r>
        <w:rPr>
          <w:rFonts w:hint="cs"/>
          <w:rtl/>
        </w:rPr>
        <w:t xml:space="preserve">جدول جزئيات کمک نقدي طرح </w:t>
      </w:r>
      <w:r>
        <w:t>tblCashAssistanceDetail</w:t>
      </w:r>
      <w:bookmarkEnd w:id="18"/>
      <w:r>
        <w:rPr>
          <w:rFonts w:hint="cs"/>
          <w:rtl/>
          <w:lang w:bidi="fa-IR"/>
        </w:rPr>
        <w:t xml:space="preserve"> </w:t>
      </w:r>
    </w:p>
    <w:p w14:paraId="3005AE0F" w14:textId="77777777" w:rsidR="00861ABC" w:rsidRPr="00861ABC" w:rsidRDefault="00861ABC" w:rsidP="00861ABC">
      <w:pPr>
        <w:rPr>
          <w:rtl/>
          <w:lang w:bidi="fa-IR"/>
        </w:rPr>
      </w:pPr>
    </w:p>
    <w:tbl>
      <w:tblPr>
        <w:bidiVisual/>
        <w:tblW w:w="146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7"/>
        <w:gridCol w:w="2509"/>
        <w:gridCol w:w="1445"/>
        <w:gridCol w:w="956"/>
        <w:gridCol w:w="660"/>
        <w:gridCol w:w="724"/>
        <w:gridCol w:w="903"/>
        <w:gridCol w:w="895"/>
        <w:gridCol w:w="990"/>
        <w:gridCol w:w="736"/>
        <w:gridCol w:w="1272"/>
        <w:gridCol w:w="2793"/>
      </w:tblGrid>
      <w:tr w:rsidR="00861ABC" w:rsidRPr="00864C51" w14:paraId="64837A93" w14:textId="77777777" w:rsidTr="00861ABC">
        <w:trPr>
          <w:jc w:val="center"/>
        </w:trPr>
        <w:tc>
          <w:tcPr>
            <w:tcW w:w="14630" w:type="dxa"/>
            <w:gridSpan w:val="12"/>
            <w:shd w:val="clear" w:color="auto" w:fill="auto"/>
          </w:tcPr>
          <w:p w14:paraId="64F34AA5" w14:textId="77777777" w:rsidR="00861ABC" w:rsidRPr="000D0112" w:rsidRDefault="00861ABC" w:rsidP="00861ABC">
            <w:pPr>
              <w:pStyle w:val="ListParagraph"/>
              <w:ind w:left="0"/>
              <w:rPr>
                <w:b/>
                <w:bCs/>
                <w:szCs w:val="24"/>
                <w:rtl/>
                <w:lang w:bidi="fa-IR"/>
              </w:rPr>
            </w:pPr>
            <w:r w:rsidRPr="000D0112">
              <w:rPr>
                <w:rFonts w:hint="cs"/>
                <w:b/>
                <w:bCs/>
                <w:szCs w:val="24"/>
                <w:rtl/>
              </w:rPr>
              <w:t>شرح</w:t>
            </w:r>
            <w:r w:rsidRPr="000D0112">
              <w:rPr>
                <w:b/>
                <w:bCs/>
                <w:szCs w:val="24"/>
                <w:rtl/>
              </w:rPr>
              <w:t xml:space="preserve"> </w:t>
            </w:r>
            <w:r w:rsidRPr="000D0112">
              <w:rPr>
                <w:rFonts w:hint="cs"/>
                <w:b/>
                <w:bCs/>
                <w:szCs w:val="24"/>
                <w:rtl/>
              </w:rPr>
              <w:t>جدول</w:t>
            </w:r>
            <w:r w:rsidRPr="000D0112">
              <w:rPr>
                <w:b/>
                <w:bCs/>
                <w:szCs w:val="24"/>
                <w:rtl/>
              </w:rPr>
              <w:t xml:space="preserve">: </w:t>
            </w:r>
            <w:r>
              <w:rPr>
                <w:rFonts w:hint="cs"/>
                <w:b/>
                <w:bCs/>
                <w:szCs w:val="24"/>
                <w:rtl/>
                <w:lang w:bidi="fa-IR"/>
              </w:rPr>
              <w:t>دراين جدول جزئيات کمک نقدي مختص به</w:t>
            </w:r>
            <w:r w:rsidR="001A2A3C">
              <w:rPr>
                <w:rFonts w:hint="cs"/>
                <w:b/>
                <w:bCs/>
                <w:szCs w:val="24"/>
                <w:rtl/>
                <w:lang w:bidi="fa-IR"/>
              </w:rPr>
              <w:t xml:space="preserve"> طرح يا نيازمند مرتبط به طرح تعريف مي شود</w:t>
            </w:r>
            <w:r>
              <w:rPr>
                <w:rFonts w:hint="cs"/>
                <w:b/>
                <w:bCs/>
                <w:szCs w:val="24"/>
                <w:rtl/>
                <w:lang w:bidi="fa-IR"/>
              </w:rPr>
              <w:t>.</w:t>
            </w:r>
          </w:p>
        </w:tc>
      </w:tr>
      <w:tr w:rsidR="00861ABC" w:rsidRPr="00864C51" w14:paraId="03BC9392" w14:textId="77777777" w:rsidTr="00861ABC">
        <w:trPr>
          <w:trHeight w:val="1171"/>
          <w:jc w:val="center"/>
        </w:trPr>
        <w:tc>
          <w:tcPr>
            <w:tcW w:w="747" w:type="dxa"/>
            <w:shd w:val="clear" w:color="auto" w:fill="auto"/>
          </w:tcPr>
          <w:p w14:paraId="2302430E" w14:textId="77777777" w:rsidR="00861ABC" w:rsidRPr="000D0112" w:rsidRDefault="00861ABC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رديف</w:t>
            </w:r>
          </w:p>
        </w:tc>
        <w:tc>
          <w:tcPr>
            <w:tcW w:w="2054" w:type="dxa"/>
            <w:shd w:val="clear" w:color="auto" w:fill="auto"/>
          </w:tcPr>
          <w:p w14:paraId="28D327E9" w14:textId="77777777" w:rsidR="00861ABC" w:rsidRPr="000D0112" w:rsidRDefault="00861ABC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نام فيلد لاتين</w:t>
            </w:r>
          </w:p>
        </w:tc>
        <w:tc>
          <w:tcPr>
            <w:tcW w:w="1583" w:type="dxa"/>
            <w:shd w:val="clear" w:color="auto" w:fill="auto"/>
          </w:tcPr>
          <w:p w14:paraId="47AED57C" w14:textId="77777777" w:rsidR="00861ABC" w:rsidRPr="000D0112" w:rsidRDefault="00861ABC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نام فيلد فارسي</w:t>
            </w:r>
          </w:p>
        </w:tc>
        <w:tc>
          <w:tcPr>
            <w:tcW w:w="978" w:type="dxa"/>
            <w:shd w:val="clear" w:color="auto" w:fill="auto"/>
          </w:tcPr>
          <w:p w14:paraId="1940C699" w14:textId="77777777" w:rsidR="00861ABC" w:rsidRPr="000D0112" w:rsidRDefault="00861ABC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نوع داده</w:t>
            </w:r>
          </w:p>
        </w:tc>
        <w:tc>
          <w:tcPr>
            <w:tcW w:w="663" w:type="dxa"/>
            <w:shd w:val="clear" w:color="auto" w:fill="auto"/>
          </w:tcPr>
          <w:p w14:paraId="650F992C" w14:textId="77777777" w:rsidR="00861ABC" w:rsidRPr="000D0112" w:rsidRDefault="00861ABC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طول داده</w:t>
            </w:r>
          </w:p>
        </w:tc>
        <w:tc>
          <w:tcPr>
            <w:tcW w:w="724" w:type="dxa"/>
            <w:shd w:val="clear" w:color="auto" w:fill="auto"/>
          </w:tcPr>
          <w:p w14:paraId="227412AA" w14:textId="77777777" w:rsidR="00861ABC" w:rsidRPr="000D0112" w:rsidRDefault="00861ABC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کليد اصلي</w:t>
            </w:r>
          </w:p>
        </w:tc>
        <w:tc>
          <w:tcPr>
            <w:tcW w:w="903" w:type="dxa"/>
            <w:shd w:val="clear" w:color="auto" w:fill="auto"/>
          </w:tcPr>
          <w:p w14:paraId="59FCC9E4" w14:textId="77777777" w:rsidR="00861ABC" w:rsidRPr="000D0112" w:rsidRDefault="00861ABC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کليد خارجي</w:t>
            </w:r>
          </w:p>
        </w:tc>
        <w:tc>
          <w:tcPr>
            <w:tcW w:w="895" w:type="dxa"/>
            <w:shd w:val="clear" w:color="auto" w:fill="auto"/>
          </w:tcPr>
          <w:p w14:paraId="51DA0A44" w14:textId="77777777" w:rsidR="00861ABC" w:rsidRPr="000D0112" w:rsidRDefault="00861ABC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اجباري بودن</w:t>
            </w:r>
          </w:p>
        </w:tc>
        <w:tc>
          <w:tcPr>
            <w:tcW w:w="990" w:type="dxa"/>
            <w:shd w:val="clear" w:color="auto" w:fill="auto"/>
          </w:tcPr>
          <w:p w14:paraId="34C8B5C2" w14:textId="77777777" w:rsidR="00861ABC" w:rsidRPr="000D0112" w:rsidRDefault="00861ABC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ايندکس يکتا</w:t>
            </w:r>
          </w:p>
        </w:tc>
        <w:tc>
          <w:tcPr>
            <w:tcW w:w="736" w:type="dxa"/>
            <w:shd w:val="clear" w:color="auto" w:fill="auto"/>
          </w:tcPr>
          <w:p w14:paraId="12F1B244" w14:textId="77777777" w:rsidR="00861ABC" w:rsidRPr="000D0112" w:rsidRDefault="00861ABC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مقدار پيش فرض</w:t>
            </w:r>
          </w:p>
        </w:tc>
        <w:tc>
          <w:tcPr>
            <w:tcW w:w="1272" w:type="dxa"/>
            <w:shd w:val="clear" w:color="auto" w:fill="auto"/>
          </w:tcPr>
          <w:p w14:paraId="5D508590" w14:textId="77777777" w:rsidR="00861ABC" w:rsidRPr="000D0112" w:rsidRDefault="00861ABC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مقاديرمجاز</w:t>
            </w:r>
          </w:p>
        </w:tc>
        <w:tc>
          <w:tcPr>
            <w:tcW w:w="3085" w:type="dxa"/>
            <w:shd w:val="clear" w:color="auto" w:fill="auto"/>
          </w:tcPr>
          <w:p w14:paraId="7520BB41" w14:textId="77777777" w:rsidR="00861ABC" w:rsidRPr="000D0112" w:rsidRDefault="00861ABC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توضيحات</w:t>
            </w:r>
          </w:p>
        </w:tc>
      </w:tr>
      <w:tr w:rsidR="00861ABC" w:rsidRPr="002253DD" w14:paraId="0C7430FF" w14:textId="77777777" w:rsidTr="00861ABC">
        <w:trPr>
          <w:jc w:val="center"/>
        </w:trPr>
        <w:tc>
          <w:tcPr>
            <w:tcW w:w="747" w:type="dxa"/>
            <w:shd w:val="clear" w:color="auto" w:fill="auto"/>
          </w:tcPr>
          <w:p w14:paraId="7475EB54" w14:textId="77777777" w:rsidR="00861ABC" w:rsidRPr="0031579B" w:rsidRDefault="00861ABC" w:rsidP="00861ABC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2054" w:type="dxa"/>
            <w:shd w:val="clear" w:color="auto" w:fill="auto"/>
            <w:vAlign w:val="center"/>
          </w:tcPr>
          <w:p w14:paraId="6AD1E48F" w14:textId="77777777" w:rsidR="00861ABC" w:rsidRPr="0031579B" w:rsidRDefault="00A23C45" w:rsidP="00861ABC">
            <w:pPr>
              <w:bidi w:val="0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CashAssistanceDetailId</w:t>
            </w:r>
          </w:p>
        </w:tc>
        <w:tc>
          <w:tcPr>
            <w:tcW w:w="1583" w:type="dxa"/>
            <w:shd w:val="clear" w:color="auto" w:fill="auto"/>
            <w:vAlign w:val="center"/>
          </w:tcPr>
          <w:p w14:paraId="113A2349" w14:textId="77777777" w:rsidR="00861ABC" w:rsidRPr="0031579B" w:rsidRDefault="00A23C45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شناسه جزئيات</w:t>
            </w:r>
          </w:p>
        </w:tc>
        <w:tc>
          <w:tcPr>
            <w:tcW w:w="978" w:type="dxa"/>
            <w:shd w:val="clear" w:color="auto" w:fill="auto"/>
            <w:vAlign w:val="center"/>
          </w:tcPr>
          <w:p w14:paraId="7E685932" w14:textId="77777777" w:rsidR="00861ABC" w:rsidRPr="0031579B" w:rsidRDefault="00A23C45" w:rsidP="00861ABC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663" w:type="dxa"/>
            <w:shd w:val="clear" w:color="auto" w:fill="auto"/>
            <w:vAlign w:val="center"/>
          </w:tcPr>
          <w:p w14:paraId="0432BD6B" w14:textId="77777777" w:rsidR="00861ABC" w:rsidRPr="0031579B" w:rsidRDefault="00861ABC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24" w:type="dxa"/>
            <w:shd w:val="clear" w:color="auto" w:fill="auto"/>
            <w:vAlign w:val="center"/>
          </w:tcPr>
          <w:p w14:paraId="299954DD" w14:textId="77777777" w:rsidR="00861ABC" w:rsidRPr="0031579B" w:rsidRDefault="00A23C45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03" w:type="dxa"/>
            <w:shd w:val="clear" w:color="auto" w:fill="auto"/>
            <w:vAlign w:val="center"/>
          </w:tcPr>
          <w:p w14:paraId="7A597574" w14:textId="77777777" w:rsidR="00861ABC" w:rsidRPr="0031579B" w:rsidRDefault="00861ABC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14:paraId="54FBD4CE" w14:textId="77777777" w:rsidR="00861ABC" w:rsidRPr="0031579B" w:rsidRDefault="00A23C45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14:paraId="5C1FD1CE" w14:textId="77777777" w:rsidR="00861ABC" w:rsidRPr="0031579B" w:rsidRDefault="00861ABC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14:paraId="4BC0A60D" w14:textId="77777777" w:rsidR="00861ABC" w:rsidRPr="0031579B" w:rsidRDefault="00861ABC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14:paraId="38AF0EE0" w14:textId="77777777" w:rsidR="00861ABC" w:rsidRPr="0031579B" w:rsidRDefault="00861ABC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85" w:type="dxa"/>
            <w:shd w:val="clear" w:color="auto" w:fill="auto"/>
            <w:vAlign w:val="center"/>
          </w:tcPr>
          <w:p w14:paraId="2EDA6C29" w14:textId="77777777" w:rsidR="00861ABC" w:rsidRPr="0031579B" w:rsidRDefault="00861ABC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</w:p>
        </w:tc>
      </w:tr>
      <w:tr w:rsidR="00861ABC" w:rsidRPr="002253DD" w14:paraId="2A944220" w14:textId="77777777" w:rsidTr="00861ABC">
        <w:trPr>
          <w:jc w:val="center"/>
        </w:trPr>
        <w:tc>
          <w:tcPr>
            <w:tcW w:w="747" w:type="dxa"/>
            <w:shd w:val="clear" w:color="auto" w:fill="auto"/>
          </w:tcPr>
          <w:p w14:paraId="608860C8" w14:textId="77777777" w:rsidR="00861ABC" w:rsidRPr="0031579B" w:rsidRDefault="00861ABC" w:rsidP="00861ABC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>
              <w:rPr>
                <w:rFonts w:hint="cs"/>
                <w:szCs w:val="24"/>
                <w:rtl/>
              </w:rPr>
              <w:lastRenderedPageBreak/>
              <w:t>2</w:t>
            </w:r>
          </w:p>
        </w:tc>
        <w:tc>
          <w:tcPr>
            <w:tcW w:w="2054" w:type="dxa"/>
            <w:shd w:val="clear" w:color="auto" w:fill="auto"/>
            <w:vAlign w:val="center"/>
          </w:tcPr>
          <w:p w14:paraId="6AF5B0B2" w14:textId="77777777" w:rsidR="00861ABC" w:rsidRPr="0031579B" w:rsidRDefault="002734A0" w:rsidP="00861ABC">
            <w:pPr>
              <w:bidi w:val="0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AssignNeedyPlanId</w:t>
            </w:r>
          </w:p>
        </w:tc>
        <w:tc>
          <w:tcPr>
            <w:tcW w:w="1583" w:type="dxa"/>
            <w:shd w:val="clear" w:color="auto" w:fill="auto"/>
            <w:vAlign w:val="center"/>
          </w:tcPr>
          <w:p w14:paraId="6E8886E9" w14:textId="77777777" w:rsidR="00861ABC" w:rsidRPr="0031579B" w:rsidRDefault="002734A0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نيازمند طرح</w:t>
            </w:r>
          </w:p>
        </w:tc>
        <w:tc>
          <w:tcPr>
            <w:tcW w:w="978" w:type="dxa"/>
            <w:shd w:val="clear" w:color="auto" w:fill="auto"/>
            <w:vAlign w:val="center"/>
          </w:tcPr>
          <w:p w14:paraId="06AC885E" w14:textId="77777777" w:rsidR="00861ABC" w:rsidRPr="0031579B" w:rsidRDefault="002734A0" w:rsidP="00861ABC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663" w:type="dxa"/>
            <w:shd w:val="clear" w:color="auto" w:fill="auto"/>
            <w:vAlign w:val="center"/>
          </w:tcPr>
          <w:p w14:paraId="23F82B08" w14:textId="77777777" w:rsidR="00861ABC" w:rsidRPr="0031579B" w:rsidRDefault="00861ABC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24" w:type="dxa"/>
            <w:shd w:val="clear" w:color="auto" w:fill="auto"/>
            <w:vAlign w:val="center"/>
          </w:tcPr>
          <w:p w14:paraId="0297A42E" w14:textId="77777777" w:rsidR="00861ABC" w:rsidRDefault="00861ABC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14:paraId="0E823D20" w14:textId="77777777" w:rsidR="00861ABC" w:rsidRPr="0031579B" w:rsidRDefault="002734A0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895" w:type="dxa"/>
            <w:shd w:val="clear" w:color="auto" w:fill="auto"/>
            <w:vAlign w:val="center"/>
          </w:tcPr>
          <w:p w14:paraId="356FA1E3" w14:textId="77777777" w:rsidR="00861ABC" w:rsidRDefault="00861ABC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90" w:type="dxa"/>
            <w:shd w:val="clear" w:color="auto" w:fill="auto"/>
            <w:vAlign w:val="center"/>
          </w:tcPr>
          <w:p w14:paraId="16A240DB" w14:textId="77777777" w:rsidR="00861ABC" w:rsidRPr="0031579B" w:rsidRDefault="002D051E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736" w:type="dxa"/>
            <w:shd w:val="clear" w:color="auto" w:fill="auto"/>
            <w:vAlign w:val="center"/>
          </w:tcPr>
          <w:p w14:paraId="699EDEA8" w14:textId="77777777" w:rsidR="00861ABC" w:rsidRPr="0031579B" w:rsidRDefault="00861ABC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14:paraId="0ED0CFB7" w14:textId="77777777" w:rsidR="00861ABC" w:rsidRPr="0031579B" w:rsidRDefault="00861ABC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85" w:type="dxa"/>
            <w:shd w:val="clear" w:color="auto" w:fill="auto"/>
            <w:vAlign w:val="center"/>
          </w:tcPr>
          <w:p w14:paraId="7BBD5C8B" w14:textId="77777777" w:rsidR="00861ABC" w:rsidRPr="0031579B" w:rsidRDefault="002D051E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رديف 2 با رديف 3 کليد يکتا ترکيبي را مي سازد</w:t>
            </w:r>
          </w:p>
        </w:tc>
      </w:tr>
      <w:tr w:rsidR="00861ABC" w:rsidRPr="002253DD" w14:paraId="0ACAE8B3" w14:textId="77777777" w:rsidTr="00861ABC">
        <w:trPr>
          <w:jc w:val="center"/>
        </w:trPr>
        <w:tc>
          <w:tcPr>
            <w:tcW w:w="747" w:type="dxa"/>
            <w:shd w:val="clear" w:color="auto" w:fill="auto"/>
          </w:tcPr>
          <w:p w14:paraId="14B98265" w14:textId="77777777" w:rsidR="00861ABC" w:rsidRDefault="00861ABC" w:rsidP="00861ABC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>
              <w:rPr>
                <w:rFonts w:hint="cs"/>
                <w:szCs w:val="24"/>
                <w:rtl/>
              </w:rPr>
              <w:t>3</w:t>
            </w:r>
          </w:p>
        </w:tc>
        <w:tc>
          <w:tcPr>
            <w:tcW w:w="2054" w:type="dxa"/>
            <w:shd w:val="clear" w:color="auto" w:fill="auto"/>
            <w:vAlign w:val="center"/>
          </w:tcPr>
          <w:p w14:paraId="2BCC1C15" w14:textId="77777777" w:rsidR="00861ABC" w:rsidRPr="0031579B" w:rsidRDefault="002734A0" w:rsidP="00861ABC">
            <w:pPr>
              <w:bidi w:val="0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PlanId</w:t>
            </w:r>
          </w:p>
        </w:tc>
        <w:tc>
          <w:tcPr>
            <w:tcW w:w="1583" w:type="dxa"/>
            <w:shd w:val="clear" w:color="auto" w:fill="auto"/>
            <w:vAlign w:val="center"/>
          </w:tcPr>
          <w:p w14:paraId="505E1EBB" w14:textId="77777777" w:rsidR="00861ABC" w:rsidRPr="0031579B" w:rsidRDefault="002734A0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طرح</w:t>
            </w:r>
          </w:p>
        </w:tc>
        <w:tc>
          <w:tcPr>
            <w:tcW w:w="978" w:type="dxa"/>
            <w:shd w:val="clear" w:color="auto" w:fill="auto"/>
            <w:vAlign w:val="center"/>
          </w:tcPr>
          <w:p w14:paraId="45CDC240" w14:textId="77777777" w:rsidR="00861ABC" w:rsidRDefault="009D26E4" w:rsidP="00861ABC">
            <w:pPr>
              <w:bidi w:val="0"/>
              <w:jc w:val="both"/>
              <w:rPr>
                <w:color w:val="000000"/>
                <w:szCs w:val="24"/>
                <w:rtl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int</w:t>
            </w:r>
          </w:p>
        </w:tc>
        <w:tc>
          <w:tcPr>
            <w:tcW w:w="663" w:type="dxa"/>
            <w:shd w:val="clear" w:color="auto" w:fill="auto"/>
            <w:vAlign w:val="center"/>
          </w:tcPr>
          <w:p w14:paraId="01A1F4AF" w14:textId="77777777" w:rsidR="00861ABC" w:rsidRPr="0031579B" w:rsidRDefault="00861ABC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24" w:type="dxa"/>
            <w:shd w:val="clear" w:color="auto" w:fill="auto"/>
            <w:vAlign w:val="center"/>
          </w:tcPr>
          <w:p w14:paraId="3D349279" w14:textId="77777777" w:rsidR="00861ABC" w:rsidRDefault="00861ABC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14:paraId="24E40EF1" w14:textId="77777777" w:rsidR="00861ABC" w:rsidRDefault="002734A0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895" w:type="dxa"/>
            <w:shd w:val="clear" w:color="auto" w:fill="auto"/>
            <w:vAlign w:val="center"/>
          </w:tcPr>
          <w:p w14:paraId="5C1DF077" w14:textId="77777777" w:rsidR="00861ABC" w:rsidRDefault="002734A0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14:paraId="039EF8EC" w14:textId="77777777" w:rsidR="00861ABC" w:rsidRDefault="002D051E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736" w:type="dxa"/>
            <w:shd w:val="clear" w:color="auto" w:fill="auto"/>
            <w:vAlign w:val="center"/>
          </w:tcPr>
          <w:p w14:paraId="04C03A99" w14:textId="77777777" w:rsidR="00861ABC" w:rsidRPr="0031579B" w:rsidRDefault="00861ABC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14:paraId="5D94B049" w14:textId="77777777" w:rsidR="00861ABC" w:rsidRPr="0031579B" w:rsidRDefault="00861ABC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85" w:type="dxa"/>
            <w:shd w:val="clear" w:color="auto" w:fill="auto"/>
            <w:vAlign w:val="center"/>
          </w:tcPr>
          <w:p w14:paraId="2C3BBCE8" w14:textId="77777777" w:rsidR="00861ABC" w:rsidRPr="0031579B" w:rsidRDefault="00861ABC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</w:p>
        </w:tc>
      </w:tr>
      <w:tr w:rsidR="00861ABC" w:rsidRPr="002253DD" w14:paraId="0301F7A3" w14:textId="77777777" w:rsidTr="00861ABC">
        <w:trPr>
          <w:jc w:val="center"/>
        </w:trPr>
        <w:tc>
          <w:tcPr>
            <w:tcW w:w="747" w:type="dxa"/>
            <w:shd w:val="clear" w:color="auto" w:fill="auto"/>
          </w:tcPr>
          <w:p w14:paraId="254DDB65" w14:textId="77777777" w:rsidR="00861ABC" w:rsidRDefault="00861ABC" w:rsidP="00861ABC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2054" w:type="dxa"/>
            <w:shd w:val="clear" w:color="auto" w:fill="auto"/>
            <w:vAlign w:val="center"/>
          </w:tcPr>
          <w:p w14:paraId="36E6664B" w14:textId="77777777" w:rsidR="00861ABC" w:rsidRDefault="009D26E4" w:rsidP="00861ABC">
            <w:pPr>
              <w:bidi w:val="0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NeededPrice</w:t>
            </w:r>
          </w:p>
        </w:tc>
        <w:tc>
          <w:tcPr>
            <w:tcW w:w="1583" w:type="dxa"/>
            <w:shd w:val="clear" w:color="auto" w:fill="auto"/>
            <w:vAlign w:val="center"/>
          </w:tcPr>
          <w:p w14:paraId="3FEF125A" w14:textId="77777777" w:rsidR="00861ABC" w:rsidRDefault="009D26E4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مبلغ مورد نياز</w:t>
            </w:r>
          </w:p>
        </w:tc>
        <w:tc>
          <w:tcPr>
            <w:tcW w:w="978" w:type="dxa"/>
            <w:shd w:val="clear" w:color="auto" w:fill="auto"/>
            <w:vAlign w:val="center"/>
          </w:tcPr>
          <w:p w14:paraId="519FEEFF" w14:textId="77777777" w:rsidR="00861ABC" w:rsidRDefault="009D26E4" w:rsidP="00861ABC">
            <w:pPr>
              <w:bidi w:val="0"/>
              <w:jc w:val="both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money</w:t>
            </w:r>
          </w:p>
        </w:tc>
        <w:tc>
          <w:tcPr>
            <w:tcW w:w="663" w:type="dxa"/>
            <w:shd w:val="clear" w:color="auto" w:fill="auto"/>
            <w:vAlign w:val="center"/>
          </w:tcPr>
          <w:p w14:paraId="7FA0807A" w14:textId="77777777" w:rsidR="00861ABC" w:rsidRPr="0031579B" w:rsidRDefault="00861ABC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24" w:type="dxa"/>
            <w:shd w:val="clear" w:color="auto" w:fill="auto"/>
            <w:vAlign w:val="center"/>
          </w:tcPr>
          <w:p w14:paraId="4B6DD256" w14:textId="77777777" w:rsidR="00861ABC" w:rsidRDefault="00861ABC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14:paraId="4F2B1D8F" w14:textId="77777777" w:rsidR="00861ABC" w:rsidRDefault="00861ABC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14:paraId="4419DB81" w14:textId="77777777" w:rsidR="00861ABC" w:rsidRDefault="009D26E4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 w:hint="cs"/>
                <w:color w:val="000000"/>
                <w:szCs w:val="24"/>
                <w:rtl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14:paraId="2F06B490" w14:textId="77777777" w:rsidR="00861ABC" w:rsidRDefault="00861ABC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14:paraId="2F49C3D7" w14:textId="77777777" w:rsidR="00861ABC" w:rsidRDefault="00861ABC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14:paraId="3BEAEC8B" w14:textId="77777777" w:rsidR="00861ABC" w:rsidRPr="0031579B" w:rsidRDefault="00861ABC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85" w:type="dxa"/>
            <w:shd w:val="clear" w:color="auto" w:fill="auto"/>
            <w:vAlign w:val="center"/>
          </w:tcPr>
          <w:p w14:paraId="3E815761" w14:textId="77777777" w:rsidR="00861ABC" w:rsidRDefault="009D26E4" w:rsidP="00861ABC">
            <w:pPr>
              <w:rPr>
                <w:rFonts w:ascii="Arial" w:hAnsi="Arial"/>
                <w:color w:val="000000"/>
                <w:szCs w:val="24"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 xml:space="preserve">اگر نوع داده </w:t>
            </w:r>
            <w:r>
              <w:rPr>
                <w:rFonts w:ascii="Arial" w:hAnsi="Arial"/>
                <w:color w:val="000000"/>
                <w:szCs w:val="24"/>
                <w:lang w:bidi="fa-IR"/>
              </w:rPr>
              <w:t>money</w:t>
            </w: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 xml:space="preserve"> نبود </w:t>
            </w:r>
            <w:r>
              <w:rPr>
                <w:rFonts w:ascii="Arial" w:hAnsi="Arial"/>
                <w:color w:val="000000"/>
                <w:szCs w:val="24"/>
                <w:lang w:bidi="fa-IR"/>
              </w:rPr>
              <w:t>decimal(19,3)</w:t>
            </w:r>
          </w:p>
        </w:tc>
      </w:tr>
      <w:tr w:rsidR="00861ABC" w:rsidRPr="002253DD" w14:paraId="6382909A" w14:textId="77777777" w:rsidTr="00861ABC">
        <w:trPr>
          <w:jc w:val="center"/>
        </w:trPr>
        <w:tc>
          <w:tcPr>
            <w:tcW w:w="747" w:type="dxa"/>
            <w:shd w:val="clear" w:color="auto" w:fill="auto"/>
          </w:tcPr>
          <w:p w14:paraId="7D85E20E" w14:textId="77777777" w:rsidR="00861ABC" w:rsidRDefault="00861ABC" w:rsidP="00861ABC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2054" w:type="dxa"/>
            <w:shd w:val="clear" w:color="auto" w:fill="auto"/>
            <w:vAlign w:val="center"/>
          </w:tcPr>
          <w:p w14:paraId="143E3BFC" w14:textId="77777777" w:rsidR="00861ABC" w:rsidRDefault="009D26E4" w:rsidP="00861ABC">
            <w:pPr>
              <w:bidi w:val="0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MinPrice</w:t>
            </w:r>
          </w:p>
        </w:tc>
        <w:tc>
          <w:tcPr>
            <w:tcW w:w="1583" w:type="dxa"/>
            <w:shd w:val="clear" w:color="auto" w:fill="auto"/>
            <w:vAlign w:val="center"/>
          </w:tcPr>
          <w:p w14:paraId="328FF78F" w14:textId="77777777" w:rsidR="00861ABC" w:rsidRDefault="009D26E4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حداقل مبلغ مجاز</w:t>
            </w:r>
          </w:p>
        </w:tc>
        <w:tc>
          <w:tcPr>
            <w:tcW w:w="978" w:type="dxa"/>
            <w:shd w:val="clear" w:color="auto" w:fill="auto"/>
            <w:vAlign w:val="center"/>
          </w:tcPr>
          <w:p w14:paraId="5818E797" w14:textId="77777777" w:rsidR="00861ABC" w:rsidRDefault="009D26E4" w:rsidP="00861ABC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  <w:lang w:bidi="fa-IR"/>
              </w:rPr>
              <w:t>money</w:t>
            </w:r>
          </w:p>
        </w:tc>
        <w:tc>
          <w:tcPr>
            <w:tcW w:w="663" w:type="dxa"/>
            <w:shd w:val="clear" w:color="auto" w:fill="auto"/>
            <w:vAlign w:val="center"/>
          </w:tcPr>
          <w:p w14:paraId="4E796000" w14:textId="77777777" w:rsidR="00861ABC" w:rsidRPr="0031579B" w:rsidRDefault="00861ABC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24" w:type="dxa"/>
            <w:shd w:val="clear" w:color="auto" w:fill="auto"/>
            <w:vAlign w:val="center"/>
          </w:tcPr>
          <w:p w14:paraId="2164B92B" w14:textId="77777777" w:rsidR="00861ABC" w:rsidRDefault="00861ABC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14:paraId="30205FF1" w14:textId="77777777" w:rsidR="00861ABC" w:rsidRDefault="00861ABC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14:paraId="650D78AA" w14:textId="77777777" w:rsidR="00861ABC" w:rsidRDefault="00861ABC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90" w:type="dxa"/>
            <w:shd w:val="clear" w:color="auto" w:fill="auto"/>
            <w:vAlign w:val="center"/>
          </w:tcPr>
          <w:p w14:paraId="50DB02F9" w14:textId="77777777" w:rsidR="00861ABC" w:rsidRDefault="00861ABC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14:paraId="7D0DF5E7" w14:textId="77777777" w:rsidR="00861ABC" w:rsidRDefault="00861ABC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14:paraId="1B9F8AE4" w14:textId="77777777" w:rsidR="00861ABC" w:rsidRPr="0031579B" w:rsidRDefault="00861ABC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85" w:type="dxa"/>
            <w:shd w:val="clear" w:color="auto" w:fill="auto"/>
            <w:vAlign w:val="center"/>
          </w:tcPr>
          <w:p w14:paraId="52A01CED" w14:textId="77777777" w:rsidR="00861ABC" w:rsidRDefault="009D26E4" w:rsidP="00861ABC">
            <w:pPr>
              <w:rPr>
                <w:rFonts w:ascii="Arial" w:hAnsi="Arial"/>
                <w:color w:val="000000"/>
                <w:szCs w:val="24"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 xml:space="preserve">اگر نوع داده </w:t>
            </w:r>
            <w:r>
              <w:rPr>
                <w:rFonts w:ascii="Arial" w:hAnsi="Arial"/>
                <w:color w:val="000000"/>
                <w:szCs w:val="24"/>
                <w:lang w:bidi="fa-IR"/>
              </w:rPr>
              <w:t>money</w:t>
            </w: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 xml:space="preserve"> نبود </w:t>
            </w:r>
            <w:r>
              <w:rPr>
                <w:rFonts w:ascii="Arial" w:hAnsi="Arial"/>
                <w:color w:val="000000"/>
                <w:szCs w:val="24"/>
                <w:lang w:bidi="fa-IR"/>
              </w:rPr>
              <w:t>decimal(19,3)</w:t>
            </w:r>
          </w:p>
        </w:tc>
      </w:tr>
      <w:tr w:rsidR="009D26E4" w:rsidRPr="002253DD" w14:paraId="03F8E032" w14:textId="77777777" w:rsidTr="00861ABC">
        <w:trPr>
          <w:jc w:val="center"/>
        </w:trPr>
        <w:tc>
          <w:tcPr>
            <w:tcW w:w="747" w:type="dxa"/>
            <w:shd w:val="clear" w:color="auto" w:fill="auto"/>
          </w:tcPr>
          <w:p w14:paraId="22F2625A" w14:textId="77777777" w:rsidR="009D26E4" w:rsidRDefault="009D26E4" w:rsidP="00861ABC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rFonts w:hint="cs"/>
                <w:szCs w:val="24"/>
                <w:rtl/>
              </w:rPr>
              <w:t>6</w:t>
            </w:r>
          </w:p>
        </w:tc>
        <w:tc>
          <w:tcPr>
            <w:tcW w:w="2054" w:type="dxa"/>
            <w:shd w:val="clear" w:color="auto" w:fill="auto"/>
            <w:vAlign w:val="center"/>
          </w:tcPr>
          <w:p w14:paraId="47B3DA95" w14:textId="77777777" w:rsidR="009D26E4" w:rsidRDefault="009D26E4" w:rsidP="00861ABC">
            <w:pPr>
              <w:bidi w:val="0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Description</w:t>
            </w:r>
          </w:p>
        </w:tc>
        <w:tc>
          <w:tcPr>
            <w:tcW w:w="1583" w:type="dxa"/>
            <w:shd w:val="clear" w:color="auto" w:fill="auto"/>
            <w:vAlign w:val="center"/>
          </w:tcPr>
          <w:p w14:paraId="59D54F55" w14:textId="77777777" w:rsidR="009D26E4" w:rsidRDefault="009D26E4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توضيحات</w:t>
            </w:r>
          </w:p>
        </w:tc>
        <w:tc>
          <w:tcPr>
            <w:tcW w:w="978" w:type="dxa"/>
            <w:shd w:val="clear" w:color="auto" w:fill="auto"/>
            <w:vAlign w:val="center"/>
          </w:tcPr>
          <w:p w14:paraId="67515B79" w14:textId="77777777" w:rsidR="009D26E4" w:rsidRDefault="009D26E4" w:rsidP="00861ABC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text</w:t>
            </w:r>
          </w:p>
        </w:tc>
        <w:tc>
          <w:tcPr>
            <w:tcW w:w="663" w:type="dxa"/>
            <w:shd w:val="clear" w:color="auto" w:fill="auto"/>
            <w:vAlign w:val="center"/>
          </w:tcPr>
          <w:p w14:paraId="372F2ADE" w14:textId="77777777" w:rsidR="009D26E4" w:rsidRPr="0031579B" w:rsidRDefault="009D26E4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24" w:type="dxa"/>
            <w:shd w:val="clear" w:color="auto" w:fill="auto"/>
            <w:vAlign w:val="center"/>
          </w:tcPr>
          <w:p w14:paraId="278C4E6E" w14:textId="77777777" w:rsidR="009D26E4" w:rsidRDefault="009D26E4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14:paraId="4CA9AC40" w14:textId="77777777" w:rsidR="009D26E4" w:rsidRDefault="009D26E4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14:paraId="2441E85F" w14:textId="77777777" w:rsidR="009D26E4" w:rsidRDefault="009D26E4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90" w:type="dxa"/>
            <w:shd w:val="clear" w:color="auto" w:fill="auto"/>
            <w:vAlign w:val="center"/>
          </w:tcPr>
          <w:p w14:paraId="0F7C452E" w14:textId="77777777" w:rsidR="009D26E4" w:rsidRDefault="009D26E4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14:paraId="2D769FD2" w14:textId="77777777" w:rsidR="009D26E4" w:rsidRDefault="009D26E4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14:paraId="3ADE1847" w14:textId="77777777" w:rsidR="009D26E4" w:rsidRPr="0031579B" w:rsidRDefault="009D26E4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85" w:type="dxa"/>
            <w:shd w:val="clear" w:color="auto" w:fill="auto"/>
            <w:vAlign w:val="center"/>
          </w:tcPr>
          <w:p w14:paraId="75561F3A" w14:textId="77777777" w:rsidR="009D26E4" w:rsidRDefault="009D26E4" w:rsidP="00861ABC">
            <w:pPr>
              <w:rPr>
                <w:rFonts w:ascii="Arial" w:hAnsi="Arial"/>
                <w:color w:val="000000"/>
                <w:szCs w:val="24"/>
                <w:lang w:bidi="fa-IR"/>
              </w:rPr>
            </w:pPr>
          </w:p>
        </w:tc>
      </w:tr>
    </w:tbl>
    <w:p w14:paraId="7DBD95D5" w14:textId="77777777" w:rsidR="00861ABC" w:rsidRDefault="00861ABC" w:rsidP="00861ABC">
      <w:pPr>
        <w:rPr>
          <w:rtl/>
          <w:lang w:bidi="fa-IR"/>
        </w:rPr>
      </w:pPr>
    </w:p>
    <w:tbl>
      <w:tblPr>
        <w:bidiVisual/>
        <w:tblW w:w="1295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799"/>
        <w:gridCol w:w="2339"/>
        <w:gridCol w:w="2486"/>
        <w:gridCol w:w="3328"/>
      </w:tblGrid>
      <w:tr w:rsidR="00861ABC" w:rsidRPr="00580529" w14:paraId="6985F25A" w14:textId="77777777" w:rsidTr="00861ABC">
        <w:trPr>
          <w:trHeight w:val="317"/>
          <w:jc w:val="center"/>
        </w:trPr>
        <w:tc>
          <w:tcPr>
            <w:tcW w:w="4981" w:type="dxa"/>
            <w:shd w:val="clear" w:color="auto" w:fill="F2F2F2"/>
            <w:vAlign w:val="center"/>
          </w:tcPr>
          <w:p w14:paraId="6D2A0B01" w14:textId="77777777" w:rsidR="00861ABC" w:rsidRPr="00580529" w:rsidRDefault="00861ABC" w:rsidP="00861ABC">
            <w:pPr>
              <w:ind w:left="-64"/>
              <w:jc w:val="center"/>
              <w:rPr>
                <w:b/>
                <w:bCs/>
                <w:sz w:val="20"/>
                <w:szCs w:val="20"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نام ارتباط</w:t>
            </w:r>
          </w:p>
        </w:tc>
        <w:tc>
          <w:tcPr>
            <w:tcW w:w="2367" w:type="dxa"/>
            <w:shd w:val="clear" w:color="auto" w:fill="F2F2F2"/>
            <w:vAlign w:val="center"/>
          </w:tcPr>
          <w:p w14:paraId="00F524AC" w14:textId="77777777" w:rsidR="00861ABC" w:rsidRPr="00580529" w:rsidRDefault="00861ABC" w:rsidP="00861ABC">
            <w:pPr>
              <w:ind w:left="-64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نام فيلد ارتباطي</w:t>
            </w:r>
          </w:p>
        </w:tc>
        <w:tc>
          <w:tcPr>
            <w:tcW w:w="2147" w:type="dxa"/>
            <w:shd w:val="clear" w:color="auto" w:fill="F2F2F2"/>
            <w:vAlign w:val="center"/>
          </w:tcPr>
          <w:p w14:paraId="578C7EF9" w14:textId="77777777" w:rsidR="00861ABC" w:rsidRPr="00580529" w:rsidRDefault="00861ABC" w:rsidP="00861ABC">
            <w:pPr>
              <w:ind w:left="-64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نام جدول مرتبط</w:t>
            </w:r>
          </w:p>
        </w:tc>
        <w:tc>
          <w:tcPr>
            <w:tcW w:w="3457" w:type="dxa"/>
            <w:shd w:val="clear" w:color="auto" w:fill="F2F2F2"/>
            <w:vAlign w:val="center"/>
          </w:tcPr>
          <w:p w14:paraId="43F001E8" w14:textId="77777777" w:rsidR="00861ABC" w:rsidRPr="00580529" w:rsidRDefault="00861ABC" w:rsidP="00861ABC">
            <w:pPr>
              <w:ind w:left="-64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فيلد ارتباطي از جدول مرتبط</w:t>
            </w:r>
          </w:p>
        </w:tc>
      </w:tr>
      <w:tr w:rsidR="00861ABC" w:rsidRPr="00D87008" w14:paraId="6A25A0CC" w14:textId="77777777" w:rsidTr="00861ABC">
        <w:trPr>
          <w:jc w:val="center"/>
        </w:trPr>
        <w:tc>
          <w:tcPr>
            <w:tcW w:w="4981" w:type="dxa"/>
            <w:vAlign w:val="center"/>
          </w:tcPr>
          <w:p w14:paraId="52AF5510" w14:textId="77777777" w:rsidR="00861ABC" w:rsidRPr="00D87008" w:rsidRDefault="00FF38E6" w:rsidP="00861ABC">
            <w:pPr>
              <w:bidi w:val="0"/>
              <w:ind w:left="-64"/>
              <w:jc w:val="center"/>
              <w:rPr>
                <w:rFonts w:cs="Times New Roman"/>
                <w:szCs w:val="24"/>
                <w:lang w:bidi="fa-IR"/>
              </w:rPr>
            </w:pPr>
            <w:r>
              <w:rPr>
                <w:rFonts w:cs="Times New Roman"/>
                <w:szCs w:val="24"/>
                <w:lang w:bidi="fa-IR"/>
              </w:rPr>
              <w:t>fk_CashAssistanceNeedyPlan</w:t>
            </w:r>
          </w:p>
        </w:tc>
        <w:tc>
          <w:tcPr>
            <w:tcW w:w="2367" w:type="dxa"/>
            <w:vAlign w:val="center"/>
          </w:tcPr>
          <w:p w14:paraId="2B5F3602" w14:textId="77777777" w:rsidR="00861ABC" w:rsidRPr="00D87008" w:rsidRDefault="00FF38E6" w:rsidP="00861ABC">
            <w:pPr>
              <w:bidi w:val="0"/>
              <w:ind w:left="-64"/>
              <w:jc w:val="center"/>
              <w:rPr>
                <w:rFonts w:cs="Times New Roman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AssignNeedyPlanId</w:t>
            </w:r>
          </w:p>
        </w:tc>
        <w:tc>
          <w:tcPr>
            <w:tcW w:w="2147" w:type="dxa"/>
            <w:vAlign w:val="center"/>
          </w:tcPr>
          <w:p w14:paraId="7EA7B37A" w14:textId="77777777" w:rsidR="00861ABC" w:rsidRPr="00D87008" w:rsidRDefault="00FF38E6" w:rsidP="00861ABC">
            <w:pPr>
              <w:bidi w:val="0"/>
              <w:ind w:left="-64"/>
              <w:jc w:val="center"/>
              <w:rPr>
                <w:rFonts w:cs="Times New Roman"/>
                <w:szCs w:val="24"/>
              </w:rPr>
            </w:pPr>
            <w:r>
              <w:t>tblAssignNeedyToPlans</w:t>
            </w:r>
          </w:p>
        </w:tc>
        <w:tc>
          <w:tcPr>
            <w:tcW w:w="3457" w:type="dxa"/>
            <w:vAlign w:val="center"/>
          </w:tcPr>
          <w:p w14:paraId="029D5DD7" w14:textId="77777777" w:rsidR="00861ABC" w:rsidRPr="00D87008" w:rsidRDefault="00FF38E6" w:rsidP="00861ABC">
            <w:pPr>
              <w:bidi w:val="0"/>
              <w:ind w:left="-64"/>
              <w:jc w:val="center"/>
              <w:rPr>
                <w:rFonts w:cs="Times New Roman"/>
                <w:szCs w:val="24"/>
                <w:rtl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AssignNeedyPlanId</w:t>
            </w:r>
          </w:p>
        </w:tc>
      </w:tr>
      <w:tr w:rsidR="00861ABC" w:rsidRPr="00D87008" w14:paraId="30399DC4" w14:textId="77777777" w:rsidTr="00861ABC">
        <w:trPr>
          <w:jc w:val="center"/>
        </w:trPr>
        <w:tc>
          <w:tcPr>
            <w:tcW w:w="4981" w:type="dxa"/>
            <w:vAlign w:val="center"/>
          </w:tcPr>
          <w:p w14:paraId="4096ABF2" w14:textId="77777777" w:rsidR="00861ABC" w:rsidRDefault="00861ABC" w:rsidP="00861ABC">
            <w:pPr>
              <w:bidi w:val="0"/>
              <w:ind w:left="-64"/>
              <w:jc w:val="center"/>
              <w:rPr>
                <w:rFonts w:cs="Times New Roman"/>
                <w:szCs w:val="24"/>
                <w:lang w:bidi="fa-IR"/>
              </w:rPr>
            </w:pPr>
            <w:r>
              <w:rPr>
                <w:rFonts w:cs="Times New Roman"/>
                <w:szCs w:val="24"/>
                <w:lang w:bidi="fa-IR"/>
              </w:rPr>
              <w:t>fk_</w:t>
            </w:r>
            <w:r w:rsidR="00FF38E6">
              <w:rPr>
                <w:rFonts w:cs="Times New Roman"/>
                <w:szCs w:val="24"/>
                <w:lang w:bidi="fa-IR"/>
              </w:rPr>
              <w:t>CashAssistance</w:t>
            </w:r>
            <w:r>
              <w:rPr>
                <w:rFonts w:cs="Times New Roman"/>
                <w:szCs w:val="24"/>
                <w:lang w:bidi="fa-IR"/>
              </w:rPr>
              <w:t>Plan</w:t>
            </w:r>
          </w:p>
        </w:tc>
        <w:tc>
          <w:tcPr>
            <w:tcW w:w="2367" w:type="dxa"/>
            <w:vAlign w:val="center"/>
          </w:tcPr>
          <w:p w14:paraId="6F4F3ABA" w14:textId="77777777" w:rsidR="00861ABC" w:rsidRDefault="00861ABC" w:rsidP="00861ABC">
            <w:pPr>
              <w:bidi w:val="0"/>
              <w:ind w:left="-64"/>
              <w:jc w:val="center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</w:rPr>
              <w:t>PlanId</w:t>
            </w:r>
          </w:p>
        </w:tc>
        <w:tc>
          <w:tcPr>
            <w:tcW w:w="2147" w:type="dxa"/>
            <w:vAlign w:val="center"/>
          </w:tcPr>
          <w:p w14:paraId="4D8CED47" w14:textId="77777777" w:rsidR="00861ABC" w:rsidRDefault="00861ABC" w:rsidP="00861ABC">
            <w:pPr>
              <w:bidi w:val="0"/>
              <w:ind w:left="-64"/>
              <w:jc w:val="center"/>
              <w:rPr>
                <w:lang w:bidi="fa-IR"/>
              </w:rPr>
            </w:pPr>
            <w:r w:rsidRPr="00300CD0">
              <w:rPr>
                <w:color w:val="000000" w:themeColor="text1"/>
                <w:lang w:bidi="fa-IR"/>
              </w:rPr>
              <w:t>tblPlans</w:t>
            </w:r>
          </w:p>
        </w:tc>
        <w:tc>
          <w:tcPr>
            <w:tcW w:w="3457" w:type="dxa"/>
            <w:vAlign w:val="center"/>
          </w:tcPr>
          <w:p w14:paraId="32779270" w14:textId="77777777" w:rsidR="00861ABC" w:rsidRDefault="00861ABC" w:rsidP="00861ABC">
            <w:pPr>
              <w:bidi w:val="0"/>
              <w:ind w:left="-64"/>
              <w:jc w:val="center"/>
              <w:rPr>
                <w:color w:val="000000"/>
                <w:szCs w:val="24"/>
                <w:rtl/>
                <w:lang w:bidi="fa-IR"/>
              </w:rPr>
            </w:pPr>
            <w:r>
              <w:rPr>
                <w:color w:val="000000"/>
                <w:szCs w:val="24"/>
              </w:rPr>
              <w:t>PlanId</w:t>
            </w:r>
          </w:p>
        </w:tc>
      </w:tr>
    </w:tbl>
    <w:p w14:paraId="2D664232" w14:textId="77777777" w:rsidR="00043B74" w:rsidRDefault="00043B74" w:rsidP="006D5AB0">
      <w:pPr>
        <w:pStyle w:val="Heading2"/>
        <w:rPr>
          <w:rtl/>
          <w:lang w:bidi="fa-IR"/>
        </w:rPr>
      </w:pPr>
      <w:bookmarkStart w:id="19" w:name="_Toc65932967"/>
      <w:r>
        <w:rPr>
          <w:rFonts w:hint="cs"/>
          <w:rtl/>
          <w:lang w:bidi="fa-IR"/>
        </w:rPr>
        <w:t xml:space="preserve">جدول پرداخت </w:t>
      </w:r>
      <w:r>
        <w:rPr>
          <w:lang w:bidi="fa-IR"/>
        </w:rPr>
        <w:t>tblPayment</w:t>
      </w:r>
      <w:bookmarkEnd w:id="19"/>
      <w:r>
        <w:rPr>
          <w:rFonts w:hint="cs"/>
          <w:rtl/>
          <w:lang w:bidi="fa-IR"/>
        </w:rPr>
        <w:t xml:space="preserve"> </w:t>
      </w:r>
    </w:p>
    <w:tbl>
      <w:tblPr>
        <w:bidiVisual/>
        <w:tblW w:w="146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7"/>
        <w:gridCol w:w="2509"/>
        <w:gridCol w:w="1400"/>
        <w:gridCol w:w="1056"/>
        <w:gridCol w:w="658"/>
        <w:gridCol w:w="724"/>
        <w:gridCol w:w="903"/>
        <w:gridCol w:w="895"/>
        <w:gridCol w:w="990"/>
        <w:gridCol w:w="736"/>
        <w:gridCol w:w="1272"/>
        <w:gridCol w:w="2740"/>
      </w:tblGrid>
      <w:tr w:rsidR="00043B74" w:rsidRPr="00864C51" w14:paraId="53A25A4A" w14:textId="77777777" w:rsidTr="004E6F4A">
        <w:trPr>
          <w:jc w:val="center"/>
        </w:trPr>
        <w:tc>
          <w:tcPr>
            <w:tcW w:w="14630" w:type="dxa"/>
            <w:gridSpan w:val="12"/>
            <w:shd w:val="clear" w:color="auto" w:fill="auto"/>
          </w:tcPr>
          <w:p w14:paraId="47063169" w14:textId="77777777" w:rsidR="00043B74" w:rsidRPr="000D0112" w:rsidRDefault="00043B74" w:rsidP="004E6F4A">
            <w:pPr>
              <w:pStyle w:val="ListParagraph"/>
              <w:ind w:left="0"/>
              <w:rPr>
                <w:b/>
                <w:bCs/>
                <w:szCs w:val="24"/>
                <w:rtl/>
                <w:lang w:bidi="fa-IR"/>
              </w:rPr>
            </w:pPr>
            <w:r w:rsidRPr="000D0112">
              <w:rPr>
                <w:rFonts w:hint="cs"/>
                <w:b/>
                <w:bCs/>
                <w:szCs w:val="24"/>
                <w:rtl/>
              </w:rPr>
              <w:t>شرح</w:t>
            </w:r>
            <w:r w:rsidRPr="000D0112">
              <w:rPr>
                <w:b/>
                <w:bCs/>
                <w:szCs w:val="24"/>
                <w:rtl/>
              </w:rPr>
              <w:t xml:space="preserve"> </w:t>
            </w:r>
            <w:r w:rsidRPr="000D0112">
              <w:rPr>
                <w:rFonts w:hint="cs"/>
                <w:b/>
                <w:bCs/>
                <w:szCs w:val="24"/>
                <w:rtl/>
              </w:rPr>
              <w:t>جدول</w:t>
            </w:r>
            <w:r w:rsidRPr="000D0112">
              <w:rPr>
                <w:b/>
                <w:bCs/>
                <w:szCs w:val="24"/>
                <w:rtl/>
              </w:rPr>
              <w:t xml:space="preserve">: </w:t>
            </w:r>
          </w:p>
        </w:tc>
      </w:tr>
      <w:tr w:rsidR="00DB1EB4" w:rsidRPr="00864C51" w14:paraId="196E988F" w14:textId="77777777" w:rsidTr="004E6F4A">
        <w:trPr>
          <w:trHeight w:val="1171"/>
          <w:jc w:val="center"/>
        </w:trPr>
        <w:tc>
          <w:tcPr>
            <w:tcW w:w="635" w:type="dxa"/>
            <w:shd w:val="clear" w:color="auto" w:fill="auto"/>
          </w:tcPr>
          <w:p w14:paraId="166EBE39" w14:textId="77777777" w:rsidR="00043B74" w:rsidRPr="000D0112" w:rsidRDefault="00043B74" w:rsidP="004E6F4A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رديف</w:t>
            </w:r>
          </w:p>
        </w:tc>
        <w:tc>
          <w:tcPr>
            <w:tcW w:w="2269" w:type="dxa"/>
            <w:shd w:val="clear" w:color="auto" w:fill="auto"/>
          </w:tcPr>
          <w:p w14:paraId="3184556B" w14:textId="77777777" w:rsidR="00043B74" w:rsidRPr="000D0112" w:rsidRDefault="00043B74" w:rsidP="004E6F4A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نام فيلد لاتين</w:t>
            </w:r>
          </w:p>
        </w:tc>
        <w:tc>
          <w:tcPr>
            <w:tcW w:w="1743" w:type="dxa"/>
            <w:shd w:val="clear" w:color="auto" w:fill="auto"/>
          </w:tcPr>
          <w:p w14:paraId="3CCDB300" w14:textId="77777777" w:rsidR="00043B74" w:rsidRPr="000D0112" w:rsidRDefault="00043B74" w:rsidP="004E6F4A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نام فيلد فارسي</w:t>
            </w:r>
          </w:p>
        </w:tc>
        <w:tc>
          <w:tcPr>
            <w:tcW w:w="1056" w:type="dxa"/>
            <w:shd w:val="clear" w:color="auto" w:fill="auto"/>
          </w:tcPr>
          <w:p w14:paraId="3A58EBA1" w14:textId="77777777" w:rsidR="00043B74" w:rsidRPr="000D0112" w:rsidRDefault="00043B74" w:rsidP="004E6F4A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نوع داده</w:t>
            </w:r>
          </w:p>
        </w:tc>
        <w:tc>
          <w:tcPr>
            <w:tcW w:w="666" w:type="dxa"/>
            <w:shd w:val="clear" w:color="auto" w:fill="auto"/>
          </w:tcPr>
          <w:p w14:paraId="00545729" w14:textId="77777777" w:rsidR="00043B74" w:rsidRPr="000D0112" w:rsidRDefault="00043B74" w:rsidP="004E6F4A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طول داده</w:t>
            </w:r>
          </w:p>
        </w:tc>
        <w:tc>
          <w:tcPr>
            <w:tcW w:w="615" w:type="dxa"/>
            <w:shd w:val="clear" w:color="auto" w:fill="auto"/>
          </w:tcPr>
          <w:p w14:paraId="3EA060F0" w14:textId="77777777" w:rsidR="00043B74" w:rsidRPr="000D0112" w:rsidRDefault="00043B74" w:rsidP="004E6F4A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کليد اصلي</w:t>
            </w:r>
          </w:p>
        </w:tc>
        <w:tc>
          <w:tcPr>
            <w:tcW w:w="756" w:type="dxa"/>
            <w:shd w:val="clear" w:color="auto" w:fill="auto"/>
          </w:tcPr>
          <w:p w14:paraId="29B3B500" w14:textId="77777777" w:rsidR="00043B74" w:rsidRPr="000D0112" w:rsidRDefault="00043B74" w:rsidP="004E6F4A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کليد خارجي</w:t>
            </w:r>
          </w:p>
        </w:tc>
        <w:tc>
          <w:tcPr>
            <w:tcW w:w="797" w:type="dxa"/>
            <w:shd w:val="clear" w:color="auto" w:fill="auto"/>
          </w:tcPr>
          <w:p w14:paraId="6E3392BF" w14:textId="77777777" w:rsidR="00043B74" w:rsidRPr="000D0112" w:rsidRDefault="00043B74" w:rsidP="004E6F4A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اجباري بودن</w:t>
            </w:r>
          </w:p>
        </w:tc>
        <w:tc>
          <w:tcPr>
            <w:tcW w:w="824" w:type="dxa"/>
            <w:shd w:val="clear" w:color="auto" w:fill="auto"/>
          </w:tcPr>
          <w:p w14:paraId="4B9189BE" w14:textId="77777777" w:rsidR="00043B74" w:rsidRPr="000D0112" w:rsidRDefault="00043B74" w:rsidP="004E6F4A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ايندکس يکتا</w:t>
            </w:r>
          </w:p>
        </w:tc>
        <w:tc>
          <w:tcPr>
            <w:tcW w:w="714" w:type="dxa"/>
            <w:shd w:val="clear" w:color="auto" w:fill="auto"/>
          </w:tcPr>
          <w:p w14:paraId="295E2EA4" w14:textId="77777777" w:rsidR="00043B74" w:rsidRPr="000D0112" w:rsidRDefault="00043B74" w:rsidP="004E6F4A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مقدار پيش فرض</w:t>
            </w:r>
          </w:p>
        </w:tc>
        <w:tc>
          <w:tcPr>
            <w:tcW w:w="1046" w:type="dxa"/>
            <w:shd w:val="clear" w:color="auto" w:fill="auto"/>
          </w:tcPr>
          <w:p w14:paraId="1D3023A5" w14:textId="77777777" w:rsidR="00043B74" w:rsidRPr="000D0112" w:rsidRDefault="00043B74" w:rsidP="004E6F4A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مقاديرمجاز</w:t>
            </w:r>
          </w:p>
        </w:tc>
        <w:tc>
          <w:tcPr>
            <w:tcW w:w="3509" w:type="dxa"/>
            <w:shd w:val="clear" w:color="auto" w:fill="auto"/>
          </w:tcPr>
          <w:p w14:paraId="5AD43127" w14:textId="77777777" w:rsidR="00043B74" w:rsidRPr="000D0112" w:rsidRDefault="00043B74" w:rsidP="004E6F4A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توضيحات</w:t>
            </w:r>
          </w:p>
        </w:tc>
      </w:tr>
      <w:tr w:rsidR="00DB1EB4" w:rsidRPr="002253DD" w14:paraId="7F585530" w14:textId="77777777" w:rsidTr="004E6F4A">
        <w:trPr>
          <w:jc w:val="center"/>
        </w:trPr>
        <w:tc>
          <w:tcPr>
            <w:tcW w:w="635" w:type="dxa"/>
            <w:shd w:val="clear" w:color="auto" w:fill="auto"/>
          </w:tcPr>
          <w:p w14:paraId="42DF754C" w14:textId="77777777" w:rsidR="00043B74" w:rsidRPr="0031579B" w:rsidRDefault="00043B74" w:rsidP="004E6F4A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 w:rsidRPr="0031579B">
              <w:rPr>
                <w:rFonts w:hint="cs"/>
                <w:szCs w:val="24"/>
                <w:rtl/>
              </w:rPr>
              <w:t>1</w:t>
            </w:r>
          </w:p>
        </w:tc>
        <w:tc>
          <w:tcPr>
            <w:tcW w:w="2269" w:type="dxa"/>
            <w:shd w:val="clear" w:color="auto" w:fill="auto"/>
            <w:vAlign w:val="center"/>
          </w:tcPr>
          <w:p w14:paraId="11A3CC2A" w14:textId="77777777" w:rsidR="00043B74" w:rsidRPr="0031579B" w:rsidRDefault="0059067B" w:rsidP="004E6F4A">
            <w:pPr>
              <w:bidi w:val="0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PaymentId</w:t>
            </w:r>
          </w:p>
        </w:tc>
        <w:tc>
          <w:tcPr>
            <w:tcW w:w="1743" w:type="dxa"/>
            <w:shd w:val="clear" w:color="auto" w:fill="auto"/>
            <w:vAlign w:val="center"/>
          </w:tcPr>
          <w:p w14:paraId="53DC1BC8" w14:textId="77777777" w:rsidR="00043B74" w:rsidRPr="0031579B" w:rsidRDefault="0059067B" w:rsidP="004E6F4A">
            <w:pPr>
              <w:rPr>
                <w:rFonts w:ascii="Arial" w:hAnsi="Arial"/>
                <w:color w:val="000000"/>
                <w:szCs w:val="24"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شناسه پرداخت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3E22AE29" w14:textId="77777777" w:rsidR="00043B74" w:rsidRPr="0031579B" w:rsidRDefault="0059067B" w:rsidP="004E6F4A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666" w:type="dxa"/>
            <w:shd w:val="clear" w:color="auto" w:fill="auto"/>
            <w:vAlign w:val="center"/>
          </w:tcPr>
          <w:p w14:paraId="538020F4" w14:textId="77777777" w:rsidR="00043B74" w:rsidRPr="0031579B" w:rsidRDefault="00043B74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615" w:type="dxa"/>
            <w:shd w:val="clear" w:color="auto" w:fill="auto"/>
            <w:vAlign w:val="center"/>
          </w:tcPr>
          <w:p w14:paraId="757D041C" w14:textId="77777777" w:rsidR="00043B74" w:rsidRPr="0031579B" w:rsidRDefault="0059067B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756" w:type="dxa"/>
            <w:shd w:val="clear" w:color="auto" w:fill="auto"/>
            <w:vAlign w:val="center"/>
          </w:tcPr>
          <w:p w14:paraId="58138D59" w14:textId="77777777" w:rsidR="00043B74" w:rsidRPr="0031579B" w:rsidRDefault="00043B74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97" w:type="dxa"/>
            <w:shd w:val="clear" w:color="auto" w:fill="auto"/>
            <w:vAlign w:val="center"/>
          </w:tcPr>
          <w:p w14:paraId="01226DD2" w14:textId="77777777" w:rsidR="00043B74" w:rsidRPr="0031579B" w:rsidRDefault="0059067B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824" w:type="dxa"/>
            <w:shd w:val="clear" w:color="auto" w:fill="auto"/>
            <w:vAlign w:val="center"/>
          </w:tcPr>
          <w:p w14:paraId="20DBC6A4" w14:textId="77777777" w:rsidR="00043B74" w:rsidRPr="0031579B" w:rsidRDefault="00043B74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14" w:type="dxa"/>
            <w:shd w:val="clear" w:color="auto" w:fill="auto"/>
            <w:vAlign w:val="center"/>
          </w:tcPr>
          <w:p w14:paraId="2A6041A5" w14:textId="77777777" w:rsidR="00043B74" w:rsidRPr="0031579B" w:rsidRDefault="00043B74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046" w:type="dxa"/>
            <w:shd w:val="clear" w:color="auto" w:fill="auto"/>
            <w:vAlign w:val="center"/>
          </w:tcPr>
          <w:p w14:paraId="49C32188" w14:textId="77777777" w:rsidR="00043B74" w:rsidRPr="0031579B" w:rsidRDefault="00043B74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509" w:type="dxa"/>
            <w:shd w:val="clear" w:color="auto" w:fill="auto"/>
            <w:vAlign w:val="center"/>
          </w:tcPr>
          <w:p w14:paraId="5DEA44A5" w14:textId="77777777" w:rsidR="00043B74" w:rsidRPr="0031579B" w:rsidRDefault="00043B74" w:rsidP="004E6F4A">
            <w:pPr>
              <w:rPr>
                <w:rFonts w:ascii="Arial" w:hAnsi="Arial"/>
                <w:color w:val="000000"/>
                <w:szCs w:val="24"/>
              </w:rPr>
            </w:pPr>
          </w:p>
        </w:tc>
      </w:tr>
      <w:tr w:rsidR="00DB1EB4" w:rsidRPr="002253DD" w14:paraId="2D45AB3C" w14:textId="77777777" w:rsidTr="004E6F4A">
        <w:trPr>
          <w:jc w:val="center"/>
        </w:trPr>
        <w:tc>
          <w:tcPr>
            <w:tcW w:w="635" w:type="dxa"/>
            <w:shd w:val="clear" w:color="auto" w:fill="auto"/>
          </w:tcPr>
          <w:p w14:paraId="7AC91E2D" w14:textId="77777777" w:rsidR="00043B74" w:rsidRPr="0031579B" w:rsidRDefault="00043B74" w:rsidP="004E6F4A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2269" w:type="dxa"/>
            <w:shd w:val="clear" w:color="auto" w:fill="auto"/>
            <w:vAlign w:val="center"/>
          </w:tcPr>
          <w:p w14:paraId="10979B69" w14:textId="77777777" w:rsidR="00043B74" w:rsidRPr="0031579B" w:rsidRDefault="0059067B" w:rsidP="004E6F4A">
            <w:pPr>
              <w:bidi w:val="0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DonatorId</w:t>
            </w:r>
          </w:p>
        </w:tc>
        <w:tc>
          <w:tcPr>
            <w:tcW w:w="1743" w:type="dxa"/>
            <w:shd w:val="clear" w:color="auto" w:fill="auto"/>
            <w:vAlign w:val="center"/>
          </w:tcPr>
          <w:p w14:paraId="2331D6C0" w14:textId="77777777" w:rsidR="00043B74" w:rsidRPr="0031579B" w:rsidRDefault="0059067B" w:rsidP="004E6F4A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خير(اهداء کننده)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4A0841CA" w14:textId="77777777" w:rsidR="00043B74" w:rsidRDefault="0059067B" w:rsidP="004E6F4A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666" w:type="dxa"/>
            <w:shd w:val="clear" w:color="auto" w:fill="auto"/>
            <w:vAlign w:val="center"/>
          </w:tcPr>
          <w:p w14:paraId="39D0CB82" w14:textId="77777777" w:rsidR="00043B74" w:rsidRPr="0031579B" w:rsidRDefault="00043B74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615" w:type="dxa"/>
            <w:shd w:val="clear" w:color="auto" w:fill="auto"/>
            <w:vAlign w:val="center"/>
          </w:tcPr>
          <w:p w14:paraId="1A1C0E00" w14:textId="77777777" w:rsidR="00043B74" w:rsidRDefault="00043B74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56" w:type="dxa"/>
            <w:shd w:val="clear" w:color="auto" w:fill="auto"/>
            <w:vAlign w:val="center"/>
          </w:tcPr>
          <w:p w14:paraId="4151CC53" w14:textId="77777777" w:rsidR="00043B74" w:rsidRPr="0031579B" w:rsidRDefault="0059067B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797" w:type="dxa"/>
            <w:shd w:val="clear" w:color="auto" w:fill="auto"/>
            <w:vAlign w:val="center"/>
          </w:tcPr>
          <w:p w14:paraId="7A185A13" w14:textId="77777777" w:rsidR="00043B74" w:rsidRDefault="00043B74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24" w:type="dxa"/>
            <w:shd w:val="clear" w:color="auto" w:fill="auto"/>
            <w:vAlign w:val="center"/>
          </w:tcPr>
          <w:p w14:paraId="13448783" w14:textId="77777777" w:rsidR="00043B74" w:rsidRPr="0031579B" w:rsidRDefault="00043B74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14" w:type="dxa"/>
            <w:shd w:val="clear" w:color="auto" w:fill="auto"/>
            <w:vAlign w:val="center"/>
          </w:tcPr>
          <w:p w14:paraId="470F62C3" w14:textId="77777777" w:rsidR="00043B74" w:rsidRPr="0031579B" w:rsidRDefault="00043B74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046" w:type="dxa"/>
            <w:shd w:val="clear" w:color="auto" w:fill="auto"/>
            <w:vAlign w:val="center"/>
          </w:tcPr>
          <w:p w14:paraId="344CB931" w14:textId="77777777" w:rsidR="00043B74" w:rsidRPr="0031579B" w:rsidRDefault="00043B74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509" w:type="dxa"/>
            <w:shd w:val="clear" w:color="auto" w:fill="auto"/>
            <w:vAlign w:val="center"/>
          </w:tcPr>
          <w:p w14:paraId="7E696B48" w14:textId="77777777" w:rsidR="00043B74" w:rsidRPr="0031579B" w:rsidRDefault="00043B74" w:rsidP="004E6F4A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</w:p>
        </w:tc>
      </w:tr>
      <w:tr w:rsidR="00DB1EB4" w:rsidRPr="002253DD" w14:paraId="30574C4E" w14:textId="77777777" w:rsidTr="004E6F4A">
        <w:trPr>
          <w:jc w:val="center"/>
        </w:trPr>
        <w:tc>
          <w:tcPr>
            <w:tcW w:w="635" w:type="dxa"/>
            <w:shd w:val="clear" w:color="auto" w:fill="auto"/>
          </w:tcPr>
          <w:p w14:paraId="64C6DCDC" w14:textId="77777777" w:rsidR="00043B74" w:rsidRDefault="00043B74" w:rsidP="004E6F4A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2269" w:type="dxa"/>
            <w:shd w:val="clear" w:color="auto" w:fill="auto"/>
            <w:vAlign w:val="center"/>
          </w:tcPr>
          <w:p w14:paraId="3C13C960" w14:textId="77777777" w:rsidR="00043B74" w:rsidRDefault="00787170" w:rsidP="004E6F4A">
            <w:pPr>
              <w:bidi w:val="0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CashAssistanceDetailId</w:t>
            </w:r>
          </w:p>
        </w:tc>
        <w:tc>
          <w:tcPr>
            <w:tcW w:w="1743" w:type="dxa"/>
            <w:shd w:val="clear" w:color="auto" w:fill="auto"/>
            <w:vAlign w:val="center"/>
          </w:tcPr>
          <w:p w14:paraId="5E213F77" w14:textId="77777777" w:rsidR="00043B74" w:rsidRDefault="00787170" w:rsidP="004E6F4A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کمک نقدي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3C8C9F08" w14:textId="77777777" w:rsidR="00043B74" w:rsidRDefault="00787170" w:rsidP="004E6F4A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666" w:type="dxa"/>
            <w:shd w:val="clear" w:color="auto" w:fill="auto"/>
            <w:vAlign w:val="center"/>
          </w:tcPr>
          <w:p w14:paraId="79BDD7D6" w14:textId="77777777" w:rsidR="00043B74" w:rsidRDefault="00043B74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615" w:type="dxa"/>
            <w:shd w:val="clear" w:color="auto" w:fill="auto"/>
            <w:vAlign w:val="center"/>
          </w:tcPr>
          <w:p w14:paraId="030E1618" w14:textId="77777777" w:rsidR="00043B74" w:rsidRDefault="00043B74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56" w:type="dxa"/>
            <w:shd w:val="clear" w:color="auto" w:fill="auto"/>
            <w:vAlign w:val="center"/>
          </w:tcPr>
          <w:p w14:paraId="4E72592E" w14:textId="77777777" w:rsidR="00043B74" w:rsidRPr="0031579B" w:rsidRDefault="00787170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797" w:type="dxa"/>
            <w:shd w:val="clear" w:color="auto" w:fill="auto"/>
            <w:vAlign w:val="center"/>
          </w:tcPr>
          <w:p w14:paraId="13D417FA" w14:textId="77777777" w:rsidR="00043B74" w:rsidRDefault="00787170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824" w:type="dxa"/>
            <w:shd w:val="clear" w:color="auto" w:fill="auto"/>
            <w:vAlign w:val="center"/>
          </w:tcPr>
          <w:p w14:paraId="4AA88944" w14:textId="77777777" w:rsidR="00043B74" w:rsidRPr="0031579B" w:rsidRDefault="00043B74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14" w:type="dxa"/>
            <w:shd w:val="clear" w:color="auto" w:fill="auto"/>
            <w:vAlign w:val="center"/>
          </w:tcPr>
          <w:p w14:paraId="3EA6DF6D" w14:textId="77777777" w:rsidR="00043B74" w:rsidRPr="0031579B" w:rsidRDefault="00043B74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046" w:type="dxa"/>
            <w:shd w:val="clear" w:color="auto" w:fill="auto"/>
            <w:vAlign w:val="center"/>
          </w:tcPr>
          <w:p w14:paraId="22D63DC1" w14:textId="77777777" w:rsidR="00043B74" w:rsidRPr="0031579B" w:rsidRDefault="00043B74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509" w:type="dxa"/>
            <w:shd w:val="clear" w:color="auto" w:fill="auto"/>
            <w:vAlign w:val="center"/>
          </w:tcPr>
          <w:p w14:paraId="100BD0D6" w14:textId="77777777" w:rsidR="00043B74" w:rsidRPr="0031579B" w:rsidRDefault="00043B74" w:rsidP="004E6F4A">
            <w:pPr>
              <w:rPr>
                <w:rFonts w:ascii="Arial" w:hAnsi="Arial"/>
                <w:color w:val="000000"/>
                <w:szCs w:val="24"/>
              </w:rPr>
            </w:pPr>
          </w:p>
        </w:tc>
      </w:tr>
      <w:tr w:rsidR="00DB1EB4" w:rsidRPr="002253DD" w14:paraId="4D28EE15" w14:textId="77777777" w:rsidTr="004E6F4A">
        <w:trPr>
          <w:jc w:val="center"/>
        </w:trPr>
        <w:tc>
          <w:tcPr>
            <w:tcW w:w="635" w:type="dxa"/>
            <w:shd w:val="clear" w:color="auto" w:fill="auto"/>
          </w:tcPr>
          <w:p w14:paraId="20170668" w14:textId="77777777" w:rsidR="00043B74" w:rsidRDefault="00043B74" w:rsidP="004E6F4A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rFonts w:hint="cs"/>
                <w:szCs w:val="24"/>
                <w:rtl/>
              </w:rPr>
              <w:t>4</w:t>
            </w:r>
          </w:p>
        </w:tc>
        <w:tc>
          <w:tcPr>
            <w:tcW w:w="2269" w:type="dxa"/>
            <w:shd w:val="clear" w:color="auto" w:fill="auto"/>
            <w:vAlign w:val="center"/>
          </w:tcPr>
          <w:p w14:paraId="2E5D94DB" w14:textId="77777777" w:rsidR="00043B74" w:rsidRDefault="00FA49AD" w:rsidP="004E6F4A">
            <w:pPr>
              <w:bidi w:val="0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PaymentPrice</w:t>
            </w:r>
          </w:p>
        </w:tc>
        <w:tc>
          <w:tcPr>
            <w:tcW w:w="1743" w:type="dxa"/>
            <w:shd w:val="clear" w:color="auto" w:fill="auto"/>
            <w:vAlign w:val="center"/>
          </w:tcPr>
          <w:p w14:paraId="57245D90" w14:textId="77777777" w:rsidR="00043B74" w:rsidRDefault="003431FC" w:rsidP="004E6F4A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مبلغ پرداخت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29264C82" w14:textId="77777777" w:rsidR="00043B74" w:rsidRDefault="003431FC" w:rsidP="004E6F4A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money</w:t>
            </w:r>
          </w:p>
        </w:tc>
        <w:tc>
          <w:tcPr>
            <w:tcW w:w="666" w:type="dxa"/>
            <w:shd w:val="clear" w:color="auto" w:fill="auto"/>
            <w:vAlign w:val="center"/>
          </w:tcPr>
          <w:p w14:paraId="3D51DFFC" w14:textId="77777777" w:rsidR="00043B74" w:rsidRDefault="00043B74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615" w:type="dxa"/>
            <w:shd w:val="clear" w:color="auto" w:fill="auto"/>
            <w:vAlign w:val="center"/>
          </w:tcPr>
          <w:p w14:paraId="090A8856" w14:textId="77777777" w:rsidR="00043B74" w:rsidRDefault="00043B74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56" w:type="dxa"/>
            <w:shd w:val="clear" w:color="auto" w:fill="auto"/>
            <w:vAlign w:val="center"/>
          </w:tcPr>
          <w:p w14:paraId="741D1126" w14:textId="77777777" w:rsidR="00043B74" w:rsidRPr="0031579B" w:rsidRDefault="00043B74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97" w:type="dxa"/>
            <w:shd w:val="clear" w:color="auto" w:fill="auto"/>
            <w:vAlign w:val="center"/>
          </w:tcPr>
          <w:p w14:paraId="1A27CAB4" w14:textId="77777777" w:rsidR="00043B74" w:rsidRDefault="003431FC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824" w:type="dxa"/>
            <w:shd w:val="clear" w:color="auto" w:fill="auto"/>
            <w:vAlign w:val="center"/>
          </w:tcPr>
          <w:p w14:paraId="03982473" w14:textId="77777777" w:rsidR="00043B74" w:rsidRDefault="00043B74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14" w:type="dxa"/>
            <w:shd w:val="clear" w:color="auto" w:fill="auto"/>
            <w:vAlign w:val="center"/>
          </w:tcPr>
          <w:p w14:paraId="7EBB0712" w14:textId="77777777" w:rsidR="00043B74" w:rsidRPr="0031579B" w:rsidRDefault="00043B74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046" w:type="dxa"/>
            <w:shd w:val="clear" w:color="auto" w:fill="auto"/>
            <w:vAlign w:val="center"/>
          </w:tcPr>
          <w:p w14:paraId="680B3FB0" w14:textId="77777777" w:rsidR="00043B74" w:rsidRPr="0031579B" w:rsidRDefault="00043B74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509" w:type="dxa"/>
            <w:shd w:val="clear" w:color="auto" w:fill="auto"/>
            <w:vAlign w:val="center"/>
          </w:tcPr>
          <w:p w14:paraId="12973069" w14:textId="77777777" w:rsidR="00043B74" w:rsidRPr="0031579B" w:rsidRDefault="003431FC" w:rsidP="004E6F4A">
            <w:pPr>
              <w:rPr>
                <w:rFonts w:ascii="Arial" w:hAnsi="Arial"/>
                <w:color w:val="000000"/>
                <w:szCs w:val="24"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 xml:space="preserve">اگر نوع داده </w:t>
            </w:r>
            <w:r>
              <w:rPr>
                <w:rFonts w:ascii="Arial" w:hAnsi="Arial"/>
                <w:color w:val="000000"/>
                <w:szCs w:val="24"/>
                <w:lang w:bidi="fa-IR"/>
              </w:rPr>
              <w:t>money</w:t>
            </w: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 xml:space="preserve"> نبود </w:t>
            </w:r>
            <w:r>
              <w:rPr>
                <w:rFonts w:ascii="Arial" w:hAnsi="Arial"/>
                <w:color w:val="000000"/>
                <w:szCs w:val="24"/>
                <w:lang w:bidi="fa-IR"/>
              </w:rPr>
              <w:t>decimal(19,3)</w:t>
            </w:r>
          </w:p>
        </w:tc>
      </w:tr>
      <w:tr w:rsidR="003431FC" w:rsidRPr="002253DD" w14:paraId="64B2F765" w14:textId="77777777" w:rsidTr="004E6F4A">
        <w:trPr>
          <w:jc w:val="center"/>
        </w:trPr>
        <w:tc>
          <w:tcPr>
            <w:tcW w:w="635" w:type="dxa"/>
            <w:shd w:val="clear" w:color="auto" w:fill="auto"/>
          </w:tcPr>
          <w:p w14:paraId="36426F79" w14:textId="77777777" w:rsidR="003431FC" w:rsidRDefault="003431FC" w:rsidP="004E6F4A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>
              <w:rPr>
                <w:rFonts w:hint="cs"/>
                <w:szCs w:val="24"/>
                <w:rtl/>
              </w:rPr>
              <w:t>5</w:t>
            </w:r>
          </w:p>
        </w:tc>
        <w:tc>
          <w:tcPr>
            <w:tcW w:w="2269" w:type="dxa"/>
            <w:shd w:val="clear" w:color="auto" w:fill="auto"/>
            <w:vAlign w:val="center"/>
          </w:tcPr>
          <w:p w14:paraId="2DBB589D" w14:textId="77777777" w:rsidR="003431FC" w:rsidRDefault="009B1541" w:rsidP="004E6F4A">
            <w:pPr>
              <w:bidi w:val="0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PaymentGatewayId</w:t>
            </w:r>
          </w:p>
        </w:tc>
        <w:tc>
          <w:tcPr>
            <w:tcW w:w="1743" w:type="dxa"/>
            <w:shd w:val="clear" w:color="auto" w:fill="auto"/>
            <w:vAlign w:val="center"/>
          </w:tcPr>
          <w:p w14:paraId="074348D8" w14:textId="77777777" w:rsidR="003431FC" w:rsidRDefault="009B1541" w:rsidP="004E6F4A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درگاه پرداخت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3B4E36B9" w14:textId="77777777" w:rsidR="003431FC" w:rsidRDefault="009B1541" w:rsidP="004E6F4A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varchar</w:t>
            </w:r>
          </w:p>
        </w:tc>
        <w:tc>
          <w:tcPr>
            <w:tcW w:w="666" w:type="dxa"/>
            <w:shd w:val="clear" w:color="auto" w:fill="auto"/>
            <w:vAlign w:val="center"/>
          </w:tcPr>
          <w:p w14:paraId="42963026" w14:textId="77777777" w:rsidR="003431FC" w:rsidRDefault="009B1541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10</w:t>
            </w:r>
          </w:p>
        </w:tc>
        <w:tc>
          <w:tcPr>
            <w:tcW w:w="615" w:type="dxa"/>
            <w:shd w:val="clear" w:color="auto" w:fill="auto"/>
            <w:vAlign w:val="center"/>
          </w:tcPr>
          <w:p w14:paraId="16C1EC96" w14:textId="77777777" w:rsidR="003431FC" w:rsidRDefault="003431FC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56" w:type="dxa"/>
            <w:shd w:val="clear" w:color="auto" w:fill="auto"/>
            <w:vAlign w:val="center"/>
          </w:tcPr>
          <w:p w14:paraId="289DF49C" w14:textId="77777777" w:rsidR="003431FC" w:rsidRPr="0031579B" w:rsidRDefault="003431FC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97" w:type="dxa"/>
            <w:shd w:val="clear" w:color="auto" w:fill="auto"/>
            <w:vAlign w:val="center"/>
          </w:tcPr>
          <w:p w14:paraId="4EBDCE67" w14:textId="77777777" w:rsidR="003431FC" w:rsidRDefault="003431FC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24" w:type="dxa"/>
            <w:shd w:val="clear" w:color="auto" w:fill="auto"/>
            <w:vAlign w:val="center"/>
          </w:tcPr>
          <w:p w14:paraId="62A41511" w14:textId="77777777" w:rsidR="003431FC" w:rsidRDefault="003431FC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14" w:type="dxa"/>
            <w:shd w:val="clear" w:color="auto" w:fill="auto"/>
            <w:vAlign w:val="center"/>
          </w:tcPr>
          <w:p w14:paraId="4BC90A3C" w14:textId="77777777" w:rsidR="003431FC" w:rsidRPr="0031579B" w:rsidRDefault="003431FC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046" w:type="dxa"/>
            <w:shd w:val="clear" w:color="auto" w:fill="auto"/>
            <w:vAlign w:val="center"/>
          </w:tcPr>
          <w:p w14:paraId="7A9A9090" w14:textId="77777777" w:rsidR="003431FC" w:rsidRPr="0031579B" w:rsidRDefault="003431FC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509" w:type="dxa"/>
            <w:shd w:val="clear" w:color="auto" w:fill="auto"/>
            <w:vAlign w:val="center"/>
          </w:tcPr>
          <w:p w14:paraId="16A8CC51" w14:textId="77777777" w:rsidR="003431FC" w:rsidRDefault="003431FC" w:rsidP="004E6F4A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</w:p>
        </w:tc>
      </w:tr>
      <w:tr w:rsidR="009B1541" w:rsidRPr="002253DD" w14:paraId="13036935" w14:textId="77777777" w:rsidTr="004E6F4A">
        <w:trPr>
          <w:jc w:val="center"/>
        </w:trPr>
        <w:tc>
          <w:tcPr>
            <w:tcW w:w="635" w:type="dxa"/>
            <w:shd w:val="clear" w:color="auto" w:fill="auto"/>
          </w:tcPr>
          <w:p w14:paraId="40C9D1D5" w14:textId="77777777" w:rsidR="009B1541" w:rsidRDefault="009B1541" w:rsidP="004E6F4A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>
              <w:rPr>
                <w:szCs w:val="24"/>
              </w:rPr>
              <w:lastRenderedPageBreak/>
              <w:t>7</w:t>
            </w:r>
          </w:p>
        </w:tc>
        <w:tc>
          <w:tcPr>
            <w:tcW w:w="2269" w:type="dxa"/>
            <w:shd w:val="clear" w:color="auto" w:fill="auto"/>
            <w:vAlign w:val="center"/>
          </w:tcPr>
          <w:p w14:paraId="1983A0B0" w14:textId="77777777" w:rsidR="009B1541" w:rsidRDefault="009B1541" w:rsidP="004E6F4A">
            <w:pPr>
              <w:bidi w:val="0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PaymentDate</w:t>
            </w:r>
          </w:p>
        </w:tc>
        <w:tc>
          <w:tcPr>
            <w:tcW w:w="1743" w:type="dxa"/>
            <w:shd w:val="clear" w:color="auto" w:fill="auto"/>
            <w:vAlign w:val="center"/>
          </w:tcPr>
          <w:p w14:paraId="69B83E47" w14:textId="77777777" w:rsidR="009B1541" w:rsidRDefault="009B1541" w:rsidP="004E6F4A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تاريخ پرداخت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5C3A086D" w14:textId="77777777" w:rsidR="009B1541" w:rsidRDefault="009B1541" w:rsidP="004E6F4A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date</w:t>
            </w:r>
          </w:p>
        </w:tc>
        <w:tc>
          <w:tcPr>
            <w:tcW w:w="666" w:type="dxa"/>
            <w:shd w:val="clear" w:color="auto" w:fill="auto"/>
            <w:vAlign w:val="center"/>
          </w:tcPr>
          <w:p w14:paraId="3962273F" w14:textId="77777777" w:rsidR="009B1541" w:rsidRDefault="009B1541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615" w:type="dxa"/>
            <w:shd w:val="clear" w:color="auto" w:fill="auto"/>
            <w:vAlign w:val="center"/>
          </w:tcPr>
          <w:p w14:paraId="05887A13" w14:textId="77777777" w:rsidR="009B1541" w:rsidRDefault="009B1541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56" w:type="dxa"/>
            <w:shd w:val="clear" w:color="auto" w:fill="auto"/>
            <w:vAlign w:val="center"/>
          </w:tcPr>
          <w:p w14:paraId="5FBFEABD" w14:textId="77777777" w:rsidR="009B1541" w:rsidRPr="0031579B" w:rsidRDefault="009B1541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97" w:type="dxa"/>
            <w:shd w:val="clear" w:color="auto" w:fill="auto"/>
            <w:vAlign w:val="center"/>
          </w:tcPr>
          <w:p w14:paraId="609D4B92" w14:textId="77777777" w:rsidR="009B1541" w:rsidRDefault="009B1541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824" w:type="dxa"/>
            <w:shd w:val="clear" w:color="auto" w:fill="auto"/>
            <w:vAlign w:val="center"/>
          </w:tcPr>
          <w:p w14:paraId="0D6903FF" w14:textId="77777777" w:rsidR="009B1541" w:rsidRDefault="009B1541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14" w:type="dxa"/>
            <w:shd w:val="clear" w:color="auto" w:fill="auto"/>
            <w:vAlign w:val="center"/>
          </w:tcPr>
          <w:p w14:paraId="10CB0CF4" w14:textId="77777777" w:rsidR="009B1541" w:rsidRPr="0031579B" w:rsidRDefault="009B1541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046" w:type="dxa"/>
            <w:shd w:val="clear" w:color="auto" w:fill="auto"/>
            <w:vAlign w:val="center"/>
          </w:tcPr>
          <w:p w14:paraId="58BCB2C6" w14:textId="77777777" w:rsidR="009B1541" w:rsidRPr="0031579B" w:rsidRDefault="009B1541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509" w:type="dxa"/>
            <w:shd w:val="clear" w:color="auto" w:fill="auto"/>
            <w:vAlign w:val="center"/>
          </w:tcPr>
          <w:p w14:paraId="5A23305E" w14:textId="77777777" w:rsidR="009B1541" w:rsidRDefault="009B1541" w:rsidP="004E6F4A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</w:p>
        </w:tc>
      </w:tr>
      <w:tr w:rsidR="009B1541" w:rsidRPr="002253DD" w14:paraId="293B9195" w14:textId="77777777" w:rsidTr="004E6F4A">
        <w:trPr>
          <w:jc w:val="center"/>
        </w:trPr>
        <w:tc>
          <w:tcPr>
            <w:tcW w:w="635" w:type="dxa"/>
            <w:shd w:val="clear" w:color="auto" w:fill="auto"/>
          </w:tcPr>
          <w:p w14:paraId="04E7CEAE" w14:textId="77777777" w:rsidR="009B1541" w:rsidRDefault="009B1541" w:rsidP="004E6F4A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>8</w:t>
            </w:r>
          </w:p>
        </w:tc>
        <w:tc>
          <w:tcPr>
            <w:tcW w:w="2269" w:type="dxa"/>
            <w:shd w:val="clear" w:color="auto" w:fill="auto"/>
            <w:vAlign w:val="center"/>
          </w:tcPr>
          <w:p w14:paraId="4BF09412" w14:textId="77777777" w:rsidR="009B1541" w:rsidRDefault="009B1541" w:rsidP="004E6F4A">
            <w:pPr>
              <w:bidi w:val="0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PaymentTime</w:t>
            </w:r>
          </w:p>
        </w:tc>
        <w:tc>
          <w:tcPr>
            <w:tcW w:w="1743" w:type="dxa"/>
            <w:shd w:val="clear" w:color="auto" w:fill="auto"/>
            <w:vAlign w:val="center"/>
          </w:tcPr>
          <w:p w14:paraId="676D4C7B" w14:textId="77777777" w:rsidR="009B1541" w:rsidRDefault="009B1541" w:rsidP="004E6F4A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زمان پرداخت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671BF1A2" w14:textId="77777777" w:rsidR="009B1541" w:rsidRDefault="009B1541" w:rsidP="004E6F4A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time</w:t>
            </w:r>
          </w:p>
        </w:tc>
        <w:tc>
          <w:tcPr>
            <w:tcW w:w="666" w:type="dxa"/>
            <w:shd w:val="clear" w:color="auto" w:fill="auto"/>
            <w:vAlign w:val="center"/>
          </w:tcPr>
          <w:p w14:paraId="3611C3B8" w14:textId="77777777" w:rsidR="009B1541" w:rsidRDefault="009B1541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615" w:type="dxa"/>
            <w:shd w:val="clear" w:color="auto" w:fill="auto"/>
            <w:vAlign w:val="center"/>
          </w:tcPr>
          <w:p w14:paraId="628E4AF3" w14:textId="77777777" w:rsidR="009B1541" w:rsidRDefault="009B1541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56" w:type="dxa"/>
            <w:shd w:val="clear" w:color="auto" w:fill="auto"/>
            <w:vAlign w:val="center"/>
          </w:tcPr>
          <w:p w14:paraId="07DE35B5" w14:textId="77777777" w:rsidR="009B1541" w:rsidRPr="0031579B" w:rsidRDefault="009B1541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97" w:type="dxa"/>
            <w:shd w:val="clear" w:color="auto" w:fill="auto"/>
            <w:vAlign w:val="center"/>
          </w:tcPr>
          <w:p w14:paraId="72BF03AB" w14:textId="77777777" w:rsidR="009B1541" w:rsidRDefault="009B1541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824" w:type="dxa"/>
            <w:shd w:val="clear" w:color="auto" w:fill="auto"/>
            <w:vAlign w:val="center"/>
          </w:tcPr>
          <w:p w14:paraId="24FCA9B0" w14:textId="77777777" w:rsidR="009B1541" w:rsidRDefault="009B1541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14" w:type="dxa"/>
            <w:shd w:val="clear" w:color="auto" w:fill="auto"/>
            <w:vAlign w:val="center"/>
          </w:tcPr>
          <w:p w14:paraId="0C069471" w14:textId="77777777" w:rsidR="009B1541" w:rsidRPr="0031579B" w:rsidRDefault="009B1541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046" w:type="dxa"/>
            <w:shd w:val="clear" w:color="auto" w:fill="auto"/>
            <w:vAlign w:val="center"/>
          </w:tcPr>
          <w:p w14:paraId="73795BCF" w14:textId="77777777" w:rsidR="009B1541" w:rsidRPr="0031579B" w:rsidRDefault="009B1541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509" w:type="dxa"/>
            <w:shd w:val="clear" w:color="auto" w:fill="auto"/>
            <w:vAlign w:val="center"/>
          </w:tcPr>
          <w:p w14:paraId="11C40D36" w14:textId="77777777" w:rsidR="009B1541" w:rsidRDefault="009B1541" w:rsidP="004E6F4A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</w:p>
        </w:tc>
      </w:tr>
      <w:tr w:rsidR="009B1541" w:rsidRPr="002253DD" w14:paraId="316DE112" w14:textId="77777777" w:rsidTr="004E6F4A">
        <w:trPr>
          <w:jc w:val="center"/>
        </w:trPr>
        <w:tc>
          <w:tcPr>
            <w:tcW w:w="635" w:type="dxa"/>
            <w:shd w:val="clear" w:color="auto" w:fill="auto"/>
          </w:tcPr>
          <w:p w14:paraId="6D4CC71C" w14:textId="77777777" w:rsidR="009B1541" w:rsidRDefault="009B1541" w:rsidP="004E6F4A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>9</w:t>
            </w:r>
          </w:p>
        </w:tc>
        <w:tc>
          <w:tcPr>
            <w:tcW w:w="2269" w:type="dxa"/>
            <w:shd w:val="clear" w:color="auto" w:fill="auto"/>
            <w:vAlign w:val="center"/>
          </w:tcPr>
          <w:p w14:paraId="357F700A" w14:textId="77777777" w:rsidR="009B1541" w:rsidRDefault="00DB1EB4" w:rsidP="004E6F4A">
            <w:pPr>
              <w:bidi w:val="0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PaymentStatus</w:t>
            </w:r>
          </w:p>
        </w:tc>
        <w:tc>
          <w:tcPr>
            <w:tcW w:w="1743" w:type="dxa"/>
            <w:shd w:val="clear" w:color="auto" w:fill="auto"/>
            <w:vAlign w:val="center"/>
          </w:tcPr>
          <w:p w14:paraId="74F9F4A4" w14:textId="77777777" w:rsidR="009B1541" w:rsidRDefault="00DB1EB4" w:rsidP="004E6F4A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وضعيت پرداخت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342B1C95" w14:textId="77777777" w:rsidR="009B1541" w:rsidRDefault="00DB1EB4" w:rsidP="004E6F4A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nvarchar</w:t>
            </w:r>
          </w:p>
        </w:tc>
        <w:tc>
          <w:tcPr>
            <w:tcW w:w="666" w:type="dxa"/>
            <w:shd w:val="clear" w:color="auto" w:fill="auto"/>
            <w:vAlign w:val="center"/>
          </w:tcPr>
          <w:p w14:paraId="74F45445" w14:textId="77777777" w:rsidR="009B1541" w:rsidRDefault="00DB1EB4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500</w:t>
            </w:r>
          </w:p>
        </w:tc>
        <w:tc>
          <w:tcPr>
            <w:tcW w:w="615" w:type="dxa"/>
            <w:shd w:val="clear" w:color="auto" w:fill="auto"/>
            <w:vAlign w:val="center"/>
          </w:tcPr>
          <w:p w14:paraId="5C51DA98" w14:textId="77777777" w:rsidR="009B1541" w:rsidRDefault="009B1541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56" w:type="dxa"/>
            <w:shd w:val="clear" w:color="auto" w:fill="auto"/>
            <w:vAlign w:val="center"/>
          </w:tcPr>
          <w:p w14:paraId="4B3BD90D" w14:textId="77777777" w:rsidR="009B1541" w:rsidRPr="0031579B" w:rsidRDefault="009B1541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97" w:type="dxa"/>
            <w:shd w:val="clear" w:color="auto" w:fill="auto"/>
            <w:vAlign w:val="center"/>
          </w:tcPr>
          <w:p w14:paraId="5202ADC6" w14:textId="77777777" w:rsidR="009B1541" w:rsidRDefault="00DB1EB4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824" w:type="dxa"/>
            <w:shd w:val="clear" w:color="auto" w:fill="auto"/>
            <w:vAlign w:val="center"/>
          </w:tcPr>
          <w:p w14:paraId="4BD16DE7" w14:textId="77777777" w:rsidR="009B1541" w:rsidRDefault="009B1541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14" w:type="dxa"/>
            <w:shd w:val="clear" w:color="auto" w:fill="auto"/>
            <w:vAlign w:val="center"/>
          </w:tcPr>
          <w:p w14:paraId="3C72231D" w14:textId="77777777" w:rsidR="009B1541" w:rsidRPr="0031579B" w:rsidRDefault="009B1541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046" w:type="dxa"/>
            <w:shd w:val="clear" w:color="auto" w:fill="auto"/>
            <w:vAlign w:val="center"/>
          </w:tcPr>
          <w:p w14:paraId="01B9F478" w14:textId="77777777" w:rsidR="009B1541" w:rsidRPr="0031579B" w:rsidRDefault="009B1541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509" w:type="dxa"/>
            <w:shd w:val="clear" w:color="auto" w:fill="auto"/>
            <w:vAlign w:val="center"/>
          </w:tcPr>
          <w:p w14:paraId="55E44668" w14:textId="77777777" w:rsidR="009B1541" w:rsidRDefault="009B1541" w:rsidP="004E6F4A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</w:p>
        </w:tc>
      </w:tr>
      <w:tr w:rsidR="00EB139E" w:rsidRPr="002253DD" w14:paraId="3FB0E4D3" w14:textId="77777777" w:rsidTr="004E6F4A">
        <w:trPr>
          <w:jc w:val="center"/>
        </w:trPr>
        <w:tc>
          <w:tcPr>
            <w:tcW w:w="635" w:type="dxa"/>
            <w:shd w:val="clear" w:color="auto" w:fill="auto"/>
          </w:tcPr>
          <w:p w14:paraId="5F603F7C" w14:textId="77777777" w:rsidR="00EB139E" w:rsidRDefault="00EB139E" w:rsidP="004E6F4A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2269" w:type="dxa"/>
            <w:shd w:val="clear" w:color="auto" w:fill="auto"/>
            <w:vAlign w:val="center"/>
          </w:tcPr>
          <w:p w14:paraId="0A7070FC" w14:textId="77777777" w:rsidR="00EB139E" w:rsidRDefault="00EB139E" w:rsidP="004E6F4A">
            <w:pPr>
              <w:bidi w:val="0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SourceAccoutNumber</w:t>
            </w:r>
          </w:p>
        </w:tc>
        <w:tc>
          <w:tcPr>
            <w:tcW w:w="1743" w:type="dxa"/>
            <w:shd w:val="clear" w:color="auto" w:fill="auto"/>
            <w:vAlign w:val="center"/>
          </w:tcPr>
          <w:p w14:paraId="16AB2D78" w14:textId="77777777" w:rsidR="00EB139E" w:rsidRDefault="00EB139E" w:rsidP="004E6F4A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شماره حساب مبدا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3FFC17BB" w14:textId="77777777" w:rsidR="00EB139E" w:rsidRDefault="00EB139E" w:rsidP="004E6F4A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nvarchar</w:t>
            </w:r>
          </w:p>
        </w:tc>
        <w:tc>
          <w:tcPr>
            <w:tcW w:w="666" w:type="dxa"/>
            <w:shd w:val="clear" w:color="auto" w:fill="auto"/>
            <w:vAlign w:val="center"/>
          </w:tcPr>
          <w:p w14:paraId="4527312F" w14:textId="77777777" w:rsidR="00EB139E" w:rsidRDefault="00EB139E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10</w:t>
            </w:r>
          </w:p>
        </w:tc>
        <w:tc>
          <w:tcPr>
            <w:tcW w:w="615" w:type="dxa"/>
            <w:shd w:val="clear" w:color="auto" w:fill="auto"/>
            <w:vAlign w:val="center"/>
          </w:tcPr>
          <w:p w14:paraId="0B96A029" w14:textId="77777777" w:rsidR="00EB139E" w:rsidRDefault="00EB139E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56" w:type="dxa"/>
            <w:shd w:val="clear" w:color="auto" w:fill="auto"/>
            <w:vAlign w:val="center"/>
          </w:tcPr>
          <w:p w14:paraId="2C8AEE55" w14:textId="77777777" w:rsidR="00EB139E" w:rsidRPr="0031579B" w:rsidRDefault="00EB139E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97" w:type="dxa"/>
            <w:shd w:val="clear" w:color="auto" w:fill="auto"/>
            <w:vAlign w:val="center"/>
          </w:tcPr>
          <w:p w14:paraId="68E5F783" w14:textId="77777777" w:rsidR="00EB139E" w:rsidRDefault="00EB139E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24" w:type="dxa"/>
            <w:shd w:val="clear" w:color="auto" w:fill="auto"/>
            <w:vAlign w:val="center"/>
          </w:tcPr>
          <w:p w14:paraId="5955451D" w14:textId="77777777" w:rsidR="00EB139E" w:rsidRDefault="00EB139E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14" w:type="dxa"/>
            <w:shd w:val="clear" w:color="auto" w:fill="auto"/>
            <w:vAlign w:val="center"/>
          </w:tcPr>
          <w:p w14:paraId="37495249" w14:textId="77777777" w:rsidR="00EB139E" w:rsidRPr="0031579B" w:rsidRDefault="00EB139E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046" w:type="dxa"/>
            <w:shd w:val="clear" w:color="auto" w:fill="auto"/>
            <w:vAlign w:val="center"/>
          </w:tcPr>
          <w:p w14:paraId="12E691D0" w14:textId="77777777" w:rsidR="00EB139E" w:rsidRPr="0031579B" w:rsidRDefault="00EB139E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509" w:type="dxa"/>
            <w:shd w:val="clear" w:color="auto" w:fill="auto"/>
            <w:vAlign w:val="center"/>
          </w:tcPr>
          <w:p w14:paraId="3274A37E" w14:textId="77777777" w:rsidR="00EB139E" w:rsidRDefault="00EB139E" w:rsidP="004E6F4A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</w:p>
        </w:tc>
      </w:tr>
      <w:tr w:rsidR="00EB139E" w:rsidRPr="002253DD" w14:paraId="39B67AF3" w14:textId="77777777" w:rsidTr="004E6F4A">
        <w:trPr>
          <w:jc w:val="center"/>
        </w:trPr>
        <w:tc>
          <w:tcPr>
            <w:tcW w:w="635" w:type="dxa"/>
            <w:shd w:val="clear" w:color="auto" w:fill="auto"/>
          </w:tcPr>
          <w:p w14:paraId="00475A82" w14:textId="77777777" w:rsidR="00EB139E" w:rsidRDefault="00EB139E" w:rsidP="004E6F4A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>11</w:t>
            </w:r>
          </w:p>
        </w:tc>
        <w:tc>
          <w:tcPr>
            <w:tcW w:w="2269" w:type="dxa"/>
            <w:shd w:val="clear" w:color="auto" w:fill="auto"/>
            <w:vAlign w:val="center"/>
          </w:tcPr>
          <w:p w14:paraId="4C67D743" w14:textId="77777777" w:rsidR="00EB139E" w:rsidRDefault="00EB139E" w:rsidP="004E6F4A">
            <w:pPr>
              <w:bidi w:val="0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TargetAccountNumber</w:t>
            </w:r>
          </w:p>
        </w:tc>
        <w:tc>
          <w:tcPr>
            <w:tcW w:w="1743" w:type="dxa"/>
            <w:shd w:val="clear" w:color="auto" w:fill="auto"/>
            <w:vAlign w:val="center"/>
          </w:tcPr>
          <w:p w14:paraId="46B9FB5C" w14:textId="77777777" w:rsidR="00EB139E" w:rsidRDefault="00EB139E" w:rsidP="004E6F4A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شماره حساب مقصد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67ECCE5D" w14:textId="77777777" w:rsidR="00EB139E" w:rsidRDefault="00EB139E" w:rsidP="004E6F4A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nvarchar</w:t>
            </w:r>
          </w:p>
        </w:tc>
        <w:tc>
          <w:tcPr>
            <w:tcW w:w="666" w:type="dxa"/>
            <w:shd w:val="clear" w:color="auto" w:fill="auto"/>
            <w:vAlign w:val="center"/>
          </w:tcPr>
          <w:p w14:paraId="02B5ACBE" w14:textId="77777777" w:rsidR="00EB139E" w:rsidRDefault="00EB139E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10</w:t>
            </w:r>
          </w:p>
        </w:tc>
        <w:tc>
          <w:tcPr>
            <w:tcW w:w="615" w:type="dxa"/>
            <w:shd w:val="clear" w:color="auto" w:fill="auto"/>
            <w:vAlign w:val="center"/>
          </w:tcPr>
          <w:p w14:paraId="0EB0982B" w14:textId="77777777" w:rsidR="00EB139E" w:rsidRDefault="00EB139E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56" w:type="dxa"/>
            <w:shd w:val="clear" w:color="auto" w:fill="auto"/>
            <w:vAlign w:val="center"/>
          </w:tcPr>
          <w:p w14:paraId="27CA645E" w14:textId="77777777" w:rsidR="00EB139E" w:rsidRPr="0031579B" w:rsidRDefault="00EB139E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97" w:type="dxa"/>
            <w:shd w:val="clear" w:color="auto" w:fill="auto"/>
            <w:vAlign w:val="center"/>
          </w:tcPr>
          <w:p w14:paraId="1A794437" w14:textId="77777777" w:rsidR="00EB139E" w:rsidRDefault="00EB139E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824" w:type="dxa"/>
            <w:shd w:val="clear" w:color="auto" w:fill="auto"/>
            <w:vAlign w:val="center"/>
          </w:tcPr>
          <w:p w14:paraId="393AB232" w14:textId="77777777" w:rsidR="00EB139E" w:rsidRDefault="00EB139E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14" w:type="dxa"/>
            <w:shd w:val="clear" w:color="auto" w:fill="auto"/>
            <w:vAlign w:val="center"/>
          </w:tcPr>
          <w:p w14:paraId="1BD2F531" w14:textId="77777777" w:rsidR="00EB139E" w:rsidRPr="0031579B" w:rsidRDefault="00EB139E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046" w:type="dxa"/>
            <w:shd w:val="clear" w:color="auto" w:fill="auto"/>
            <w:vAlign w:val="center"/>
          </w:tcPr>
          <w:p w14:paraId="07152827" w14:textId="77777777" w:rsidR="00EB139E" w:rsidRPr="0031579B" w:rsidRDefault="00EB139E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509" w:type="dxa"/>
            <w:shd w:val="clear" w:color="auto" w:fill="auto"/>
            <w:vAlign w:val="center"/>
          </w:tcPr>
          <w:p w14:paraId="51B2215B" w14:textId="77777777" w:rsidR="00EB139E" w:rsidRDefault="00EB139E" w:rsidP="004E6F4A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</w:p>
        </w:tc>
      </w:tr>
      <w:tr w:rsidR="00EB139E" w:rsidRPr="002253DD" w14:paraId="4DB2BBF9" w14:textId="77777777" w:rsidTr="004E6F4A">
        <w:trPr>
          <w:jc w:val="center"/>
        </w:trPr>
        <w:tc>
          <w:tcPr>
            <w:tcW w:w="635" w:type="dxa"/>
            <w:shd w:val="clear" w:color="auto" w:fill="auto"/>
          </w:tcPr>
          <w:p w14:paraId="28977C6B" w14:textId="77777777" w:rsidR="00EB139E" w:rsidRDefault="00EB139E" w:rsidP="004E6F4A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>12</w:t>
            </w:r>
          </w:p>
        </w:tc>
        <w:tc>
          <w:tcPr>
            <w:tcW w:w="2269" w:type="dxa"/>
            <w:shd w:val="clear" w:color="auto" w:fill="auto"/>
            <w:vAlign w:val="center"/>
          </w:tcPr>
          <w:p w14:paraId="568CDAEE" w14:textId="77777777" w:rsidR="00EB139E" w:rsidRDefault="00EB139E" w:rsidP="004E6F4A">
            <w:pPr>
              <w:bidi w:val="0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</w:rPr>
              <w:t>CharityAccountId</w:t>
            </w:r>
          </w:p>
        </w:tc>
        <w:tc>
          <w:tcPr>
            <w:tcW w:w="1743" w:type="dxa"/>
            <w:shd w:val="clear" w:color="auto" w:fill="auto"/>
            <w:vAlign w:val="center"/>
          </w:tcPr>
          <w:p w14:paraId="74B7AFEE" w14:textId="77777777" w:rsidR="00EB139E" w:rsidRDefault="00EB139E" w:rsidP="004E6F4A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حساب خيريه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45E524A3" w14:textId="77777777" w:rsidR="00EB139E" w:rsidRDefault="00EB139E" w:rsidP="004E6F4A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666" w:type="dxa"/>
            <w:shd w:val="clear" w:color="auto" w:fill="auto"/>
            <w:vAlign w:val="center"/>
          </w:tcPr>
          <w:p w14:paraId="02BB5FB4" w14:textId="77777777" w:rsidR="00EB139E" w:rsidRDefault="00EB139E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615" w:type="dxa"/>
            <w:shd w:val="clear" w:color="auto" w:fill="auto"/>
            <w:vAlign w:val="center"/>
          </w:tcPr>
          <w:p w14:paraId="695331BD" w14:textId="77777777" w:rsidR="00EB139E" w:rsidRDefault="00EB139E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56" w:type="dxa"/>
            <w:shd w:val="clear" w:color="auto" w:fill="auto"/>
            <w:vAlign w:val="center"/>
          </w:tcPr>
          <w:p w14:paraId="37A80617" w14:textId="77777777" w:rsidR="00EB139E" w:rsidRPr="0031579B" w:rsidRDefault="00EB139E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797" w:type="dxa"/>
            <w:shd w:val="clear" w:color="auto" w:fill="auto"/>
            <w:vAlign w:val="center"/>
          </w:tcPr>
          <w:p w14:paraId="43FE7673" w14:textId="77777777" w:rsidR="00EB139E" w:rsidRDefault="00EB139E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824" w:type="dxa"/>
            <w:shd w:val="clear" w:color="auto" w:fill="auto"/>
            <w:vAlign w:val="center"/>
          </w:tcPr>
          <w:p w14:paraId="1412E84E" w14:textId="77777777" w:rsidR="00EB139E" w:rsidRDefault="00EB139E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14" w:type="dxa"/>
            <w:shd w:val="clear" w:color="auto" w:fill="auto"/>
            <w:vAlign w:val="center"/>
          </w:tcPr>
          <w:p w14:paraId="3466B999" w14:textId="77777777" w:rsidR="00EB139E" w:rsidRPr="0031579B" w:rsidRDefault="00EB139E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046" w:type="dxa"/>
            <w:shd w:val="clear" w:color="auto" w:fill="auto"/>
            <w:vAlign w:val="center"/>
          </w:tcPr>
          <w:p w14:paraId="63EB0470" w14:textId="77777777" w:rsidR="00EB139E" w:rsidRPr="0031579B" w:rsidRDefault="00EB139E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509" w:type="dxa"/>
            <w:shd w:val="clear" w:color="auto" w:fill="auto"/>
            <w:vAlign w:val="center"/>
          </w:tcPr>
          <w:p w14:paraId="4A161F11" w14:textId="77777777" w:rsidR="00EB139E" w:rsidRDefault="00EB139E" w:rsidP="004E6F4A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</w:p>
        </w:tc>
      </w:tr>
      <w:tr w:rsidR="00EB139E" w:rsidRPr="002253DD" w14:paraId="1C41F958" w14:textId="77777777" w:rsidTr="004E6F4A">
        <w:trPr>
          <w:jc w:val="center"/>
        </w:trPr>
        <w:tc>
          <w:tcPr>
            <w:tcW w:w="635" w:type="dxa"/>
            <w:shd w:val="clear" w:color="auto" w:fill="auto"/>
          </w:tcPr>
          <w:p w14:paraId="5CE20F67" w14:textId="77777777" w:rsidR="00EB139E" w:rsidRDefault="00EB139E" w:rsidP="004E6F4A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>13</w:t>
            </w:r>
          </w:p>
        </w:tc>
        <w:tc>
          <w:tcPr>
            <w:tcW w:w="2269" w:type="dxa"/>
            <w:shd w:val="clear" w:color="auto" w:fill="auto"/>
            <w:vAlign w:val="center"/>
          </w:tcPr>
          <w:p w14:paraId="6775DB5A" w14:textId="77777777" w:rsidR="00EB139E" w:rsidRDefault="00EB139E" w:rsidP="004E6F4A">
            <w:pPr>
              <w:bidi w:val="0"/>
              <w:rPr>
                <w:color w:val="000000"/>
                <w:szCs w:val="24"/>
                <w:rtl/>
                <w:lang w:bidi="fa-IR"/>
              </w:rPr>
            </w:pPr>
            <w:r>
              <w:rPr>
                <w:color w:val="000000"/>
                <w:szCs w:val="24"/>
              </w:rPr>
              <w:t>FollowCode</w:t>
            </w:r>
          </w:p>
        </w:tc>
        <w:tc>
          <w:tcPr>
            <w:tcW w:w="1743" w:type="dxa"/>
            <w:shd w:val="clear" w:color="auto" w:fill="auto"/>
            <w:vAlign w:val="center"/>
          </w:tcPr>
          <w:p w14:paraId="2F6CEBFB" w14:textId="77777777" w:rsidR="00EB139E" w:rsidRDefault="00EB139E" w:rsidP="004E6F4A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کد پيگيري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00A5BF53" w14:textId="77777777" w:rsidR="00EB139E" w:rsidRDefault="00EB139E" w:rsidP="004E6F4A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varchar</w:t>
            </w:r>
          </w:p>
        </w:tc>
        <w:tc>
          <w:tcPr>
            <w:tcW w:w="666" w:type="dxa"/>
            <w:shd w:val="clear" w:color="auto" w:fill="auto"/>
            <w:vAlign w:val="center"/>
          </w:tcPr>
          <w:p w14:paraId="71A97D09" w14:textId="77777777" w:rsidR="00EB139E" w:rsidRDefault="00EB139E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10</w:t>
            </w:r>
          </w:p>
        </w:tc>
        <w:tc>
          <w:tcPr>
            <w:tcW w:w="615" w:type="dxa"/>
            <w:shd w:val="clear" w:color="auto" w:fill="auto"/>
            <w:vAlign w:val="center"/>
          </w:tcPr>
          <w:p w14:paraId="0E2EB0B8" w14:textId="77777777" w:rsidR="00EB139E" w:rsidRDefault="00EB139E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56" w:type="dxa"/>
            <w:shd w:val="clear" w:color="auto" w:fill="auto"/>
            <w:vAlign w:val="center"/>
          </w:tcPr>
          <w:p w14:paraId="303E37D2" w14:textId="77777777" w:rsidR="00EB139E" w:rsidRDefault="00EB139E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97" w:type="dxa"/>
            <w:shd w:val="clear" w:color="auto" w:fill="auto"/>
            <w:vAlign w:val="center"/>
          </w:tcPr>
          <w:p w14:paraId="5DF036DF" w14:textId="77777777" w:rsidR="00EB139E" w:rsidRDefault="00EB139E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824" w:type="dxa"/>
            <w:shd w:val="clear" w:color="auto" w:fill="auto"/>
            <w:vAlign w:val="center"/>
          </w:tcPr>
          <w:p w14:paraId="63760311" w14:textId="77777777" w:rsidR="00EB139E" w:rsidRDefault="00EB139E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14" w:type="dxa"/>
            <w:shd w:val="clear" w:color="auto" w:fill="auto"/>
            <w:vAlign w:val="center"/>
          </w:tcPr>
          <w:p w14:paraId="41609F42" w14:textId="77777777" w:rsidR="00EB139E" w:rsidRPr="0031579B" w:rsidRDefault="00EB139E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046" w:type="dxa"/>
            <w:shd w:val="clear" w:color="auto" w:fill="auto"/>
            <w:vAlign w:val="center"/>
          </w:tcPr>
          <w:p w14:paraId="32CA7906" w14:textId="77777777" w:rsidR="00EB139E" w:rsidRPr="0031579B" w:rsidRDefault="00EB139E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509" w:type="dxa"/>
            <w:shd w:val="clear" w:color="auto" w:fill="auto"/>
            <w:vAlign w:val="center"/>
          </w:tcPr>
          <w:p w14:paraId="1C91B10D" w14:textId="77777777" w:rsidR="00EB139E" w:rsidRDefault="00EB139E" w:rsidP="004E6F4A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</w:p>
        </w:tc>
      </w:tr>
      <w:tr w:rsidR="00EB139E" w:rsidRPr="002253DD" w14:paraId="6255CBCE" w14:textId="77777777" w:rsidTr="004E6F4A">
        <w:trPr>
          <w:jc w:val="center"/>
        </w:trPr>
        <w:tc>
          <w:tcPr>
            <w:tcW w:w="635" w:type="dxa"/>
            <w:shd w:val="clear" w:color="auto" w:fill="auto"/>
          </w:tcPr>
          <w:p w14:paraId="2A077299" w14:textId="77777777" w:rsidR="00EB139E" w:rsidRDefault="00EB139E" w:rsidP="004E6F4A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2269" w:type="dxa"/>
            <w:shd w:val="clear" w:color="auto" w:fill="auto"/>
            <w:vAlign w:val="center"/>
          </w:tcPr>
          <w:p w14:paraId="7AC411F3" w14:textId="77777777" w:rsidR="00EB139E" w:rsidRDefault="00EB139E" w:rsidP="004E6F4A">
            <w:pPr>
              <w:bidi w:val="0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NeedyId</w:t>
            </w:r>
          </w:p>
        </w:tc>
        <w:tc>
          <w:tcPr>
            <w:tcW w:w="1743" w:type="dxa"/>
            <w:shd w:val="clear" w:color="auto" w:fill="auto"/>
            <w:vAlign w:val="center"/>
          </w:tcPr>
          <w:p w14:paraId="4EF18439" w14:textId="77777777" w:rsidR="00EB139E" w:rsidRDefault="00EB139E" w:rsidP="004E6F4A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نيازمند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226A5CBF" w14:textId="77777777" w:rsidR="00EB139E" w:rsidRDefault="00EB139E" w:rsidP="004E6F4A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666" w:type="dxa"/>
            <w:shd w:val="clear" w:color="auto" w:fill="auto"/>
            <w:vAlign w:val="center"/>
          </w:tcPr>
          <w:p w14:paraId="6574BD49" w14:textId="77777777" w:rsidR="00EB139E" w:rsidRDefault="00EB139E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615" w:type="dxa"/>
            <w:shd w:val="clear" w:color="auto" w:fill="auto"/>
            <w:vAlign w:val="center"/>
          </w:tcPr>
          <w:p w14:paraId="4A8E98AC" w14:textId="77777777" w:rsidR="00EB139E" w:rsidRDefault="00EB139E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56" w:type="dxa"/>
            <w:shd w:val="clear" w:color="auto" w:fill="auto"/>
            <w:vAlign w:val="center"/>
          </w:tcPr>
          <w:p w14:paraId="5B83E1B0" w14:textId="77777777" w:rsidR="00EB139E" w:rsidRDefault="00EB139E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797" w:type="dxa"/>
            <w:shd w:val="clear" w:color="auto" w:fill="auto"/>
            <w:vAlign w:val="center"/>
          </w:tcPr>
          <w:p w14:paraId="6D7609A8" w14:textId="77777777" w:rsidR="00EB139E" w:rsidRDefault="00EB139E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24" w:type="dxa"/>
            <w:shd w:val="clear" w:color="auto" w:fill="auto"/>
            <w:vAlign w:val="center"/>
          </w:tcPr>
          <w:p w14:paraId="645D615F" w14:textId="77777777" w:rsidR="00EB139E" w:rsidRDefault="00EB139E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14" w:type="dxa"/>
            <w:shd w:val="clear" w:color="auto" w:fill="auto"/>
            <w:vAlign w:val="center"/>
          </w:tcPr>
          <w:p w14:paraId="6D6D76B7" w14:textId="77777777" w:rsidR="00EB139E" w:rsidRPr="0031579B" w:rsidRDefault="00EB139E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046" w:type="dxa"/>
            <w:shd w:val="clear" w:color="auto" w:fill="auto"/>
            <w:vAlign w:val="center"/>
          </w:tcPr>
          <w:p w14:paraId="1B703854" w14:textId="77777777" w:rsidR="00EB139E" w:rsidRPr="0031579B" w:rsidRDefault="00EB139E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509" w:type="dxa"/>
            <w:shd w:val="clear" w:color="auto" w:fill="auto"/>
            <w:vAlign w:val="center"/>
          </w:tcPr>
          <w:p w14:paraId="3B2DAD15" w14:textId="77777777" w:rsidR="00EB139E" w:rsidRDefault="00EB139E" w:rsidP="004E6F4A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</w:p>
        </w:tc>
      </w:tr>
    </w:tbl>
    <w:p w14:paraId="10787B20" w14:textId="77777777" w:rsidR="00043B74" w:rsidRDefault="00043B74" w:rsidP="00043B74">
      <w:pPr>
        <w:rPr>
          <w:rtl/>
          <w:lang w:bidi="fa-IR"/>
        </w:rPr>
      </w:pPr>
    </w:p>
    <w:tbl>
      <w:tblPr>
        <w:bidiVisual/>
        <w:tblW w:w="1295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706"/>
        <w:gridCol w:w="2445"/>
        <w:gridCol w:w="2499"/>
        <w:gridCol w:w="3302"/>
      </w:tblGrid>
      <w:tr w:rsidR="00043B74" w:rsidRPr="00580529" w14:paraId="4A023BC0" w14:textId="77777777" w:rsidTr="0010307D">
        <w:trPr>
          <w:trHeight w:val="317"/>
          <w:jc w:val="center"/>
        </w:trPr>
        <w:tc>
          <w:tcPr>
            <w:tcW w:w="4956" w:type="dxa"/>
            <w:shd w:val="clear" w:color="auto" w:fill="F2F2F2"/>
            <w:vAlign w:val="center"/>
          </w:tcPr>
          <w:p w14:paraId="79183391" w14:textId="77777777" w:rsidR="00043B74" w:rsidRPr="00580529" w:rsidRDefault="00043B74" w:rsidP="004E6F4A">
            <w:pPr>
              <w:ind w:left="-64"/>
              <w:jc w:val="center"/>
              <w:rPr>
                <w:b/>
                <w:bCs/>
                <w:sz w:val="20"/>
                <w:szCs w:val="20"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نام ارتباط</w:t>
            </w:r>
          </w:p>
        </w:tc>
        <w:tc>
          <w:tcPr>
            <w:tcW w:w="2445" w:type="dxa"/>
            <w:shd w:val="clear" w:color="auto" w:fill="F2F2F2"/>
            <w:vAlign w:val="center"/>
          </w:tcPr>
          <w:p w14:paraId="307F43AD" w14:textId="77777777" w:rsidR="00043B74" w:rsidRPr="00580529" w:rsidRDefault="00043B74" w:rsidP="004E6F4A">
            <w:pPr>
              <w:ind w:left="-64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نام فيلد ارتباطي</w:t>
            </w:r>
          </w:p>
        </w:tc>
        <w:tc>
          <w:tcPr>
            <w:tcW w:w="2128" w:type="dxa"/>
            <w:shd w:val="clear" w:color="auto" w:fill="F2F2F2"/>
            <w:vAlign w:val="center"/>
          </w:tcPr>
          <w:p w14:paraId="1D542362" w14:textId="77777777" w:rsidR="00043B74" w:rsidRPr="00580529" w:rsidRDefault="00043B74" w:rsidP="004E6F4A">
            <w:pPr>
              <w:ind w:left="-64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نام جدول مرتبط</w:t>
            </w:r>
          </w:p>
        </w:tc>
        <w:tc>
          <w:tcPr>
            <w:tcW w:w="3423" w:type="dxa"/>
            <w:shd w:val="clear" w:color="auto" w:fill="F2F2F2"/>
            <w:vAlign w:val="center"/>
          </w:tcPr>
          <w:p w14:paraId="3FDE30C8" w14:textId="77777777" w:rsidR="00043B74" w:rsidRPr="00580529" w:rsidRDefault="00043B74" w:rsidP="004E6F4A">
            <w:pPr>
              <w:ind w:left="-64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فيلد ارتباطي از جدول مرتبط</w:t>
            </w:r>
          </w:p>
        </w:tc>
      </w:tr>
      <w:tr w:rsidR="0010307D" w:rsidRPr="00D87008" w14:paraId="07AD02BF" w14:textId="77777777" w:rsidTr="0010307D">
        <w:trPr>
          <w:jc w:val="center"/>
        </w:trPr>
        <w:tc>
          <w:tcPr>
            <w:tcW w:w="4956" w:type="dxa"/>
            <w:vAlign w:val="center"/>
          </w:tcPr>
          <w:p w14:paraId="52BB1F72" w14:textId="77777777" w:rsidR="0010307D" w:rsidRPr="00D87008" w:rsidRDefault="0010307D" w:rsidP="0010307D">
            <w:pPr>
              <w:bidi w:val="0"/>
              <w:ind w:left="-64"/>
              <w:jc w:val="center"/>
              <w:rPr>
                <w:rFonts w:cs="Times New Roman"/>
                <w:szCs w:val="24"/>
                <w:lang w:bidi="fa-IR"/>
              </w:rPr>
            </w:pPr>
            <w:r>
              <w:rPr>
                <w:rFonts w:cs="Times New Roman"/>
                <w:szCs w:val="24"/>
                <w:lang w:bidi="fa-IR"/>
              </w:rPr>
              <w:t>Fk_PaymentDonator</w:t>
            </w:r>
          </w:p>
        </w:tc>
        <w:tc>
          <w:tcPr>
            <w:tcW w:w="2445" w:type="dxa"/>
            <w:vAlign w:val="center"/>
          </w:tcPr>
          <w:p w14:paraId="6FB24B6D" w14:textId="77777777" w:rsidR="0010307D" w:rsidRPr="00D87008" w:rsidRDefault="0010307D" w:rsidP="0010307D">
            <w:pPr>
              <w:bidi w:val="0"/>
              <w:ind w:left="-64"/>
              <w:jc w:val="center"/>
              <w:rPr>
                <w:rFonts w:cs="Times New Roman"/>
                <w:szCs w:val="24"/>
                <w:lang w:bidi="fa-IR"/>
              </w:rPr>
            </w:pPr>
            <w:r>
              <w:rPr>
                <w:color w:val="000000"/>
                <w:szCs w:val="24"/>
              </w:rPr>
              <w:t>DonatorId</w:t>
            </w:r>
          </w:p>
        </w:tc>
        <w:tc>
          <w:tcPr>
            <w:tcW w:w="2128" w:type="dxa"/>
            <w:vAlign w:val="center"/>
          </w:tcPr>
          <w:p w14:paraId="26048DD5" w14:textId="77777777" w:rsidR="0010307D" w:rsidRPr="00D87008" w:rsidRDefault="0010307D" w:rsidP="0010307D">
            <w:pPr>
              <w:bidi w:val="0"/>
              <w:ind w:left="-64"/>
              <w:jc w:val="center"/>
              <w:rPr>
                <w:rFonts w:cs="Times New Roman"/>
                <w:szCs w:val="24"/>
              </w:rPr>
            </w:pPr>
            <w:r>
              <w:rPr>
                <w:lang w:bidi="fa-IR"/>
              </w:rPr>
              <w:t>tblPersonal</w:t>
            </w:r>
          </w:p>
        </w:tc>
        <w:tc>
          <w:tcPr>
            <w:tcW w:w="3423" w:type="dxa"/>
            <w:vAlign w:val="center"/>
          </w:tcPr>
          <w:p w14:paraId="17C1FA53" w14:textId="77777777" w:rsidR="0010307D" w:rsidRPr="00D87008" w:rsidRDefault="0010307D" w:rsidP="0010307D">
            <w:pPr>
              <w:bidi w:val="0"/>
              <w:ind w:left="-64"/>
              <w:jc w:val="center"/>
              <w:rPr>
                <w:rFonts w:cs="Times New Roman"/>
                <w:szCs w:val="24"/>
                <w:rtl/>
                <w:lang w:bidi="fa-IR"/>
              </w:rPr>
            </w:pPr>
            <w:r>
              <w:rPr>
                <w:color w:val="000000"/>
                <w:szCs w:val="24"/>
              </w:rPr>
              <w:t>PersonId</w:t>
            </w:r>
          </w:p>
        </w:tc>
      </w:tr>
      <w:tr w:rsidR="0010307D" w:rsidRPr="00D87008" w14:paraId="4F3353AF" w14:textId="77777777" w:rsidTr="0010307D">
        <w:trPr>
          <w:jc w:val="center"/>
        </w:trPr>
        <w:tc>
          <w:tcPr>
            <w:tcW w:w="4956" w:type="dxa"/>
            <w:vAlign w:val="center"/>
          </w:tcPr>
          <w:p w14:paraId="134EFC88" w14:textId="77777777" w:rsidR="0010307D" w:rsidRPr="00D87008" w:rsidRDefault="0010307D" w:rsidP="0010307D">
            <w:pPr>
              <w:bidi w:val="0"/>
              <w:ind w:left="-64"/>
              <w:jc w:val="center"/>
              <w:rPr>
                <w:rFonts w:cs="Times New Roman"/>
                <w:szCs w:val="24"/>
                <w:lang w:bidi="fa-IR"/>
              </w:rPr>
            </w:pPr>
            <w:r>
              <w:rPr>
                <w:rFonts w:cs="Times New Roman"/>
                <w:szCs w:val="24"/>
                <w:lang w:bidi="fa-IR"/>
              </w:rPr>
              <w:t>Fk_PaymentNeedy</w:t>
            </w:r>
          </w:p>
        </w:tc>
        <w:tc>
          <w:tcPr>
            <w:tcW w:w="2445" w:type="dxa"/>
            <w:vAlign w:val="center"/>
          </w:tcPr>
          <w:p w14:paraId="583AA826" w14:textId="77777777" w:rsidR="0010307D" w:rsidRPr="00D87008" w:rsidRDefault="0010307D" w:rsidP="0010307D">
            <w:pPr>
              <w:bidi w:val="0"/>
              <w:ind w:left="-64"/>
              <w:jc w:val="center"/>
              <w:rPr>
                <w:rFonts w:cs="Times New Roman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NeedyId</w:t>
            </w:r>
          </w:p>
        </w:tc>
        <w:tc>
          <w:tcPr>
            <w:tcW w:w="2128" w:type="dxa"/>
            <w:vAlign w:val="center"/>
          </w:tcPr>
          <w:p w14:paraId="5D51A33A" w14:textId="77777777" w:rsidR="0010307D" w:rsidRPr="00D87008" w:rsidRDefault="0010307D" w:rsidP="0010307D">
            <w:pPr>
              <w:bidi w:val="0"/>
              <w:ind w:left="-64"/>
              <w:jc w:val="center"/>
              <w:rPr>
                <w:rFonts w:cs="Times New Roman"/>
                <w:szCs w:val="24"/>
              </w:rPr>
            </w:pPr>
            <w:r>
              <w:rPr>
                <w:lang w:bidi="fa-IR"/>
              </w:rPr>
              <w:t>tblPersonal</w:t>
            </w:r>
          </w:p>
        </w:tc>
        <w:tc>
          <w:tcPr>
            <w:tcW w:w="3423" w:type="dxa"/>
            <w:vAlign w:val="center"/>
          </w:tcPr>
          <w:p w14:paraId="1FEFD7B7" w14:textId="77777777" w:rsidR="0010307D" w:rsidRPr="00D87008" w:rsidRDefault="0010307D" w:rsidP="0010307D">
            <w:pPr>
              <w:bidi w:val="0"/>
              <w:ind w:left="-64"/>
              <w:jc w:val="center"/>
              <w:rPr>
                <w:rFonts w:cs="Times New Roman"/>
                <w:szCs w:val="24"/>
                <w:rtl/>
                <w:lang w:bidi="fa-IR"/>
              </w:rPr>
            </w:pPr>
            <w:r>
              <w:rPr>
                <w:color w:val="000000"/>
                <w:szCs w:val="24"/>
              </w:rPr>
              <w:t>PersonId</w:t>
            </w:r>
          </w:p>
        </w:tc>
      </w:tr>
      <w:tr w:rsidR="00E53D03" w:rsidRPr="00D87008" w14:paraId="58B41ED6" w14:textId="77777777" w:rsidTr="0010307D">
        <w:trPr>
          <w:jc w:val="center"/>
        </w:trPr>
        <w:tc>
          <w:tcPr>
            <w:tcW w:w="4956" w:type="dxa"/>
            <w:vAlign w:val="center"/>
          </w:tcPr>
          <w:p w14:paraId="7F1E2FFF" w14:textId="77777777" w:rsidR="00E53D03" w:rsidRPr="00D87008" w:rsidRDefault="00871F81" w:rsidP="004E6F4A">
            <w:pPr>
              <w:bidi w:val="0"/>
              <w:ind w:left="-64"/>
              <w:jc w:val="center"/>
              <w:rPr>
                <w:rFonts w:cs="Times New Roman"/>
                <w:szCs w:val="24"/>
                <w:lang w:bidi="fa-IR"/>
              </w:rPr>
            </w:pPr>
            <w:r>
              <w:rPr>
                <w:rFonts w:cs="Times New Roman"/>
                <w:szCs w:val="24"/>
                <w:lang w:bidi="fa-IR"/>
              </w:rPr>
              <w:t>Fk_PaymenyCashAssistance</w:t>
            </w:r>
          </w:p>
        </w:tc>
        <w:tc>
          <w:tcPr>
            <w:tcW w:w="2445" w:type="dxa"/>
            <w:vAlign w:val="center"/>
          </w:tcPr>
          <w:p w14:paraId="44243828" w14:textId="77777777" w:rsidR="00E53D03" w:rsidRPr="00D87008" w:rsidRDefault="0010307D" w:rsidP="004E6F4A">
            <w:pPr>
              <w:bidi w:val="0"/>
              <w:ind w:left="-64"/>
              <w:jc w:val="center"/>
              <w:rPr>
                <w:rFonts w:cs="Times New Roman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CashAssistanceDetailId</w:t>
            </w:r>
          </w:p>
        </w:tc>
        <w:tc>
          <w:tcPr>
            <w:tcW w:w="2128" w:type="dxa"/>
            <w:vAlign w:val="center"/>
          </w:tcPr>
          <w:p w14:paraId="3C8B2D60" w14:textId="77777777" w:rsidR="00E53D03" w:rsidRPr="00D87008" w:rsidRDefault="0010307D" w:rsidP="004E6F4A">
            <w:pPr>
              <w:bidi w:val="0"/>
              <w:ind w:left="-64"/>
              <w:jc w:val="center"/>
              <w:rPr>
                <w:rFonts w:cs="Times New Roman"/>
                <w:szCs w:val="24"/>
              </w:rPr>
            </w:pPr>
            <w:r>
              <w:t>tblCashAssistanceDetail</w:t>
            </w:r>
          </w:p>
        </w:tc>
        <w:tc>
          <w:tcPr>
            <w:tcW w:w="3423" w:type="dxa"/>
            <w:vAlign w:val="center"/>
          </w:tcPr>
          <w:p w14:paraId="4258835B" w14:textId="77777777" w:rsidR="00E53D03" w:rsidRPr="00D87008" w:rsidRDefault="0010307D" w:rsidP="004E6F4A">
            <w:pPr>
              <w:bidi w:val="0"/>
              <w:ind w:left="-64"/>
              <w:jc w:val="center"/>
              <w:rPr>
                <w:rFonts w:cs="Times New Roman"/>
                <w:szCs w:val="24"/>
              </w:rPr>
            </w:pPr>
            <w:r>
              <w:rPr>
                <w:color w:val="000000"/>
                <w:szCs w:val="24"/>
                <w:lang w:bidi="fa-IR"/>
              </w:rPr>
              <w:t>CashAssistanceDetailId</w:t>
            </w:r>
          </w:p>
        </w:tc>
      </w:tr>
      <w:tr w:rsidR="00E53D03" w:rsidRPr="00D87008" w14:paraId="71557146" w14:textId="77777777" w:rsidTr="0010307D">
        <w:trPr>
          <w:jc w:val="center"/>
        </w:trPr>
        <w:tc>
          <w:tcPr>
            <w:tcW w:w="4956" w:type="dxa"/>
            <w:vAlign w:val="center"/>
          </w:tcPr>
          <w:p w14:paraId="110FDD59" w14:textId="77777777" w:rsidR="00E53D03" w:rsidRPr="00D87008" w:rsidRDefault="00871F81" w:rsidP="004E6F4A">
            <w:pPr>
              <w:bidi w:val="0"/>
              <w:ind w:left="-64"/>
              <w:jc w:val="center"/>
              <w:rPr>
                <w:rFonts w:cs="Times New Roman"/>
                <w:szCs w:val="24"/>
                <w:lang w:bidi="fa-IR"/>
              </w:rPr>
            </w:pPr>
            <w:r>
              <w:rPr>
                <w:rFonts w:cs="Times New Roman"/>
                <w:szCs w:val="24"/>
                <w:lang w:bidi="fa-IR"/>
              </w:rPr>
              <w:t>Fk_PaymentCharityAccount</w:t>
            </w:r>
          </w:p>
        </w:tc>
        <w:tc>
          <w:tcPr>
            <w:tcW w:w="2445" w:type="dxa"/>
            <w:vAlign w:val="center"/>
          </w:tcPr>
          <w:p w14:paraId="28AB5E80" w14:textId="77777777" w:rsidR="00E53D03" w:rsidRPr="00D87008" w:rsidRDefault="0010307D" w:rsidP="004E6F4A">
            <w:pPr>
              <w:bidi w:val="0"/>
              <w:ind w:left="-64"/>
              <w:jc w:val="center"/>
              <w:rPr>
                <w:rFonts w:cs="Times New Roman"/>
                <w:szCs w:val="24"/>
                <w:lang w:bidi="fa-IR"/>
              </w:rPr>
            </w:pPr>
            <w:r>
              <w:rPr>
                <w:color w:val="000000"/>
                <w:szCs w:val="24"/>
              </w:rPr>
              <w:t>CharityAccountId</w:t>
            </w:r>
          </w:p>
        </w:tc>
        <w:tc>
          <w:tcPr>
            <w:tcW w:w="2128" w:type="dxa"/>
            <w:vAlign w:val="center"/>
          </w:tcPr>
          <w:p w14:paraId="51550CB2" w14:textId="77777777" w:rsidR="00E53D03" w:rsidRPr="00D87008" w:rsidRDefault="00D35048" w:rsidP="004E6F4A">
            <w:pPr>
              <w:bidi w:val="0"/>
              <w:ind w:left="-64"/>
              <w:jc w:val="center"/>
              <w:rPr>
                <w:rFonts w:cs="Times New Roman"/>
                <w:szCs w:val="24"/>
              </w:rPr>
            </w:pPr>
            <w:r>
              <w:t>tblCharityAccounts</w:t>
            </w:r>
          </w:p>
        </w:tc>
        <w:tc>
          <w:tcPr>
            <w:tcW w:w="3423" w:type="dxa"/>
            <w:vAlign w:val="center"/>
          </w:tcPr>
          <w:p w14:paraId="46D4EB58" w14:textId="77777777" w:rsidR="00E53D03" w:rsidRPr="00D87008" w:rsidRDefault="00D35048" w:rsidP="004E6F4A">
            <w:pPr>
              <w:bidi w:val="0"/>
              <w:ind w:left="-64"/>
              <w:jc w:val="center"/>
              <w:rPr>
                <w:rFonts w:cs="Times New Roman"/>
                <w:szCs w:val="24"/>
              </w:rPr>
            </w:pPr>
            <w:r>
              <w:rPr>
                <w:color w:val="000000"/>
                <w:szCs w:val="24"/>
              </w:rPr>
              <w:t>CharityAccountId</w:t>
            </w:r>
          </w:p>
        </w:tc>
      </w:tr>
    </w:tbl>
    <w:p w14:paraId="75E77041" w14:textId="77777777" w:rsidR="00043B74" w:rsidRDefault="00043B74" w:rsidP="00043B74">
      <w:pPr>
        <w:rPr>
          <w:lang w:bidi="fa-IR"/>
        </w:rPr>
      </w:pPr>
    </w:p>
    <w:bookmarkEnd w:id="10"/>
    <w:p w14:paraId="4ACA681F" w14:textId="77777777" w:rsidR="004D662A" w:rsidRDefault="004D662A" w:rsidP="00E65435">
      <w:pPr>
        <w:pStyle w:val="ListParagraph"/>
        <w:ind w:left="1440"/>
        <w:jc w:val="left"/>
        <w:rPr>
          <w:rFonts w:cs="Nazanin"/>
          <w:b/>
          <w:bCs/>
          <w:szCs w:val="24"/>
          <w:rtl/>
        </w:rPr>
      </w:pPr>
    </w:p>
    <w:p w14:paraId="52094680" w14:textId="77777777" w:rsidR="00E65435" w:rsidRPr="008568DB" w:rsidRDefault="00E65435" w:rsidP="00E65435">
      <w:pPr>
        <w:pStyle w:val="Head"/>
        <w:rPr>
          <w:b/>
          <w:bCs/>
          <w:color w:val="auto"/>
          <w:sz w:val="28"/>
          <w:highlight w:val="yellow"/>
          <w:rtl/>
        </w:rPr>
      </w:pPr>
      <w:bookmarkStart w:id="20" w:name="_Toc65932968"/>
      <w:commentRangeStart w:id="21"/>
      <w:r w:rsidRPr="008568DB">
        <w:rPr>
          <w:rFonts w:hint="cs"/>
          <w:b/>
          <w:bCs/>
          <w:color w:val="auto"/>
          <w:sz w:val="28"/>
          <w:highlight w:val="yellow"/>
          <w:rtl/>
        </w:rPr>
        <w:t>سند جزئيات کامل ديد</w:t>
      </w:r>
      <w:r w:rsidR="00481C4D" w:rsidRPr="008568DB">
        <w:rPr>
          <w:rStyle w:val="FootnoteReference"/>
          <w:b/>
          <w:bCs/>
          <w:color w:val="auto"/>
          <w:sz w:val="28"/>
          <w:highlight w:val="yellow"/>
          <w:rtl/>
        </w:rPr>
        <w:footnoteReference w:id="4"/>
      </w:r>
      <w:r w:rsidRPr="008568DB">
        <w:rPr>
          <w:rFonts w:hint="cs"/>
          <w:b/>
          <w:bCs/>
          <w:color w:val="auto"/>
          <w:sz w:val="28"/>
          <w:highlight w:val="yellow"/>
          <w:rtl/>
        </w:rPr>
        <w:t>ها</w:t>
      </w:r>
      <w:bookmarkEnd w:id="20"/>
    </w:p>
    <w:p w14:paraId="48E28327" w14:textId="77777777" w:rsidR="00095094" w:rsidRPr="008568DB" w:rsidRDefault="00095094" w:rsidP="00095094">
      <w:pPr>
        <w:pStyle w:val="Heading2"/>
        <w:spacing w:after="120"/>
        <w:ind w:left="1077" w:hanging="510"/>
        <w:jc w:val="left"/>
        <w:rPr>
          <w:i/>
          <w:iCs/>
          <w:sz w:val="26"/>
          <w:szCs w:val="26"/>
          <w:highlight w:val="yellow"/>
          <w:rtl/>
        </w:rPr>
      </w:pPr>
      <w:bookmarkStart w:id="22" w:name="_Toc65932969"/>
      <w:r w:rsidRPr="008568DB">
        <w:rPr>
          <w:rFonts w:hint="cs"/>
          <w:i/>
          <w:iCs/>
          <w:sz w:val="26"/>
          <w:szCs w:val="26"/>
          <w:highlight w:val="yellow"/>
          <w:rtl/>
        </w:rPr>
        <w:t>ديد</w:t>
      </w:r>
      <w:bookmarkEnd w:id="22"/>
    </w:p>
    <w:tbl>
      <w:tblPr>
        <w:bidiVisual/>
        <w:tblW w:w="123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47"/>
        <w:gridCol w:w="4174"/>
        <w:gridCol w:w="7067"/>
        <w:gridCol w:w="21"/>
      </w:tblGrid>
      <w:tr w:rsidR="00095094" w:rsidRPr="008568DB" w14:paraId="4AA3C8D3" w14:textId="77777777" w:rsidTr="005D5309">
        <w:trPr>
          <w:trHeight w:val="1171"/>
          <w:jc w:val="center"/>
        </w:trPr>
        <w:tc>
          <w:tcPr>
            <w:tcW w:w="1047" w:type="dxa"/>
            <w:shd w:val="clear" w:color="auto" w:fill="auto"/>
          </w:tcPr>
          <w:p w14:paraId="34CE432A" w14:textId="77777777" w:rsidR="00095094" w:rsidRPr="008568DB" w:rsidRDefault="00095094" w:rsidP="00A71188">
            <w:pPr>
              <w:pStyle w:val="ListParagraph"/>
              <w:ind w:left="0"/>
              <w:jc w:val="center"/>
              <w:rPr>
                <w:b/>
                <w:bCs/>
                <w:highlight w:val="yellow"/>
                <w:rtl/>
              </w:rPr>
            </w:pPr>
            <w:r w:rsidRPr="008568DB">
              <w:rPr>
                <w:rFonts w:hint="cs"/>
                <w:b/>
                <w:bCs/>
                <w:highlight w:val="yellow"/>
                <w:rtl/>
              </w:rPr>
              <w:t>رديف</w:t>
            </w:r>
          </w:p>
        </w:tc>
        <w:tc>
          <w:tcPr>
            <w:tcW w:w="4174" w:type="dxa"/>
            <w:shd w:val="clear" w:color="auto" w:fill="auto"/>
          </w:tcPr>
          <w:p w14:paraId="67F36D7C" w14:textId="77777777" w:rsidR="00095094" w:rsidRPr="008568DB" w:rsidRDefault="00095094" w:rsidP="00095094">
            <w:pPr>
              <w:pStyle w:val="ListParagraph"/>
              <w:ind w:left="0"/>
              <w:jc w:val="center"/>
              <w:rPr>
                <w:b/>
                <w:bCs/>
                <w:highlight w:val="yellow"/>
                <w:rtl/>
              </w:rPr>
            </w:pPr>
            <w:r w:rsidRPr="008568DB">
              <w:rPr>
                <w:rFonts w:hint="cs"/>
                <w:b/>
                <w:bCs/>
                <w:highlight w:val="yellow"/>
                <w:rtl/>
              </w:rPr>
              <w:t>کاربرد درنام فرم/ماژول/تابع...</w:t>
            </w:r>
          </w:p>
        </w:tc>
        <w:tc>
          <w:tcPr>
            <w:tcW w:w="7088" w:type="dxa"/>
            <w:gridSpan w:val="2"/>
            <w:shd w:val="clear" w:color="auto" w:fill="auto"/>
          </w:tcPr>
          <w:p w14:paraId="00BC15FA" w14:textId="77777777" w:rsidR="00095094" w:rsidRPr="008568DB" w:rsidRDefault="00095094" w:rsidP="00095094">
            <w:pPr>
              <w:pStyle w:val="ListParagraph"/>
              <w:ind w:left="0"/>
              <w:jc w:val="center"/>
              <w:rPr>
                <w:b/>
                <w:bCs/>
                <w:highlight w:val="yellow"/>
                <w:rtl/>
              </w:rPr>
            </w:pPr>
            <w:r w:rsidRPr="008568DB">
              <w:rPr>
                <w:rFonts w:hint="cs"/>
                <w:b/>
                <w:bCs/>
                <w:highlight w:val="yellow"/>
                <w:rtl/>
              </w:rPr>
              <w:t>هدف وشرح کامل</w:t>
            </w:r>
          </w:p>
        </w:tc>
      </w:tr>
      <w:tr w:rsidR="00095094" w:rsidRPr="008568DB" w14:paraId="33B261D7" w14:textId="77777777" w:rsidTr="005D5309">
        <w:trPr>
          <w:gridAfter w:val="1"/>
          <w:wAfter w:w="21" w:type="dxa"/>
          <w:jc w:val="center"/>
        </w:trPr>
        <w:tc>
          <w:tcPr>
            <w:tcW w:w="1047" w:type="dxa"/>
            <w:shd w:val="clear" w:color="auto" w:fill="auto"/>
          </w:tcPr>
          <w:p w14:paraId="085C188E" w14:textId="77777777" w:rsidR="00095094" w:rsidRPr="008568DB" w:rsidRDefault="00095094" w:rsidP="00A71188">
            <w:pPr>
              <w:pStyle w:val="ListParagraph"/>
              <w:ind w:left="0"/>
              <w:jc w:val="center"/>
              <w:rPr>
                <w:rFonts w:cs="Nazanin"/>
                <w:szCs w:val="24"/>
                <w:highlight w:val="yellow"/>
                <w:rtl/>
              </w:rPr>
            </w:pPr>
          </w:p>
        </w:tc>
        <w:tc>
          <w:tcPr>
            <w:tcW w:w="4174" w:type="dxa"/>
            <w:shd w:val="clear" w:color="auto" w:fill="auto"/>
            <w:vAlign w:val="center"/>
          </w:tcPr>
          <w:p w14:paraId="5026AC9E" w14:textId="77777777" w:rsidR="00095094" w:rsidRPr="008568DB" w:rsidRDefault="00095094" w:rsidP="00A71188">
            <w:pPr>
              <w:bidi w:val="0"/>
              <w:rPr>
                <w:rFonts w:cs="Times New Roman"/>
                <w:color w:val="000000"/>
                <w:szCs w:val="24"/>
                <w:highlight w:val="yellow"/>
              </w:rPr>
            </w:pPr>
          </w:p>
        </w:tc>
        <w:tc>
          <w:tcPr>
            <w:tcW w:w="7067" w:type="dxa"/>
            <w:shd w:val="clear" w:color="auto" w:fill="auto"/>
            <w:vAlign w:val="center"/>
          </w:tcPr>
          <w:p w14:paraId="76B9099A" w14:textId="77777777" w:rsidR="00095094" w:rsidRPr="008568DB" w:rsidRDefault="00095094" w:rsidP="00A71188">
            <w:pPr>
              <w:bidi w:val="0"/>
              <w:jc w:val="center"/>
              <w:rPr>
                <w:rFonts w:ascii="Arial" w:hAnsi="Arial" w:cs="B Mitra"/>
                <w:color w:val="000000"/>
                <w:szCs w:val="24"/>
                <w:highlight w:val="yellow"/>
              </w:rPr>
            </w:pPr>
          </w:p>
        </w:tc>
      </w:tr>
    </w:tbl>
    <w:p w14:paraId="5D60498C" w14:textId="77777777" w:rsidR="00E65435" w:rsidRPr="008568DB" w:rsidRDefault="00E65435" w:rsidP="00E65435">
      <w:pPr>
        <w:rPr>
          <w:highlight w:val="yellow"/>
          <w:lang w:bidi="fa-IR"/>
        </w:rPr>
      </w:pPr>
    </w:p>
    <w:p w14:paraId="51F274E6" w14:textId="77777777" w:rsidR="005606B1" w:rsidRPr="008568DB" w:rsidRDefault="00E65435" w:rsidP="008568DB">
      <w:pPr>
        <w:pStyle w:val="Head"/>
        <w:rPr>
          <w:highlight w:val="yellow"/>
          <w:lang w:bidi="fa-IR"/>
        </w:rPr>
      </w:pPr>
      <w:bookmarkStart w:id="23" w:name="_Toc65932970"/>
      <w:r w:rsidRPr="008568DB">
        <w:rPr>
          <w:rFonts w:hint="cs"/>
          <w:b/>
          <w:bCs/>
          <w:color w:val="auto"/>
          <w:sz w:val="28"/>
          <w:highlight w:val="yellow"/>
          <w:rtl/>
        </w:rPr>
        <w:t>سند جزئيات توابع</w:t>
      </w:r>
      <w:r w:rsidR="0048721A" w:rsidRPr="008568DB">
        <w:rPr>
          <w:rStyle w:val="FootnoteReference"/>
          <w:b/>
          <w:bCs/>
          <w:color w:val="auto"/>
          <w:sz w:val="28"/>
          <w:highlight w:val="yellow"/>
          <w:rtl/>
        </w:rPr>
        <w:footnoteReference w:id="5"/>
      </w:r>
      <w:r w:rsidRPr="008568DB">
        <w:rPr>
          <w:rFonts w:hint="cs"/>
          <w:b/>
          <w:bCs/>
          <w:color w:val="auto"/>
          <w:sz w:val="28"/>
          <w:highlight w:val="yellow"/>
          <w:rtl/>
        </w:rPr>
        <w:t>، رويه هاي ذخيره شد</w:t>
      </w:r>
      <w:r w:rsidRPr="008568DB">
        <w:rPr>
          <w:rFonts w:hint="cs"/>
          <w:b/>
          <w:bCs/>
          <w:color w:val="000000" w:themeColor="text1"/>
          <w:sz w:val="28"/>
          <w:highlight w:val="yellow"/>
          <w:rtl/>
        </w:rPr>
        <w:t>ه</w:t>
      </w:r>
      <w:bookmarkEnd w:id="23"/>
    </w:p>
    <w:p w14:paraId="5D7B6AC1" w14:textId="77777777" w:rsidR="005D5309" w:rsidRPr="008568DB" w:rsidRDefault="005D5309" w:rsidP="005D5309">
      <w:pPr>
        <w:pStyle w:val="Heading2"/>
        <w:spacing w:after="120"/>
        <w:ind w:left="1077" w:hanging="510"/>
        <w:jc w:val="left"/>
        <w:rPr>
          <w:i/>
          <w:iCs/>
          <w:sz w:val="26"/>
          <w:szCs w:val="26"/>
          <w:highlight w:val="yellow"/>
          <w:rtl/>
        </w:rPr>
      </w:pPr>
      <w:bookmarkStart w:id="24" w:name="_Toc65932971"/>
      <w:r w:rsidRPr="008568DB">
        <w:rPr>
          <w:rFonts w:hint="cs"/>
          <w:i/>
          <w:iCs/>
          <w:sz w:val="26"/>
          <w:szCs w:val="26"/>
          <w:highlight w:val="yellow"/>
          <w:rtl/>
        </w:rPr>
        <w:t>تابع /رويه</w:t>
      </w:r>
      <w:bookmarkEnd w:id="24"/>
    </w:p>
    <w:tbl>
      <w:tblPr>
        <w:bidiVisual/>
        <w:tblW w:w="1433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7"/>
        <w:gridCol w:w="3373"/>
        <w:gridCol w:w="3276"/>
        <w:gridCol w:w="3161"/>
        <w:gridCol w:w="3780"/>
      </w:tblGrid>
      <w:tr w:rsidR="005D5309" w:rsidRPr="008568DB" w14:paraId="5039F92D" w14:textId="77777777" w:rsidTr="005D5309">
        <w:trPr>
          <w:trHeight w:val="1171"/>
          <w:jc w:val="center"/>
        </w:trPr>
        <w:tc>
          <w:tcPr>
            <w:tcW w:w="747" w:type="dxa"/>
            <w:shd w:val="clear" w:color="auto" w:fill="auto"/>
          </w:tcPr>
          <w:p w14:paraId="62BB47BA" w14:textId="77777777" w:rsidR="005D5309" w:rsidRPr="008568DB" w:rsidRDefault="005D5309" w:rsidP="00A71188">
            <w:pPr>
              <w:pStyle w:val="ListParagraph"/>
              <w:ind w:left="0"/>
              <w:jc w:val="center"/>
              <w:rPr>
                <w:b/>
                <w:bCs/>
                <w:highlight w:val="yellow"/>
                <w:rtl/>
              </w:rPr>
            </w:pPr>
            <w:r w:rsidRPr="008568DB">
              <w:rPr>
                <w:rFonts w:hint="cs"/>
                <w:b/>
                <w:bCs/>
                <w:highlight w:val="yellow"/>
                <w:rtl/>
              </w:rPr>
              <w:t>رديف</w:t>
            </w:r>
          </w:p>
        </w:tc>
        <w:tc>
          <w:tcPr>
            <w:tcW w:w="3373" w:type="dxa"/>
            <w:shd w:val="clear" w:color="auto" w:fill="auto"/>
          </w:tcPr>
          <w:p w14:paraId="45BB8DB3" w14:textId="77777777" w:rsidR="005D5309" w:rsidRPr="008568DB" w:rsidRDefault="005D5309" w:rsidP="00A71188">
            <w:pPr>
              <w:pStyle w:val="ListParagraph"/>
              <w:ind w:left="0"/>
              <w:jc w:val="center"/>
              <w:rPr>
                <w:b/>
                <w:bCs/>
                <w:highlight w:val="yellow"/>
                <w:rtl/>
              </w:rPr>
            </w:pPr>
            <w:r w:rsidRPr="008568DB">
              <w:rPr>
                <w:rFonts w:hint="cs"/>
                <w:b/>
                <w:bCs/>
                <w:highlight w:val="yellow"/>
                <w:rtl/>
              </w:rPr>
              <w:t>کاربرد درنام فرم/ماژول/تابع...</w:t>
            </w:r>
          </w:p>
        </w:tc>
        <w:tc>
          <w:tcPr>
            <w:tcW w:w="3276" w:type="dxa"/>
          </w:tcPr>
          <w:p w14:paraId="4737F1C8" w14:textId="77777777" w:rsidR="005D5309" w:rsidRPr="008568DB" w:rsidRDefault="005D5309" w:rsidP="00A71188">
            <w:pPr>
              <w:pStyle w:val="ListParagraph"/>
              <w:ind w:left="0"/>
              <w:jc w:val="center"/>
              <w:rPr>
                <w:b/>
                <w:bCs/>
                <w:highlight w:val="yellow"/>
                <w:rtl/>
              </w:rPr>
            </w:pPr>
            <w:r w:rsidRPr="008568DB">
              <w:rPr>
                <w:rFonts w:hint="cs"/>
                <w:b/>
                <w:bCs/>
                <w:highlight w:val="yellow"/>
                <w:rtl/>
              </w:rPr>
              <w:t>ورودي</w:t>
            </w:r>
          </w:p>
        </w:tc>
        <w:tc>
          <w:tcPr>
            <w:tcW w:w="3161" w:type="dxa"/>
          </w:tcPr>
          <w:p w14:paraId="484352C2" w14:textId="77777777" w:rsidR="005D5309" w:rsidRPr="008568DB" w:rsidRDefault="005D5309" w:rsidP="00A71188">
            <w:pPr>
              <w:pStyle w:val="ListParagraph"/>
              <w:ind w:left="0"/>
              <w:jc w:val="center"/>
              <w:rPr>
                <w:b/>
                <w:bCs/>
                <w:highlight w:val="yellow"/>
                <w:rtl/>
              </w:rPr>
            </w:pPr>
            <w:r w:rsidRPr="008568DB">
              <w:rPr>
                <w:rFonts w:hint="cs"/>
                <w:b/>
                <w:bCs/>
                <w:highlight w:val="yellow"/>
                <w:rtl/>
              </w:rPr>
              <w:t>خروجي</w:t>
            </w:r>
          </w:p>
        </w:tc>
        <w:tc>
          <w:tcPr>
            <w:tcW w:w="3780" w:type="dxa"/>
            <w:shd w:val="clear" w:color="auto" w:fill="auto"/>
          </w:tcPr>
          <w:p w14:paraId="59CAB2CB" w14:textId="77777777" w:rsidR="005D5309" w:rsidRPr="008568DB" w:rsidRDefault="005D5309" w:rsidP="00A71188">
            <w:pPr>
              <w:pStyle w:val="ListParagraph"/>
              <w:ind w:left="0"/>
              <w:jc w:val="center"/>
              <w:rPr>
                <w:b/>
                <w:bCs/>
                <w:highlight w:val="yellow"/>
                <w:rtl/>
              </w:rPr>
            </w:pPr>
            <w:r w:rsidRPr="008568DB">
              <w:rPr>
                <w:rFonts w:hint="cs"/>
                <w:b/>
                <w:bCs/>
                <w:highlight w:val="yellow"/>
                <w:rtl/>
              </w:rPr>
              <w:t>توضيحات</w:t>
            </w:r>
          </w:p>
        </w:tc>
      </w:tr>
      <w:tr w:rsidR="005D5309" w:rsidRPr="008568DB" w14:paraId="1F7361AB" w14:textId="77777777" w:rsidTr="005D5309">
        <w:trPr>
          <w:jc w:val="center"/>
        </w:trPr>
        <w:tc>
          <w:tcPr>
            <w:tcW w:w="747" w:type="dxa"/>
            <w:shd w:val="clear" w:color="auto" w:fill="auto"/>
          </w:tcPr>
          <w:p w14:paraId="5B190E9C" w14:textId="77777777" w:rsidR="005D5309" w:rsidRPr="008568DB" w:rsidRDefault="005D5309" w:rsidP="00A71188">
            <w:pPr>
              <w:pStyle w:val="ListParagraph"/>
              <w:ind w:left="0"/>
              <w:jc w:val="center"/>
              <w:rPr>
                <w:rFonts w:cs="Nazanin"/>
                <w:szCs w:val="24"/>
                <w:highlight w:val="yellow"/>
                <w:rtl/>
              </w:rPr>
            </w:pPr>
          </w:p>
        </w:tc>
        <w:tc>
          <w:tcPr>
            <w:tcW w:w="3373" w:type="dxa"/>
            <w:shd w:val="clear" w:color="auto" w:fill="auto"/>
            <w:vAlign w:val="center"/>
          </w:tcPr>
          <w:p w14:paraId="6B5259A6" w14:textId="77777777" w:rsidR="005D5309" w:rsidRPr="008568DB" w:rsidRDefault="005D5309" w:rsidP="00A71188">
            <w:pPr>
              <w:bidi w:val="0"/>
              <w:rPr>
                <w:rFonts w:cs="Times New Roman"/>
                <w:color w:val="000000"/>
                <w:szCs w:val="24"/>
                <w:highlight w:val="yellow"/>
              </w:rPr>
            </w:pPr>
          </w:p>
        </w:tc>
        <w:tc>
          <w:tcPr>
            <w:tcW w:w="3276" w:type="dxa"/>
          </w:tcPr>
          <w:p w14:paraId="5146337C" w14:textId="77777777" w:rsidR="005D5309" w:rsidRPr="008568DB" w:rsidRDefault="005D5309" w:rsidP="00A71188">
            <w:pPr>
              <w:bidi w:val="0"/>
              <w:jc w:val="center"/>
              <w:rPr>
                <w:rFonts w:ascii="Arial" w:hAnsi="Arial" w:cs="B Mitra"/>
                <w:color w:val="000000"/>
                <w:szCs w:val="24"/>
                <w:highlight w:val="yellow"/>
              </w:rPr>
            </w:pPr>
          </w:p>
        </w:tc>
        <w:tc>
          <w:tcPr>
            <w:tcW w:w="3161" w:type="dxa"/>
          </w:tcPr>
          <w:p w14:paraId="0D31F165" w14:textId="77777777" w:rsidR="005D5309" w:rsidRPr="008568DB" w:rsidRDefault="005D5309" w:rsidP="00A71188">
            <w:pPr>
              <w:bidi w:val="0"/>
              <w:jc w:val="center"/>
              <w:rPr>
                <w:rFonts w:ascii="Arial" w:hAnsi="Arial" w:cs="B Mitra"/>
                <w:color w:val="000000"/>
                <w:szCs w:val="24"/>
                <w:highlight w:val="yellow"/>
              </w:rPr>
            </w:pPr>
          </w:p>
        </w:tc>
        <w:tc>
          <w:tcPr>
            <w:tcW w:w="3780" w:type="dxa"/>
            <w:shd w:val="clear" w:color="auto" w:fill="auto"/>
            <w:vAlign w:val="center"/>
          </w:tcPr>
          <w:p w14:paraId="50065EE5" w14:textId="77777777" w:rsidR="005D5309" w:rsidRPr="008568DB" w:rsidRDefault="005D5309" w:rsidP="00A71188">
            <w:pPr>
              <w:bidi w:val="0"/>
              <w:jc w:val="center"/>
              <w:rPr>
                <w:rFonts w:ascii="Arial" w:hAnsi="Arial" w:cs="B Mitra"/>
                <w:color w:val="000000"/>
                <w:szCs w:val="24"/>
                <w:highlight w:val="yellow"/>
              </w:rPr>
            </w:pPr>
          </w:p>
        </w:tc>
      </w:tr>
    </w:tbl>
    <w:p w14:paraId="287694DF" w14:textId="77777777" w:rsidR="005D5309" w:rsidRPr="008568DB" w:rsidRDefault="005D5309" w:rsidP="005D5309">
      <w:pPr>
        <w:rPr>
          <w:highlight w:val="yellow"/>
        </w:rPr>
      </w:pPr>
    </w:p>
    <w:p w14:paraId="6839E7E1" w14:textId="77777777" w:rsidR="005D5309" w:rsidRPr="008568DB" w:rsidRDefault="00481C4D" w:rsidP="008953A3">
      <w:pPr>
        <w:pStyle w:val="Head"/>
        <w:rPr>
          <w:highlight w:val="yellow"/>
          <w:lang w:bidi="fa-IR"/>
        </w:rPr>
      </w:pPr>
      <w:bookmarkStart w:id="25" w:name="_Toc65932972"/>
      <w:r w:rsidRPr="008568DB">
        <w:rPr>
          <w:rFonts w:hint="cs"/>
          <w:b/>
          <w:bCs/>
          <w:color w:val="auto"/>
          <w:sz w:val="28"/>
          <w:highlight w:val="yellow"/>
          <w:rtl/>
        </w:rPr>
        <w:t>س</w:t>
      </w:r>
      <w:r w:rsidR="00783801" w:rsidRPr="008568DB">
        <w:rPr>
          <w:rFonts w:hint="cs"/>
          <w:b/>
          <w:bCs/>
          <w:color w:val="auto"/>
          <w:sz w:val="28"/>
          <w:highlight w:val="yellow"/>
          <w:rtl/>
        </w:rPr>
        <w:t>ند جزئيات تريگره</w:t>
      </w:r>
      <w:r w:rsidR="008953A3" w:rsidRPr="008568DB">
        <w:rPr>
          <w:rFonts w:hint="cs"/>
          <w:b/>
          <w:bCs/>
          <w:color w:val="auto"/>
          <w:sz w:val="28"/>
          <w:highlight w:val="yellow"/>
          <w:rtl/>
        </w:rPr>
        <w:t>ا</w:t>
      </w:r>
      <w:bookmarkEnd w:id="25"/>
    </w:p>
    <w:p w14:paraId="10819DC6" w14:textId="77777777" w:rsidR="00A269F5" w:rsidRPr="008568DB" w:rsidRDefault="00A269F5" w:rsidP="00A269F5">
      <w:pPr>
        <w:pStyle w:val="Heading2"/>
        <w:spacing w:after="120"/>
        <w:ind w:left="1077" w:hanging="510"/>
        <w:jc w:val="left"/>
        <w:rPr>
          <w:highlight w:val="yellow"/>
          <w:rtl/>
        </w:rPr>
      </w:pPr>
      <w:bookmarkStart w:id="26" w:name="_Toc65932973"/>
      <w:r w:rsidRPr="008568DB">
        <w:rPr>
          <w:rFonts w:hint="cs"/>
          <w:i/>
          <w:iCs/>
          <w:sz w:val="26"/>
          <w:szCs w:val="26"/>
          <w:highlight w:val="yellow"/>
          <w:rtl/>
        </w:rPr>
        <w:t>تريگر</w:t>
      </w:r>
      <w:bookmarkEnd w:id="26"/>
      <w:r w:rsidR="00B10DAF" w:rsidRPr="008568DB">
        <w:rPr>
          <w:rFonts w:hint="cs"/>
          <w:b w:val="0"/>
          <w:bCs w:val="0"/>
          <w:i/>
          <w:iCs/>
          <w:sz w:val="26"/>
          <w:szCs w:val="26"/>
          <w:highlight w:val="yellow"/>
          <w:rtl/>
        </w:rPr>
        <w:t xml:space="preserve"> </w:t>
      </w:r>
    </w:p>
    <w:tbl>
      <w:tblPr>
        <w:bidiVisual/>
        <w:tblW w:w="123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47"/>
        <w:gridCol w:w="4174"/>
        <w:gridCol w:w="7067"/>
        <w:gridCol w:w="21"/>
      </w:tblGrid>
      <w:tr w:rsidR="00A269F5" w:rsidRPr="00864C51" w14:paraId="67FF3FFD" w14:textId="77777777" w:rsidTr="00A71188">
        <w:trPr>
          <w:trHeight w:val="1171"/>
          <w:jc w:val="center"/>
        </w:trPr>
        <w:tc>
          <w:tcPr>
            <w:tcW w:w="1047" w:type="dxa"/>
            <w:shd w:val="clear" w:color="auto" w:fill="auto"/>
          </w:tcPr>
          <w:p w14:paraId="578E7225" w14:textId="77777777" w:rsidR="00A269F5" w:rsidRPr="008568DB" w:rsidRDefault="00A269F5" w:rsidP="00A71188">
            <w:pPr>
              <w:pStyle w:val="ListParagraph"/>
              <w:ind w:left="0"/>
              <w:jc w:val="center"/>
              <w:rPr>
                <w:b/>
                <w:bCs/>
                <w:highlight w:val="yellow"/>
                <w:rtl/>
              </w:rPr>
            </w:pPr>
            <w:r w:rsidRPr="008568DB">
              <w:rPr>
                <w:rFonts w:hint="cs"/>
                <w:b/>
                <w:bCs/>
                <w:highlight w:val="yellow"/>
                <w:rtl/>
              </w:rPr>
              <w:t>رديف</w:t>
            </w:r>
          </w:p>
        </w:tc>
        <w:tc>
          <w:tcPr>
            <w:tcW w:w="4174" w:type="dxa"/>
            <w:shd w:val="clear" w:color="auto" w:fill="auto"/>
          </w:tcPr>
          <w:p w14:paraId="0EBDDEA5" w14:textId="77777777" w:rsidR="00A269F5" w:rsidRPr="008568DB" w:rsidRDefault="00EB7528" w:rsidP="00EB7528">
            <w:pPr>
              <w:pStyle w:val="ListParagraph"/>
              <w:ind w:left="0"/>
              <w:jc w:val="center"/>
              <w:rPr>
                <w:b/>
                <w:bCs/>
                <w:highlight w:val="yellow"/>
                <w:rtl/>
              </w:rPr>
            </w:pPr>
            <w:r w:rsidRPr="008568DB">
              <w:rPr>
                <w:rFonts w:hint="cs"/>
                <w:b/>
                <w:bCs/>
                <w:highlight w:val="yellow"/>
                <w:rtl/>
              </w:rPr>
              <w:t>عنوان جدول</w:t>
            </w:r>
          </w:p>
        </w:tc>
        <w:tc>
          <w:tcPr>
            <w:tcW w:w="7088" w:type="dxa"/>
            <w:gridSpan w:val="2"/>
            <w:shd w:val="clear" w:color="auto" w:fill="auto"/>
          </w:tcPr>
          <w:p w14:paraId="25131451" w14:textId="77777777" w:rsidR="00A269F5" w:rsidRPr="000D0112" w:rsidRDefault="00EB7528" w:rsidP="00A71188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8568DB">
              <w:rPr>
                <w:rFonts w:hint="cs"/>
                <w:b/>
                <w:bCs/>
                <w:highlight w:val="yellow"/>
                <w:rtl/>
              </w:rPr>
              <w:t>شرح کامل فعاليت</w:t>
            </w:r>
          </w:p>
        </w:tc>
      </w:tr>
      <w:tr w:rsidR="00A269F5" w:rsidRPr="002253DD" w14:paraId="74CCA5F0" w14:textId="77777777" w:rsidTr="00A71188">
        <w:trPr>
          <w:gridAfter w:val="1"/>
          <w:wAfter w:w="21" w:type="dxa"/>
          <w:jc w:val="center"/>
        </w:trPr>
        <w:tc>
          <w:tcPr>
            <w:tcW w:w="1047" w:type="dxa"/>
            <w:shd w:val="clear" w:color="auto" w:fill="auto"/>
          </w:tcPr>
          <w:p w14:paraId="4646C193" w14:textId="77777777" w:rsidR="00A269F5" w:rsidRPr="002253DD" w:rsidRDefault="00A269F5" w:rsidP="00A71188">
            <w:pPr>
              <w:pStyle w:val="ListParagraph"/>
              <w:ind w:left="0"/>
              <w:jc w:val="center"/>
              <w:rPr>
                <w:rFonts w:cs="Nazanin"/>
                <w:szCs w:val="24"/>
                <w:rtl/>
              </w:rPr>
            </w:pPr>
          </w:p>
        </w:tc>
        <w:tc>
          <w:tcPr>
            <w:tcW w:w="4174" w:type="dxa"/>
            <w:shd w:val="clear" w:color="auto" w:fill="auto"/>
            <w:vAlign w:val="center"/>
          </w:tcPr>
          <w:p w14:paraId="237CF720" w14:textId="77777777" w:rsidR="00A269F5" w:rsidRPr="005632C0" w:rsidRDefault="00A269F5" w:rsidP="00A71188">
            <w:pPr>
              <w:bidi w:val="0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7067" w:type="dxa"/>
            <w:shd w:val="clear" w:color="auto" w:fill="auto"/>
            <w:vAlign w:val="center"/>
          </w:tcPr>
          <w:p w14:paraId="0C214E7C" w14:textId="77777777" w:rsidR="00A269F5" w:rsidRDefault="00A269F5" w:rsidP="00A71188">
            <w:pPr>
              <w:bidi w:val="0"/>
              <w:jc w:val="center"/>
              <w:rPr>
                <w:rFonts w:ascii="Arial" w:hAnsi="Arial" w:cs="B Mitra"/>
                <w:color w:val="000000"/>
                <w:szCs w:val="24"/>
              </w:rPr>
            </w:pPr>
          </w:p>
        </w:tc>
      </w:tr>
    </w:tbl>
    <w:p w14:paraId="6A06DF8C" w14:textId="77777777" w:rsidR="003C76DE" w:rsidRPr="00E74246" w:rsidRDefault="008568DB" w:rsidP="00E74246">
      <w:pPr>
        <w:pStyle w:val="Head"/>
        <w:numPr>
          <w:ilvl w:val="0"/>
          <w:numId w:val="0"/>
        </w:numPr>
        <w:ind w:left="1134"/>
        <w:rPr>
          <w:color w:val="000000" w:themeColor="text1"/>
          <w:rtl/>
          <w:lang w:bidi="fa-IR"/>
        </w:rPr>
      </w:pPr>
      <w:bookmarkStart w:id="27" w:name="_Toc65932974"/>
      <w:bookmarkEnd w:id="2"/>
      <w:commentRangeEnd w:id="21"/>
      <w:r>
        <w:rPr>
          <w:rStyle w:val="CommentReference"/>
          <w:color w:val="auto"/>
        </w:rPr>
        <w:commentReference w:id="21"/>
      </w:r>
      <w:bookmarkEnd w:id="27"/>
    </w:p>
    <w:sectPr w:rsidR="003C76DE" w:rsidRPr="00E74246" w:rsidSect="00B10DAF">
      <w:pgSz w:w="16838" w:h="11906" w:orient="landscape" w:code="9"/>
      <w:pgMar w:top="1134" w:right="1956" w:bottom="1134" w:left="1134" w:header="737" w:footer="624" w:gutter="0"/>
      <w:pgBorders w:zOrder="back" w:offsetFrom="page">
        <w:top w:val="single" w:sz="18" w:space="31" w:color="1F497D" w:themeColor="text2"/>
        <w:left w:val="single" w:sz="18" w:space="31" w:color="1F497D" w:themeColor="text2"/>
        <w:bottom w:val="single" w:sz="18" w:space="31" w:color="1F497D" w:themeColor="text2"/>
        <w:right w:val="single" w:sz="18" w:space="31" w:color="1F497D" w:themeColor="text2"/>
      </w:pgBorders>
      <w:pgNumType w:start="1"/>
      <w:cols w:space="720"/>
      <w:bidi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21" w:author="ساناز وحیدی" w:date="2021-03-06T14:16:00Z" w:initials="ساناز">
    <w:p w14:paraId="5B4A09B1" w14:textId="77777777" w:rsidR="008568DB" w:rsidRDefault="008568DB">
      <w:pPr>
        <w:pStyle w:val="CommentText"/>
        <w:rPr>
          <w:rtl/>
          <w:lang w:bidi="fa-IR"/>
        </w:rPr>
      </w:pPr>
      <w:r>
        <w:rPr>
          <w:rStyle w:val="CommentReference"/>
        </w:rPr>
        <w:annotationRef/>
      </w:r>
      <w:r>
        <w:rPr>
          <w:rFonts w:hint="cs"/>
          <w:rtl/>
          <w:lang w:bidi="fa-IR"/>
        </w:rPr>
        <w:t xml:space="preserve">درصورت پياده سازي تسک هاي داده شده </w:t>
      </w:r>
      <w:r>
        <w:rPr>
          <w:lang w:bidi="fa-IR"/>
        </w:rPr>
        <w:t>VIEW</w:t>
      </w:r>
      <w:r>
        <w:rPr>
          <w:rFonts w:hint="cs"/>
          <w:rtl/>
          <w:lang w:bidi="fa-IR"/>
        </w:rPr>
        <w:t xml:space="preserve">، </w:t>
      </w:r>
      <w:r w:rsidR="009A140C">
        <w:rPr>
          <w:lang w:bidi="fa-IR"/>
        </w:rPr>
        <w:t>Stored Procedure</w:t>
      </w:r>
      <w:r w:rsidR="009A140C">
        <w:rPr>
          <w:rFonts w:hint="cs"/>
          <w:rtl/>
          <w:lang w:bidi="fa-IR"/>
        </w:rPr>
        <w:t xml:space="preserve"> ، </w:t>
      </w:r>
      <w:r w:rsidR="009A140C">
        <w:rPr>
          <w:lang w:bidi="fa-IR"/>
        </w:rPr>
        <w:t>Functions</w:t>
      </w:r>
      <w:r w:rsidR="009A140C">
        <w:rPr>
          <w:rFonts w:hint="cs"/>
          <w:rtl/>
          <w:lang w:bidi="fa-IR"/>
        </w:rPr>
        <w:t xml:space="preserve"> ، </w:t>
      </w:r>
      <w:r w:rsidR="009A140C">
        <w:rPr>
          <w:lang w:bidi="fa-IR"/>
        </w:rPr>
        <w:t>Trigger</w:t>
      </w:r>
      <w:r w:rsidR="009A140C">
        <w:rPr>
          <w:rFonts w:hint="cs"/>
          <w:rtl/>
          <w:lang w:bidi="fa-IR"/>
        </w:rPr>
        <w:t xml:space="preserve"> به ديتابيس اضافه شد، بايد اين جداول هايلايت شده تکميل گردد.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B4A09B1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F24D9B7" w14:textId="77777777" w:rsidR="00456A57" w:rsidRDefault="00456A57" w:rsidP="00D77E38">
      <w:r>
        <w:separator/>
      </w:r>
    </w:p>
  </w:endnote>
  <w:endnote w:type="continuationSeparator" w:id="0">
    <w:p w14:paraId="4480D099" w14:textId="77777777" w:rsidR="00456A57" w:rsidRDefault="00456A57" w:rsidP="00D77E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azanin">
    <w:altName w:val="Courier New"/>
    <w:charset w:val="B2"/>
    <w:family w:val="auto"/>
    <w:pitch w:val="variable"/>
    <w:sig w:usb0="00002000" w:usb1="00000000" w:usb2="00000000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otus">
    <w:altName w:val="Courier New"/>
    <w:charset w:val="B2"/>
    <w:family w:val="auto"/>
    <w:pitch w:val="variable"/>
    <w:sig w:usb0="00002001" w:usb1="00000000" w:usb2="00000000" w:usb3="00000000" w:csb0="00000040" w:csb1="00000000"/>
  </w:font>
  <w:font w:name="Mitra">
    <w:charset w:val="B2"/>
    <w:family w:val="auto"/>
    <w:pitch w:val="variable"/>
    <w:sig w:usb0="00002001" w:usb1="00000000" w:usb2="00000000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mago Book">
    <w:altName w:val="Times New Roman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B Lotus">
    <w:altName w:val="Courier New"/>
    <w:charset w:val="B2"/>
    <w:family w:val="auto"/>
    <w:pitch w:val="variable"/>
    <w:sig w:usb0="00002001" w:usb1="80000000" w:usb2="00000008" w:usb3="00000000" w:csb0="00000040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DD0DF4" w14:textId="77777777" w:rsidR="008568DB" w:rsidRPr="00D77E38" w:rsidRDefault="008568DB" w:rsidP="00D77E38">
    <w:pPr>
      <w:pStyle w:val="Header"/>
      <w:rPr>
        <w:noProof/>
        <w:rtl/>
        <w:lang w:bidi="fa-IR"/>
      </w:rPr>
    </w:pPr>
    <w:r>
      <w:rPr>
        <w:noProof/>
        <w:rtl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771BB2C7" wp14:editId="7CA67646">
              <wp:simplePos x="0" y="0"/>
              <wp:positionH relativeFrom="column">
                <wp:posOffset>-307975</wp:posOffset>
              </wp:positionH>
              <wp:positionV relativeFrom="paragraph">
                <wp:posOffset>-55880</wp:posOffset>
              </wp:positionV>
              <wp:extent cx="752475" cy="290830"/>
              <wp:effectExtent l="0" t="0" r="0" b="0"/>
              <wp:wrapNone/>
              <wp:docPr id="4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52475" cy="290830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20000"/>
                          <a:lumOff val="8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9A24F36" w14:textId="0867FFF9" w:rsidR="008568DB" w:rsidRPr="0015107A" w:rsidRDefault="008568DB" w:rsidP="0015107A">
                          <w:pPr>
                            <w:rPr>
                              <w:b/>
                              <w:bCs/>
                              <w:color w:val="1F497D" w:themeColor="text2"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  <w:r w:rsidRPr="0015107A">
                            <w:rPr>
                              <w:rFonts w:hint="cs"/>
                              <w:b/>
                              <w:bCs/>
                              <w:color w:val="1F497D" w:themeColor="text2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صفحه: </w:t>
                          </w:r>
                          <w:r w:rsidRPr="0015107A">
                            <w:rPr>
                              <w:b/>
                              <w:bCs/>
                              <w:color w:val="1F497D" w:themeColor="text2"/>
                              <w:sz w:val="20"/>
                              <w:szCs w:val="20"/>
                              <w:rtl/>
                              <w:lang w:bidi="fa-IR"/>
                            </w:rPr>
                            <w:fldChar w:fldCharType="begin"/>
                          </w:r>
                          <w:r w:rsidRPr="0015107A">
                            <w:rPr>
                              <w:b/>
                              <w:bCs/>
                              <w:color w:val="1F497D" w:themeColor="text2"/>
                              <w:sz w:val="20"/>
                              <w:szCs w:val="20"/>
                              <w:rtl/>
                              <w:lang w:bidi="fa-IR"/>
                            </w:rPr>
                            <w:instrText xml:space="preserve"> </w:instrText>
                          </w:r>
                          <w:r w:rsidRPr="0015107A">
                            <w:rPr>
                              <w:rFonts w:hint="cs"/>
                              <w:b/>
                              <w:bCs/>
                              <w:color w:val="1F497D" w:themeColor="text2"/>
                              <w:sz w:val="20"/>
                              <w:szCs w:val="20"/>
                              <w:lang w:bidi="fa-IR"/>
                            </w:rPr>
                            <w:instrText>PAGE   \* MERGEFORMAT</w:instrText>
                          </w:r>
                          <w:r w:rsidRPr="0015107A">
                            <w:rPr>
                              <w:b/>
                              <w:bCs/>
                              <w:color w:val="1F497D" w:themeColor="text2"/>
                              <w:sz w:val="20"/>
                              <w:szCs w:val="20"/>
                              <w:rtl/>
                              <w:lang w:bidi="fa-IR"/>
                            </w:rPr>
                            <w:instrText xml:space="preserve"> </w:instrText>
                          </w:r>
                          <w:r w:rsidRPr="0015107A">
                            <w:rPr>
                              <w:b/>
                              <w:bCs/>
                              <w:color w:val="1F497D" w:themeColor="text2"/>
                              <w:sz w:val="20"/>
                              <w:szCs w:val="20"/>
                              <w:rtl/>
                              <w:lang w:bidi="fa-IR"/>
                            </w:rPr>
                            <w:fldChar w:fldCharType="separate"/>
                          </w:r>
                          <w:r w:rsidR="002108C5">
                            <w:rPr>
                              <w:b/>
                              <w:bCs/>
                              <w:noProof/>
                              <w:color w:val="1F497D" w:themeColor="text2"/>
                              <w:sz w:val="20"/>
                              <w:szCs w:val="20"/>
                              <w:rtl/>
                              <w:lang w:bidi="fa-IR"/>
                            </w:rPr>
                            <w:t>2</w:t>
                          </w:r>
                          <w:r w:rsidRPr="0015107A">
                            <w:rPr>
                              <w:b/>
                              <w:bCs/>
                              <w:color w:val="1F497D" w:themeColor="text2"/>
                              <w:sz w:val="20"/>
                              <w:szCs w:val="20"/>
                              <w:rtl/>
                              <w:lang w:bidi="fa-IR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71BB2C7" id="Rectangle 4" o:spid="_x0000_s1027" style="position:absolute;left:0;text-align:left;margin-left:-24.25pt;margin-top:-4.4pt;width:59.25pt;height:22.9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" fillcolor="#dbe5f1 [660]" stroked="f" strokeweight="2pt">
              <v:path arrowok="t"/>
              <v:textbox inset=",0,,0">
                <w:txbxContent>
                  <w:p w14:paraId="49A24F36" w14:textId="0867FFF9" w:rsidR="008568DB" w:rsidRPr="0015107A" w:rsidRDefault="008568DB" w:rsidP="0015107A">
                    <w:pPr>
                      <w:rPr>
                        <w:b/>
                        <w:bCs/>
                        <w:color w:val="1F497D" w:themeColor="text2"/>
                        <w:sz w:val="20"/>
                        <w:szCs w:val="20"/>
                        <w:rtl/>
                        <w:lang w:bidi="fa-IR"/>
                      </w:rPr>
                    </w:pPr>
                    <w:r w:rsidRPr="0015107A">
                      <w:rPr>
                        <w:rFonts w:hint="cs"/>
                        <w:b/>
                        <w:bCs/>
                        <w:color w:val="1F497D" w:themeColor="text2"/>
                        <w:sz w:val="20"/>
                        <w:szCs w:val="20"/>
                        <w:rtl/>
                        <w:lang w:bidi="fa-IR"/>
                      </w:rPr>
                      <w:t xml:space="preserve">صفحه: </w:t>
                    </w:r>
                    <w:r w:rsidRPr="0015107A">
                      <w:rPr>
                        <w:b/>
                        <w:bCs/>
                        <w:color w:val="1F497D" w:themeColor="text2"/>
                        <w:sz w:val="20"/>
                        <w:szCs w:val="20"/>
                        <w:rtl/>
                        <w:lang w:bidi="fa-IR"/>
                      </w:rPr>
                      <w:fldChar w:fldCharType="begin"/>
                    </w:r>
                    <w:r w:rsidRPr="0015107A">
                      <w:rPr>
                        <w:b/>
                        <w:bCs/>
                        <w:color w:val="1F497D" w:themeColor="text2"/>
                        <w:sz w:val="20"/>
                        <w:szCs w:val="20"/>
                        <w:rtl/>
                        <w:lang w:bidi="fa-IR"/>
                      </w:rPr>
                      <w:instrText xml:space="preserve"> </w:instrText>
                    </w:r>
                    <w:r w:rsidRPr="0015107A">
                      <w:rPr>
                        <w:rFonts w:hint="cs"/>
                        <w:b/>
                        <w:bCs/>
                        <w:color w:val="1F497D" w:themeColor="text2"/>
                        <w:sz w:val="20"/>
                        <w:szCs w:val="20"/>
                        <w:lang w:bidi="fa-IR"/>
                      </w:rPr>
                      <w:instrText>PAGE   \* MERGEFORMAT</w:instrText>
                    </w:r>
                    <w:r w:rsidRPr="0015107A">
                      <w:rPr>
                        <w:b/>
                        <w:bCs/>
                        <w:color w:val="1F497D" w:themeColor="text2"/>
                        <w:sz w:val="20"/>
                        <w:szCs w:val="20"/>
                        <w:rtl/>
                        <w:lang w:bidi="fa-IR"/>
                      </w:rPr>
                      <w:instrText xml:space="preserve"> </w:instrText>
                    </w:r>
                    <w:r w:rsidRPr="0015107A">
                      <w:rPr>
                        <w:b/>
                        <w:bCs/>
                        <w:color w:val="1F497D" w:themeColor="text2"/>
                        <w:sz w:val="20"/>
                        <w:szCs w:val="20"/>
                        <w:rtl/>
                        <w:lang w:bidi="fa-IR"/>
                      </w:rPr>
                      <w:fldChar w:fldCharType="separate"/>
                    </w:r>
                    <w:r w:rsidR="002108C5">
                      <w:rPr>
                        <w:b/>
                        <w:bCs/>
                        <w:noProof/>
                        <w:color w:val="1F497D" w:themeColor="text2"/>
                        <w:sz w:val="20"/>
                        <w:szCs w:val="20"/>
                        <w:rtl/>
                        <w:lang w:bidi="fa-IR"/>
                      </w:rPr>
                      <w:t>2</w:t>
                    </w:r>
                    <w:r w:rsidRPr="0015107A">
                      <w:rPr>
                        <w:b/>
                        <w:bCs/>
                        <w:color w:val="1F497D" w:themeColor="text2"/>
                        <w:sz w:val="20"/>
                        <w:szCs w:val="20"/>
                        <w:rtl/>
                        <w:lang w:bidi="fa-IR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>
      <w:rPr>
        <w:noProof/>
        <w:rtl/>
      </w:rPr>
      <w:drawing>
        <wp:anchor distT="0" distB="0" distL="114300" distR="114300" simplePos="0" relativeHeight="251688960" behindDoc="1" locked="0" layoutInCell="1" allowOverlap="1" wp14:anchorId="1914508C" wp14:editId="3B62BABD">
          <wp:simplePos x="0" y="0"/>
          <wp:positionH relativeFrom="column">
            <wp:posOffset>-305435</wp:posOffset>
          </wp:positionH>
          <wp:positionV relativeFrom="paragraph">
            <wp:posOffset>-63169</wp:posOffset>
          </wp:positionV>
          <wp:extent cx="6731635" cy="307975"/>
          <wp:effectExtent l="0" t="0" r="0" b="0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31635" cy="3079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435DE51" w14:textId="77777777" w:rsidR="00456A57" w:rsidRDefault="00456A57" w:rsidP="00D77E38">
      <w:r>
        <w:separator/>
      </w:r>
    </w:p>
  </w:footnote>
  <w:footnote w:type="continuationSeparator" w:id="0">
    <w:p w14:paraId="2EADB095" w14:textId="77777777" w:rsidR="00456A57" w:rsidRDefault="00456A57" w:rsidP="00D77E38">
      <w:r>
        <w:continuationSeparator/>
      </w:r>
    </w:p>
  </w:footnote>
  <w:footnote w:id="1">
    <w:p w14:paraId="5DF43AC5" w14:textId="77777777" w:rsidR="008568DB" w:rsidRDefault="008568DB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611341">
        <w:rPr>
          <w:rFonts w:cs="B Nazanin" w:hint="cs"/>
          <w:szCs w:val="20"/>
          <w:rtl/>
        </w:rPr>
        <w:t>براساس استاندارد نام گذاري مدرک درسند استاندارد نام گذاري بند 1-3 نوشته شود.</w:t>
      </w:r>
    </w:p>
  </w:footnote>
  <w:footnote w:id="2">
    <w:p w14:paraId="7D7F8974" w14:textId="77777777" w:rsidR="008568DB" w:rsidRDefault="008568DB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611341">
        <w:rPr>
          <w:rFonts w:cs="B Nazanin" w:hint="cs"/>
          <w:szCs w:val="20"/>
          <w:rtl/>
        </w:rPr>
        <w:t>براساس استاندارد نام گذاري مدرک درسند استاندارد نام گذاري بند 1-3 نوشته شود.</w:t>
      </w:r>
    </w:p>
  </w:footnote>
  <w:footnote w:id="3">
    <w:p w14:paraId="20C92AF1" w14:textId="77777777" w:rsidR="008568DB" w:rsidRDefault="008568DB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lang w:bidi="fa-IR"/>
        </w:rPr>
        <w:t>Entity Relationship Diagram</w:t>
      </w:r>
    </w:p>
  </w:footnote>
  <w:footnote w:id="4">
    <w:p w14:paraId="60812682" w14:textId="77777777" w:rsidR="008568DB" w:rsidRDefault="008568DB" w:rsidP="0048721A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lang w:bidi="fa-IR"/>
        </w:rPr>
        <w:t>View</w:t>
      </w:r>
    </w:p>
  </w:footnote>
  <w:footnote w:id="5">
    <w:p w14:paraId="55AF2397" w14:textId="77777777" w:rsidR="008568DB" w:rsidRDefault="008568DB" w:rsidP="0048721A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lang w:bidi="fa-IR"/>
        </w:rPr>
        <w:t>Function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AF0332" w14:textId="77777777" w:rsidR="008568DB" w:rsidRPr="0015107A" w:rsidRDefault="008568DB" w:rsidP="00310649">
    <w:pPr>
      <w:pStyle w:val="Header"/>
      <w:rPr>
        <w:noProof/>
        <w:szCs w:val="24"/>
        <w:rtl/>
      </w:rPr>
    </w:pPr>
    <w:r>
      <w:rPr>
        <w:noProof/>
        <w:rtl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2F477632" wp14:editId="638E24B1">
              <wp:simplePos x="0" y="0"/>
              <wp:positionH relativeFrom="column">
                <wp:posOffset>445135</wp:posOffset>
              </wp:positionH>
              <wp:positionV relativeFrom="paragraph">
                <wp:posOffset>0</wp:posOffset>
              </wp:positionV>
              <wp:extent cx="5965190" cy="598805"/>
              <wp:effectExtent l="0" t="0" r="0" b="0"/>
              <wp:wrapNone/>
              <wp:docPr id="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965190" cy="5988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tbl>
                          <w:tblPr>
                            <w:tblStyle w:val="LightShading-Accent1"/>
                            <w:bidiVisual/>
                            <w:tblW w:w="0" w:type="auto"/>
                            <w:tblBorders>
                              <w:top w:val="none" w:sz="0" w:space="0" w:color="auto"/>
                              <w:bottom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862"/>
                            <w:gridCol w:w="4234"/>
                          </w:tblGrid>
                          <w:tr w:rsidR="008568DB" w:rsidRPr="00310649" w14:paraId="3C71AA3C" w14:textId="77777777" w:rsidTr="00DB4811">
                            <w:tr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4900" w:type="dxa"/>
                                <w:shd w:val="clear" w:color="auto" w:fill="auto"/>
                              </w:tcPr>
                              <w:p w14:paraId="6BD68774" w14:textId="77777777" w:rsidR="008568DB" w:rsidRPr="007A3719" w:rsidRDefault="00456A57" w:rsidP="00EB3A62">
                                <w:pPr>
                                  <w:spacing w:line="276" w:lineRule="auto"/>
                                  <w:rPr>
                                    <w:b w:val="0"/>
                                    <w:bCs w:val="0"/>
                                    <w:sz w:val="14"/>
                                    <w:szCs w:val="16"/>
                                    <w:rtl/>
                                  </w:rPr>
                                </w:pPr>
                                <w:sdt>
                                  <w:sdtPr>
                                    <w:rPr>
                                      <w:rFonts w:hint="cs"/>
                                      <w:sz w:val="14"/>
                                      <w:szCs w:val="16"/>
                                      <w:rtl/>
                                    </w:rPr>
                                    <w:alias w:val="Subject"/>
                                    <w:tag w:val=""/>
                                    <w:id w:val="535681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568DB">
                                      <w:rPr>
                                        <w:rFonts w:hint="cs"/>
                                        <w:sz w:val="14"/>
                                        <w:szCs w:val="16"/>
                                        <w:rtl/>
                                        <w:lang w:bidi="fa-IR"/>
                                      </w:rPr>
                                      <w:t>نام پروژه</w:t>
                                    </w:r>
                                  </w:sdtContent>
                                </w:sdt>
                                <w:r w:rsidR="008568DB">
                                  <w:rPr>
                                    <w:rFonts w:hint="cs"/>
                                    <w:sz w:val="14"/>
                                    <w:szCs w:val="16"/>
                                    <w:rtl/>
                                  </w:rPr>
                                  <w:t xml:space="preserve"> - </w:t>
                                </w:r>
                                <w:sdt>
                                  <w:sdtPr>
                                    <w:rPr>
                                      <w:sz w:val="14"/>
                                      <w:szCs w:val="16"/>
                                      <w:rtl/>
                                    </w:rPr>
                                    <w:alias w:val="Title"/>
                                    <w:tag w:val=""/>
                                    <w:id w:val="5356814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568DB">
                                      <w:rPr>
                                        <w:sz w:val="14"/>
                                        <w:szCs w:val="16"/>
                                        <w:rtl/>
                                        <w:lang w:bidi="fa-IR"/>
                                      </w:rPr>
                                      <w:t xml:space="preserve">مدل داده </w:t>
                                    </w:r>
                                    <w:r w:rsidR="008568DB">
                                      <w:rPr>
                                        <w:rFonts w:hint="cs"/>
                                        <w:sz w:val="14"/>
                                        <w:szCs w:val="16"/>
                                        <w:rtl/>
                                        <w:lang w:bidi="fa-IR"/>
                                      </w:rPr>
                                      <w:t>بخش يک سرويس هاي سبکاد4</w:t>
                                    </w:r>
                                  </w:sdtContent>
                                </w:sdt>
                              </w:p>
                            </w:tc>
                            <w:tc>
                              <w:tcPr>
                                <w:tcW w:w="4331" w:type="dxa"/>
                                <w:vMerge w:val="restart"/>
                                <w:vAlign w:val="center"/>
                              </w:tcPr>
                              <w:p w14:paraId="2017645B" w14:textId="77777777" w:rsidR="008568DB" w:rsidRPr="00DB4811" w:rsidRDefault="008568DB" w:rsidP="000D0112">
                                <w:pPr>
                                  <w:spacing w:line="276" w:lineRule="auto"/>
                                  <w:jc w:val="right"/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color w:val="000000" w:themeColor="text1"/>
                                    <w:sz w:val="18"/>
                                    <w:szCs w:val="20"/>
                                    <w:rtl/>
                                  </w:rPr>
                                </w:pPr>
                                <w:r w:rsidRPr="00DB4811">
                                  <w:rPr>
                                    <w:rFonts w:cs="B Titr" w:hint="cs"/>
                                    <w:color w:val="000000" w:themeColor="text1"/>
                                    <w:szCs w:val="20"/>
                                    <w:rtl/>
                                  </w:rPr>
                                  <w:t xml:space="preserve">طبقه بندی :  </w:t>
                                </w:r>
                                <w:sdt>
                                  <w:sdtPr>
                                    <w:rPr>
                                      <w:rFonts w:cs="B Titr" w:hint="cs"/>
                                      <w:color w:val="808080" w:themeColor="background1" w:themeShade="80"/>
                                      <w:szCs w:val="20"/>
                                      <w:rtl/>
                                    </w:rPr>
                                    <w:alias w:val="Category"/>
                                    <w:tag w:val=""/>
                                    <w:id w:val="5356815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>
                                      <w:rPr>
                                        <w:rFonts w:cs="B Titr" w:hint="cs"/>
                                        <w:color w:val="808080" w:themeColor="background1" w:themeShade="80"/>
                                        <w:szCs w:val="20"/>
                                        <w:rtl/>
                                      </w:rPr>
                                      <w:t>عادی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8568DB" w:rsidRPr="00310649" w14:paraId="3F5A578A" w14:textId="77777777" w:rsidTr="00DB4811">
                            <w:tr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4900" w:type="dxa"/>
                                <w:shd w:val="clear" w:color="auto" w:fill="auto"/>
                              </w:tcPr>
                              <w:p w14:paraId="6F9C9BF5" w14:textId="77777777" w:rsidR="008568DB" w:rsidRPr="00310649" w:rsidRDefault="008568DB" w:rsidP="00EB3A62">
                                <w:pPr>
                                  <w:spacing w:line="276" w:lineRule="auto"/>
                                  <w:rPr>
                                    <w:b w:val="0"/>
                                    <w:bCs w:val="0"/>
                                    <w:sz w:val="18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  <w:r>
                                  <w:rPr>
                                    <w:rFonts w:hint="cs"/>
                                    <w:b w:val="0"/>
                                    <w:bCs w:val="0"/>
                                    <w:sz w:val="18"/>
                                    <w:szCs w:val="20"/>
                                    <w:rtl/>
                                    <w:lang w:bidi="fa-IR"/>
                                  </w:rPr>
                                  <w:t xml:space="preserve">کد سند: </w:t>
                                </w:r>
                                <w:sdt>
                                  <w:sdtPr>
                                    <w:rPr>
                                      <w:rFonts w:hint="cs"/>
                                      <w:sz w:val="18"/>
                                      <w:szCs w:val="20"/>
                                      <w:rtl/>
                                      <w:lang w:bidi="fa-IR"/>
                                    </w:rPr>
                                    <w:alias w:val="Keywords"/>
                                    <w:tag w:val=""/>
                                    <w:id w:val="5356816"/>
      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>
                                      <w:rPr>
                                        <w:sz w:val="18"/>
                                        <w:szCs w:val="20"/>
                                        <w:lang w:bidi="fa-IR"/>
                                      </w:rPr>
                                      <w:t>SABKAD4.POL.CLIENT.DES.DM.RE01</w:t>
                                    </w:r>
                                  </w:sdtContent>
                                </w:sdt>
                              </w:p>
                            </w:tc>
                            <w:tc>
                              <w:tcPr>
                                <w:tcW w:w="4331" w:type="dxa"/>
                                <w:vMerge/>
                              </w:tcPr>
                              <w:p w14:paraId="6617EFE0" w14:textId="77777777" w:rsidR="008568DB" w:rsidRDefault="008568DB" w:rsidP="00B20680">
                                <w:pPr>
                                  <w:spacing w:line="276" w:lineRule="auto"/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rPr>
                                    <w:sz w:val="18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</w:tc>
                          </w:tr>
                        </w:tbl>
                        <w:p w14:paraId="07DD29F2" w14:textId="77777777" w:rsidR="008568DB" w:rsidRPr="00310649" w:rsidRDefault="008568DB" w:rsidP="00DB4811">
                          <w:pPr>
                            <w:bidi w:val="0"/>
                            <w:spacing w:line="276" w:lineRule="auto"/>
                            <w:rPr>
                              <w:sz w:val="18"/>
                              <w:szCs w:val="20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F477632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left:0;text-align:left;margin-left:35.05pt;margin-top:0;width:469.7pt;height:47.1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" filled="f" stroked="f" strokeweight=".5pt">
              <v:path arrowok="t"/>
              <v:textbox>
                <w:txbxContent>
                  <w:tbl>
                    <w:tblPr>
                      <w:tblStyle w:val="LightShading-Accent1"/>
                      <w:bidiVisual/>
                      <w:tblW w:w="0" w:type="auto"/>
                      <w:tblBorders>
                        <w:top w:val="none" w:sz="0" w:space="0" w:color="auto"/>
                        <w:bottom w:val="none" w:sz="0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862"/>
                      <w:gridCol w:w="4234"/>
                    </w:tblGrid>
                    <w:tr w:rsidR="008568DB" w:rsidRPr="00310649" w14:paraId="3C71AA3C" w14:textId="77777777" w:rsidTr="00DB4811">
                      <w:trPr>
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</w:trPr>
                      <w:tc>
                        <w:tcPr>
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<w:tcW w:w="4900" w:type="dxa"/>
                          <w:shd w:val="clear" w:color="auto" w:fill="auto"/>
                        </w:tcPr>
                        <w:p w14:paraId="6BD68774" w14:textId="77777777" w:rsidR="008568DB" w:rsidRPr="007A3719" w:rsidRDefault="00456A57" w:rsidP="00EB3A62">
                          <w:pPr>
                            <w:spacing w:line="276" w:lineRule="auto"/>
                            <w:rPr>
                              <w:b w:val="0"/>
                              <w:bCs w:val="0"/>
                              <w:sz w:val="14"/>
                              <w:szCs w:val="16"/>
                              <w:rtl/>
                            </w:rPr>
                          </w:pPr>
                          <w:sdt>
                            <w:sdtPr>
                              <w:rPr>
                                <w:rFonts w:hint="cs"/>
                                <w:sz w:val="14"/>
                                <w:szCs w:val="16"/>
                                <w:rtl/>
                              </w:rPr>
                              <w:alias w:val="Subject"/>
                              <w:tag w:val=""/>
                              <w:id w:val="535681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8568DB">
                                <w:rPr>
                                  <w:rFonts w:hint="cs"/>
                                  <w:sz w:val="14"/>
                                  <w:szCs w:val="16"/>
                                  <w:rtl/>
                                  <w:lang w:bidi="fa-IR"/>
                                </w:rPr>
                                <w:t>نام پروژه</w:t>
                              </w:r>
                            </w:sdtContent>
                          </w:sdt>
                          <w:r w:rsidR="008568DB">
                            <w:rPr>
                              <w:rFonts w:hint="cs"/>
                              <w:sz w:val="14"/>
                              <w:szCs w:val="16"/>
                              <w:rtl/>
                            </w:rPr>
                            <w:t xml:space="preserve"> - </w:t>
                          </w:r>
                          <w:sdt>
                            <w:sdtPr>
                              <w:rPr>
                                <w:sz w:val="14"/>
                                <w:szCs w:val="16"/>
                                <w:rtl/>
                              </w:rPr>
                              <w:alias w:val="Title"/>
                              <w:tag w:val=""/>
                              <w:id w:val="535681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8568DB">
                                <w:rPr>
                                  <w:sz w:val="14"/>
                                  <w:szCs w:val="16"/>
                                  <w:rtl/>
                                  <w:lang w:bidi="fa-IR"/>
                                </w:rPr>
                                <w:t xml:space="preserve">مدل داده </w:t>
                              </w:r>
                              <w:r w:rsidR="008568DB">
                                <w:rPr>
                                  <w:rFonts w:hint="cs"/>
                                  <w:sz w:val="14"/>
                                  <w:szCs w:val="16"/>
                                  <w:rtl/>
                                  <w:lang w:bidi="fa-IR"/>
                                </w:rPr>
                                <w:t>بخش يک سرويس هاي سبکاد4</w:t>
                              </w:r>
                            </w:sdtContent>
                          </w:sdt>
                        </w:p>
                      </w:tc>
                      <w:tc>
                        <w:tcPr>
                          <w:tcW w:w="4331" w:type="dxa"/>
                          <w:vMerge w:val="restart"/>
                          <w:vAlign w:val="center"/>
                        </w:tcPr>
                        <w:p w14:paraId="2017645B" w14:textId="77777777" w:rsidR="008568DB" w:rsidRPr="00DB4811" w:rsidRDefault="008568DB" w:rsidP="000D0112">
                          <w:pPr>
                            <w:spacing w:line="276" w:lineRule="auto"/>
                            <w:jc w:val="right"/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rPr>
                              <w:color w:val="000000" w:themeColor="text1"/>
                              <w:sz w:val="18"/>
                              <w:szCs w:val="20"/>
                              <w:rtl/>
                            </w:rPr>
                          </w:pPr>
                          <w:r w:rsidRPr="00DB4811">
                            <w:rPr>
                              <w:rFonts w:cs="B Titr" w:hint="cs"/>
                              <w:color w:val="000000" w:themeColor="text1"/>
                              <w:szCs w:val="20"/>
                              <w:rtl/>
                            </w:rPr>
                            <w:t xml:space="preserve">طبقه بندی :  </w:t>
                          </w:r>
                          <w:sdt>
                            <w:sdtPr>
                              <w:rPr>
                                <w:rFonts w:cs="B Titr" w:hint="cs"/>
                                <w:color w:val="808080" w:themeColor="background1" w:themeShade="80"/>
                                <w:szCs w:val="20"/>
                                <w:rtl/>
                              </w:rPr>
                              <w:alias w:val="Category"/>
                              <w:tag w:val=""/>
                              <w:id w:val="5356815"/>
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<w:text/>
                            </w:sdtPr>
                            <w:sdtEndPr/>
                            <w:sdtContent>
                              <w:r>
                                <w:rPr>
                                  <w:rFonts w:cs="B Titr" w:hint="cs"/>
                                  <w:color w:val="808080" w:themeColor="background1" w:themeShade="80"/>
                                  <w:szCs w:val="20"/>
                                  <w:rtl/>
                                </w:rPr>
                                <w:t>عادی</w:t>
                              </w:r>
                            </w:sdtContent>
                          </w:sdt>
                        </w:p>
                      </w:tc>
                    </w:tr>
                    <w:tr w:rsidR="008568DB" w:rsidRPr="00310649" w14:paraId="3F5A578A" w14:textId="77777777" w:rsidTr="00DB4811">
                      <w:trPr>
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</w:trPr>
                      <w:tc>
                        <w:tcPr>
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<w:tcW w:w="4900" w:type="dxa"/>
                          <w:shd w:val="clear" w:color="auto" w:fill="auto"/>
                        </w:tcPr>
                        <w:p w14:paraId="6F9C9BF5" w14:textId="77777777" w:rsidR="008568DB" w:rsidRPr="00310649" w:rsidRDefault="008568DB" w:rsidP="00EB3A62">
                          <w:pPr>
                            <w:spacing w:line="276" w:lineRule="auto"/>
                            <w:rPr>
                              <w:b w:val="0"/>
                              <w:bCs w:val="0"/>
                              <w:sz w:val="18"/>
                              <w:szCs w:val="20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hint="cs"/>
                              <w:b w:val="0"/>
                              <w:bCs w:val="0"/>
                              <w:sz w:val="18"/>
                              <w:szCs w:val="20"/>
                              <w:rtl/>
                              <w:lang w:bidi="fa-IR"/>
                            </w:rPr>
                            <w:t xml:space="preserve">کد سند: </w:t>
                          </w:r>
                          <w:sdt>
                            <w:sdtPr>
                              <w:rPr>
                                <w:rFonts w:hint="cs"/>
                                <w:sz w:val="18"/>
                                <w:szCs w:val="20"/>
                                <w:rtl/>
                                <w:lang w:bidi="fa-IR"/>
                              </w:rPr>
                              <w:alias w:val="Keywords"/>
                              <w:tag w:val=""/>
                              <w:id w:val="5356816"/>
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<w:text/>
                            </w:sdtPr>
                            <w:sdtEndPr/>
                            <w:sdtContent>
                              <w:r>
                                <w:rPr>
                                  <w:sz w:val="18"/>
                                  <w:szCs w:val="20"/>
                                  <w:lang w:bidi="fa-IR"/>
                                </w:rPr>
                                <w:t>SABKAD4.POL.CLIENT.DES.DM.RE01</w:t>
                              </w:r>
                            </w:sdtContent>
                          </w:sdt>
                        </w:p>
                      </w:tc>
                      <w:tc>
                        <w:tcPr>
                          <w:tcW w:w="4331" w:type="dxa"/>
                          <w:vMerge/>
                        </w:tcPr>
                        <w:p w14:paraId="6617EFE0" w14:textId="77777777" w:rsidR="008568DB" w:rsidRDefault="008568DB" w:rsidP="00B20680">
                          <w:pPr>
                            <w:spacing w:line="276" w:lineRule="auto"/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rPr>
                              <w:sz w:val="18"/>
                              <w:szCs w:val="20"/>
                              <w:rtl/>
                              <w:lang w:bidi="fa-IR"/>
                            </w:rPr>
                          </w:pPr>
                        </w:p>
                      </w:tc>
                    </w:tr>
                  </w:tbl>
                  <w:p w14:paraId="07DD29F2" w14:textId="77777777" w:rsidR="008568DB" w:rsidRPr="00310649" w:rsidRDefault="008568DB" w:rsidP="00DB4811">
                    <w:pPr>
                      <w:bidi w:val="0"/>
                      <w:spacing w:line="276" w:lineRule="auto"/>
                      <w:rPr>
                        <w:sz w:val="18"/>
                        <w:szCs w:val="2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rtl/>
      </w:rPr>
      <w:drawing>
        <wp:anchor distT="0" distB="0" distL="114300" distR="114300" simplePos="0" relativeHeight="251686912" behindDoc="1" locked="0" layoutInCell="1" allowOverlap="1" wp14:anchorId="5F2293E8" wp14:editId="4C9123EA">
          <wp:simplePos x="0" y="0"/>
          <wp:positionH relativeFrom="column">
            <wp:posOffset>-305435</wp:posOffset>
          </wp:positionH>
          <wp:positionV relativeFrom="page">
            <wp:posOffset>414324</wp:posOffset>
          </wp:positionV>
          <wp:extent cx="6731635" cy="579120"/>
          <wp:effectExtent l="0" t="0" r="0" b="0"/>
          <wp:wrapNone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31635" cy="5791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4B1A8A20" w14:textId="77777777" w:rsidR="008568DB" w:rsidRPr="00310649" w:rsidRDefault="008568DB" w:rsidP="00310649">
    <w:pPr>
      <w:pStyle w:val="Header"/>
      <w:rPr>
        <w:szCs w:val="24"/>
        <w:rtl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926CF"/>
    <w:multiLevelType w:val="hybridMultilevel"/>
    <w:tmpl w:val="59160F36"/>
    <w:lvl w:ilvl="0" w:tplc="FC0CFD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4774F1"/>
    <w:multiLevelType w:val="hybridMultilevel"/>
    <w:tmpl w:val="2E6C6E20"/>
    <w:lvl w:ilvl="0" w:tplc="F02ED894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2" w15:restartNumberingAfterBreak="0">
    <w:nsid w:val="19202560"/>
    <w:multiLevelType w:val="hybridMultilevel"/>
    <w:tmpl w:val="5A0ABD66"/>
    <w:lvl w:ilvl="0" w:tplc="040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4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924" w:hanging="360"/>
      </w:pPr>
      <w:rPr>
        <w:rFonts w:ascii="Wingdings" w:hAnsi="Wingdings" w:hint="default"/>
      </w:rPr>
    </w:lvl>
  </w:abstractNum>
  <w:abstractNum w:abstractNumId="3" w15:restartNumberingAfterBreak="0">
    <w:nsid w:val="1CD82ED0"/>
    <w:multiLevelType w:val="hybridMultilevel"/>
    <w:tmpl w:val="2280D820"/>
    <w:lvl w:ilvl="0" w:tplc="BB008640">
      <w:start w:val="10"/>
      <w:numFmt w:val="bullet"/>
      <w:lvlText w:val="-"/>
      <w:lvlJc w:val="left"/>
      <w:pPr>
        <w:tabs>
          <w:tab w:val="num" w:pos="432"/>
        </w:tabs>
        <w:ind w:left="432" w:hanging="360"/>
      </w:pPr>
      <w:rPr>
        <w:rFonts w:ascii="Times New Roman" w:eastAsia="Times New Roman" w:hAnsi="Times New Roman" w:cs="Nazani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A677B2"/>
    <w:multiLevelType w:val="hybridMultilevel"/>
    <w:tmpl w:val="B90C96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160382"/>
    <w:multiLevelType w:val="hybridMultilevel"/>
    <w:tmpl w:val="619C143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DD4669C"/>
    <w:multiLevelType w:val="hybridMultilevel"/>
    <w:tmpl w:val="72081E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3F5CD6"/>
    <w:multiLevelType w:val="hybridMultilevel"/>
    <w:tmpl w:val="782CD50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533015"/>
    <w:multiLevelType w:val="hybridMultilevel"/>
    <w:tmpl w:val="857A156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7712C91"/>
    <w:multiLevelType w:val="hybridMultilevel"/>
    <w:tmpl w:val="BFC47E30"/>
    <w:lvl w:ilvl="0" w:tplc="04090001">
      <w:start w:val="1"/>
      <w:numFmt w:val="bullet"/>
      <w:lvlText w:val=""/>
      <w:lvlJc w:val="left"/>
      <w:pPr>
        <w:ind w:left="741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81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88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95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02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10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17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24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3178" w:hanging="360"/>
      </w:pPr>
      <w:rPr>
        <w:rFonts w:ascii="Wingdings" w:hAnsi="Wingdings" w:hint="default"/>
      </w:rPr>
    </w:lvl>
  </w:abstractNum>
  <w:abstractNum w:abstractNumId="10" w15:restartNumberingAfterBreak="0">
    <w:nsid w:val="3D9E176C"/>
    <w:multiLevelType w:val="multilevel"/>
    <w:tmpl w:val="ABE871CC"/>
    <w:lvl w:ilvl="0">
      <w:start w:val="1"/>
      <w:numFmt w:val="decimal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suff w:val="space"/>
      <w:lvlText w:val="%1-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3F7B0223"/>
    <w:multiLevelType w:val="hybridMultilevel"/>
    <w:tmpl w:val="2550D3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644510"/>
    <w:multiLevelType w:val="hybridMultilevel"/>
    <w:tmpl w:val="6C5C5ECE"/>
    <w:lvl w:ilvl="0" w:tplc="04090001">
      <w:start w:val="1"/>
      <w:numFmt w:val="bullet"/>
      <w:lvlText w:val=""/>
      <w:lvlJc w:val="left"/>
      <w:pPr>
        <w:ind w:left="9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7" w:hanging="360"/>
      </w:pPr>
      <w:rPr>
        <w:rFonts w:ascii="Wingdings" w:hAnsi="Wingdings" w:hint="default"/>
      </w:rPr>
    </w:lvl>
  </w:abstractNum>
  <w:abstractNum w:abstractNumId="13" w15:restartNumberingAfterBreak="0">
    <w:nsid w:val="47F01282"/>
    <w:multiLevelType w:val="multilevel"/>
    <w:tmpl w:val="5F884A26"/>
    <w:lvl w:ilvl="0">
      <w:start w:val="1"/>
      <w:numFmt w:val="decimal"/>
      <w:pStyle w:val="Heading1"/>
      <w:suff w:val="space"/>
      <w:lvlText w:val="%1- "/>
      <w:lvlJc w:val="left"/>
      <w:pPr>
        <w:ind w:left="720" w:firstLine="0"/>
      </w:pPr>
      <w:rPr>
        <w:rFonts w:ascii="Times New Roman" w:hAnsi="Times New Roman" w:cs="B Titr" w:hint="default"/>
        <w:b/>
        <w:bCs/>
        <w:i w:val="0"/>
        <w:iCs w:val="0"/>
        <w:color w:val="auto"/>
        <w:sz w:val="24"/>
        <w:szCs w:val="28"/>
      </w:rPr>
    </w:lvl>
    <w:lvl w:ilvl="1">
      <w:start w:val="1"/>
      <w:numFmt w:val="decimal"/>
      <w:pStyle w:val="Heading2"/>
      <w:suff w:val="space"/>
      <w:lvlText w:val="%2-%1- "/>
      <w:lvlJc w:val="left"/>
      <w:pPr>
        <w:ind w:left="720" w:firstLine="0"/>
      </w:pPr>
      <w:rPr>
        <w:rFonts w:ascii="Times New Roman" w:hAnsi="Times New Roman" w:cs="B Nazanin" w:hint="default"/>
        <w:b/>
        <w:bCs/>
        <w:i w:val="0"/>
        <w:iCs w:val="0"/>
        <w:color w:val="auto"/>
        <w:sz w:val="28"/>
        <w:szCs w:val="28"/>
      </w:rPr>
    </w:lvl>
    <w:lvl w:ilvl="2">
      <w:start w:val="1"/>
      <w:numFmt w:val="decimal"/>
      <w:pStyle w:val="Heading3"/>
      <w:suff w:val="space"/>
      <w:lvlText w:val="%3-%2-%1-"/>
      <w:lvlJc w:val="left"/>
      <w:pPr>
        <w:ind w:left="720" w:firstLine="0"/>
      </w:pPr>
      <w:rPr>
        <w:rFonts w:ascii="Times New Roman" w:hAnsi="Times New Roman" w:cs="B Nazanin" w:hint="default"/>
        <w:b/>
        <w:bCs/>
        <w:i w:val="0"/>
        <w:iCs w:val="0"/>
        <w:sz w:val="24"/>
        <w:szCs w:val="24"/>
      </w:rPr>
    </w:lvl>
    <w:lvl w:ilvl="3">
      <w:start w:val="1"/>
      <w:numFmt w:val="decimal"/>
      <w:pStyle w:val="Heading4"/>
      <w:suff w:val="space"/>
      <w:lvlText w:val="%4-%3-%2-%1- "/>
      <w:lvlJc w:val="left"/>
      <w:pPr>
        <w:ind w:left="720" w:firstLine="0"/>
      </w:pPr>
      <w:rPr>
        <w:rFonts w:ascii="Times New Roman" w:hAnsi="Times New Roman" w:cs="B Nazanin" w:hint="default"/>
        <w:b/>
        <w:bCs/>
        <w:i w:val="0"/>
        <w:iCs w:val="0"/>
        <w:sz w:val="24"/>
        <w:szCs w:val="24"/>
      </w:rPr>
    </w:lvl>
    <w:lvl w:ilvl="4">
      <w:start w:val="1"/>
      <w:numFmt w:val="decimal"/>
      <w:pStyle w:val="Heading5"/>
      <w:suff w:val="space"/>
      <w:lvlText w:val="%5-%4-%3-%2-%1-"/>
      <w:lvlJc w:val="left"/>
      <w:pPr>
        <w:ind w:left="2194" w:hanging="1474"/>
      </w:pPr>
      <w:rPr>
        <w:rFonts w:ascii="Times New Roman" w:hAnsi="Times New Roman" w:cs="B Nazanin" w:hint="default"/>
        <w:b/>
        <w:bCs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24"/>
        <w:szCs w:val="24"/>
        <w:u w:val="none"/>
        <w:vertAlign w:val="baseline"/>
        <w:em w:val="none"/>
      </w:rPr>
    </w:lvl>
    <w:lvl w:ilvl="5">
      <w:start w:val="1"/>
      <w:numFmt w:val="decimal"/>
      <w:pStyle w:val="Heading6"/>
      <w:suff w:val="space"/>
      <w:lvlText w:val="%6-%5-%4-%3-%2-%1-"/>
      <w:lvlJc w:val="left"/>
      <w:pPr>
        <w:ind w:left="1872" w:hanging="864"/>
      </w:pPr>
      <w:rPr>
        <w:rFonts w:hint="default"/>
        <w:sz w:val="20"/>
        <w:szCs w:val="24"/>
      </w:rPr>
    </w:lvl>
    <w:lvl w:ilvl="6">
      <w:start w:val="1"/>
      <w:numFmt w:val="decimal"/>
      <w:pStyle w:val="Heading7"/>
      <w:suff w:val="space"/>
      <w:lvlText w:val="%7-%6-%5-%4-%3-%2-%1-"/>
      <w:lvlJc w:val="left"/>
      <w:pPr>
        <w:ind w:left="2016" w:hanging="1008"/>
      </w:pPr>
      <w:rPr>
        <w:rFonts w:hint="default"/>
        <w:sz w:val="20"/>
        <w:szCs w:val="24"/>
      </w:rPr>
    </w:lvl>
    <w:lvl w:ilvl="7">
      <w:start w:val="1"/>
      <w:numFmt w:val="decimal"/>
      <w:pStyle w:val="Heading8"/>
      <w:suff w:val="space"/>
      <w:lvlText w:val="%8-%7-%6-%5-%4-%3-%2-%1-"/>
      <w:lvlJc w:val="left"/>
      <w:pPr>
        <w:ind w:left="2160" w:hanging="1152"/>
      </w:pPr>
      <w:rPr>
        <w:rFonts w:hint="default"/>
        <w:sz w:val="20"/>
        <w:szCs w:val="24"/>
      </w:rPr>
    </w:lvl>
    <w:lvl w:ilvl="8">
      <w:start w:val="1"/>
      <w:numFmt w:val="decimal"/>
      <w:pStyle w:val="Heading9"/>
      <w:suff w:val="space"/>
      <w:lvlText w:val="%9-%8-%7-%6-%5-%4-%3-%2-%1-"/>
      <w:lvlJc w:val="left"/>
      <w:pPr>
        <w:ind w:left="2304" w:hanging="1296"/>
      </w:pPr>
      <w:rPr>
        <w:rFonts w:hint="default"/>
        <w:sz w:val="20"/>
        <w:szCs w:val="24"/>
      </w:rPr>
    </w:lvl>
  </w:abstractNum>
  <w:abstractNum w:abstractNumId="14" w15:restartNumberingAfterBreak="0">
    <w:nsid w:val="48912407"/>
    <w:multiLevelType w:val="hybridMultilevel"/>
    <w:tmpl w:val="A89035D6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9545717"/>
    <w:multiLevelType w:val="hybridMultilevel"/>
    <w:tmpl w:val="A7DADA6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516228"/>
    <w:multiLevelType w:val="hybridMultilevel"/>
    <w:tmpl w:val="9A729E3A"/>
    <w:lvl w:ilvl="0" w:tplc="8D3846E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B Nazanin" w:hint="default"/>
        <w:sz w:val="28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6CB7210"/>
    <w:multiLevelType w:val="hybridMultilevel"/>
    <w:tmpl w:val="C76C040E"/>
    <w:lvl w:ilvl="0" w:tplc="04090001">
      <w:start w:val="1"/>
      <w:numFmt w:val="bullet"/>
      <w:lvlText w:val=""/>
      <w:lvlJc w:val="left"/>
      <w:pPr>
        <w:tabs>
          <w:tab w:val="num" w:pos="2952"/>
        </w:tabs>
        <w:ind w:left="2952" w:hanging="360"/>
      </w:pPr>
      <w:rPr>
        <w:rFonts w:ascii="Symbol" w:hAnsi="Symbol" w:hint="default"/>
      </w:rPr>
    </w:lvl>
    <w:lvl w:ilvl="1" w:tplc="DC18440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2" w:tplc="A9EAE88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3" w:tplc="155E214C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4" w:tplc="CAEA2470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5" w:tplc="68282CFE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  <w:lvl w:ilvl="6" w:tplc="78025400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</w:rPr>
    </w:lvl>
    <w:lvl w:ilvl="7" w:tplc="1986904E" w:tentative="1">
      <w:start w:val="1"/>
      <w:numFmt w:val="bullet"/>
      <w:lvlText w:val="o"/>
      <w:lvlJc w:val="left"/>
      <w:pPr>
        <w:tabs>
          <w:tab w:val="num" w:pos="8280"/>
        </w:tabs>
        <w:ind w:left="8280" w:hanging="360"/>
      </w:pPr>
      <w:rPr>
        <w:rFonts w:ascii="Courier New" w:hAnsi="Courier New" w:cs="Courier New" w:hint="default"/>
      </w:rPr>
    </w:lvl>
    <w:lvl w:ilvl="8" w:tplc="76D65FEE" w:tentative="1">
      <w:start w:val="1"/>
      <w:numFmt w:val="bullet"/>
      <w:lvlText w:val=""/>
      <w:lvlJc w:val="left"/>
      <w:pPr>
        <w:tabs>
          <w:tab w:val="num" w:pos="9000"/>
        </w:tabs>
        <w:ind w:left="9000" w:hanging="360"/>
      </w:pPr>
      <w:rPr>
        <w:rFonts w:ascii="Wingdings" w:hAnsi="Wingdings" w:hint="default"/>
      </w:rPr>
    </w:lvl>
  </w:abstractNum>
  <w:abstractNum w:abstractNumId="18" w15:restartNumberingAfterBreak="0">
    <w:nsid w:val="5BEC2F74"/>
    <w:multiLevelType w:val="hybridMultilevel"/>
    <w:tmpl w:val="A86A9B4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5ED83E49"/>
    <w:multiLevelType w:val="hybridMultilevel"/>
    <w:tmpl w:val="92F420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0A43D25"/>
    <w:multiLevelType w:val="hybridMultilevel"/>
    <w:tmpl w:val="03228890"/>
    <w:lvl w:ilvl="0" w:tplc="793A31CC">
      <w:start w:val="1"/>
      <w:numFmt w:val="decimal"/>
      <w:lvlText w:val="%1-"/>
      <w:lvlJc w:val="righ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8C75FAA"/>
    <w:multiLevelType w:val="hybridMultilevel"/>
    <w:tmpl w:val="981C0FD0"/>
    <w:lvl w:ilvl="0" w:tplc="BB008640">
      <w:start w:val="10"/>
      <w:numFmt w:val="bullet"/>
      <w:lvlText w:val="-"/>
      <w:lvlJc w:val="left"/>
      <w:pPr>
        <w:tabs>
          <w:tab w:val="num" w:pos="432"/>
        </w:tabs>
        <w:ind w:left="432" w:hanging="360"/>
      </w:pPr>
      <w:rPr>
        <w:rFonts w:ascii="Times New Roman" w:eastAsia="Times New Roman" w:hAnsi="Times New Roman" w:cs="Nazani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C25F5A"/>
    <w:multiLevelType w:val="hybridMultilevel"/>
    <w:tmpl w:val="FD625B32"/>
    <w:lvl w:ilvl="0" w:tplc="76285F6A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BE33B56"/>
    <w:multiLevelType w:val="hybridMultilevel"/>
    <w:tmpl w:val="C3B2F810"/>
    <w:lvl w:ilvl="0" w:tplc="1248D924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D0108B"/>
    <w:multiLevelType w:val="hybridMultilevel"/>
    <w:tmpl w:val="B750F3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F0034D"/>
    <w:multiLevelType w:val="hybridMultilevel"/>
    <w:tmpl w:val="B92A20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9CD08AD"/>
    <w:multiLevelType w:val="hybridMultilevel"/>
    <w:tmpl w:val="F27E954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7" w15:restartNumberingAfterBreak="0">
    <w:nsid w:val="7AE90925"/>
    <w:multiLevelType w:val="hybridMultilevel"/>
    <w:tmpl w:val="28EC4D54"/>
    <w:lvl w:ilvl="0" w:tplc="9F120014">
      <w:start w:val="1"/>
      <w:numFmt w:val="decimal"/>
      <w:lvlText w:val="%1-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40" w:hanging="360"/>
      </w:pPr>
    </w:lvl>
    <w:lvl w:ilvl="2" w:tplc="0409001B" w:tentative="1">
      <w:start w:val="1"/>
      <w:numFmt w:val="lowerRoman"/>
      <w:lvlText w:val="%3."/>
      <w:lvlJc w:val="right"/>
      <w:pPr>
        <w:ind w:left="2760" w:hanging="180"/>
      </w:pPr>
    </w:lvl>
    <w:lvl w:ilvl="3" w:tplc="0409000F" w:tentative="1">
      <w:start w:val="1"/>
      <w:numFmt w:val="decimal"/>
      <w:lvlText w:val="%4."/>
      <w:lvlJc w:val="left"/>
      <w:pPr>
        <w:ind w:left="3480" w:hanging="360"/>
      </w:pPr>
    </w:lvl>
    <w:lvl w:ilvl="4" w:tplc="04090019" w:tentative="1">
      <w:start w:val="1"/>
      <w:numFmt w:val="lowerLetter"/>
      <w:lvlText w:val="%5."/>
      <w:lvlJc w:val="left"/>
      <w:pPr>
        <w:ind w:left="4200" w:hanging="360"/>
      </w:pPr>
    </w:lvl>
    <w:lvl w:ilvl="5" w:tplc="0409001B" w:tentative="1">
      <w:start w:val="1"/>
      <w:numFmt w:val="lowerRoman"/>
      <w:lvlText w:val="%6."/>
      <w:lvlJc w:val="right"/>
      <w:pPr>
        <w:ind w:left="4920" w:hanging="180"/>
      </w:pPr>
    </w:lvl>
    <w:lvl w:ilvl="6" w:tplc="0409000F" w:tentative="1">
      <w:start w:val="1"/>
      <w:numFmt w:val="decimal"/>
      <w:lvlText w:val="%7."/>
      <w:lvlJc w:val="left"/>
      <w:pPr>
        <w:ind w:left="5640" w:hanging="360"/>
      </w:pPr>
    </w:lvl>
    <w:lvl w:ilvl="7" w:tplc="04090019" w:tentative="1">
      <w:start w:val="1"/>
      <w:numFmt w:val="lowerLetter"/>
      <w:lvlText w:val="%8."/>
      <w:lvlJc w:val="left"/>
      <w:pPr>
        <w:ind w:left="6360" w:hanging="360"/>
      </w:pPr>
    </w:lvl>
    <w:lvl w:ilvl="8" w:tplc="040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28" w15:restartNumberingAfterBreak="0">
    <w:nsid w:val="7B63610E"/>
    <w:multiLevelType w:val="hybridMultilevel"/>
    <w:tmpl w:val="CEEA7BEE"/>
    <w:lvl w:ilvl="0" w:tplc="AD728604">
      <w:start w:val="1"/>
      <w:numFmt w:val="decimal"/>
      <w:lvlText w:val="%1-"/>
      <w:lvlJc w:val="left"/>
      <w:pPr>
        <w:ind w:left="8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05" w:hanging="360"/>
      </w:pPr>
    </w:lvl>
    <w:lvl w:ilvl="2" w:tplc="0409001B" w:tentative="1">
      <w:start w:val="1"/>
      <w:numFmt w:val="lowerRoman"/>
      <w:lvlText w:val="%3."/>
      <w:lvlJc w:val="right"/>
      <w:pPr>
        <w:ind w:left="2325" w:hanging="180"/>
      </w:pPr>
    </w:lvl>
    <w:lvl w:ilvl="3" w:tplc="0409000F" w:tentative="1">
      <w:start w:val="1"/>
      <w:numFmt w:val="decimal"/>
      <w:lvlText w:val="%4."/>
      <w:lvlJc w:val="left"/>
      <w:pPr>
        <w:ind w:left="3045" w:hanging="360"/>
      </w:pPr>
    </w:lvl>
    <w:lvl w:ilvl="4" w:tplc="04090019" w:tentative="1">
      <w:start w:val="1"/>
      <w:numFmt w:val="lowerLetter"/>
      <w:lvlText w:val="%5."/>
      <w:lvlJc w:val="left"/>
      <w:pPr>
        <w:ind w:left="3765" w:hanging="360"/>
      </w:pPr>
    </w:lvl>
    <w:lvl w:ilvl="5" w:tplc="0409001B" w:tentative="1">
      <w:start w:val="1"/>
      <w:numFmt w:val="lowerRoman"/>
      <w:lvlText w:val="%6."/>
      <w:lvlJc w:val="right"/>
      <w:pPr>
        <w:ind w:left="4485" w:hanging="180"/>
      </w:pPr>
    </w:lvl>
    <w:lvl w:ilvl="6" w:tplc="0409000F" w:tentative="1">
      <w:start w:val="1"/>
      <w:numFmt w:val="decimal"/>
      <w:lvlText w:val="%7."/>
      <w:lvlJc w:val="left"/>
      <w:pPr>
        <w:ind w:left="5205" w:hanging="360"/>
      </w:pPr>
    </w:lvl>
    <w:lvl w:ilvl="7" w:tplc="04090019" w:tentative="1">
      <w:start w:val="1"/>
      <w:numFmt w:val="lowerLetter"/>
      <w:lvlText w:val="%8."/>
      <w:lvlJc w:val="left"/>
      <w:pPr>
        <w:ind w:left="5925" w:hanging="360"/>
      </w:pPr>
    </w:lvl>
    <w:lvl w:ilvl="8" w:tplc="0409001B" w:tentative="1">
      <w:start w:val="1"/>
      <w:numFmt w:val="lowerRoman"/>
      <w:lvlText w:val="%9."/>
      <w:lvlJc w:val="right"/>
      <w:pPr>
        <w:ind w:left="6645" w:hanging="180"/>
      </w:pPr>
    </w:lvl>
  </w:abstractNum>
  <w:num w:numId="1">
    <w:abstractNumId w:val="16"/>
  </w:num>
  <w:num w:numId="2">
    <w:abstractNumId w:val="18"/>
  </w:num>
  <w:num w:numId="3">
    <w:abstractNumId w:val="13"/>
  </w:num>
  <w:num w:numId="4">
    <w:abstractNumId w:val="13"/>
  </w:num>
  <w:num w:numId="5">
    <w:abstractNumId w:val="13"/>
  </w:num>
  <w:num w:numId="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3"/>
  </w:num>
  <w:num w:numId="8">
    <w:abstractNumId w:val="13"/>
  </w:num>
  <w:num w:numId="9">
    <w:abstractNumId w:val="13"/>
  </w:num>
  <w:num w:numId="10">
    <w:abstractNumId w:val="13"/>
  </w:num>
  <w:num w:numId="11">
    <w:abstractNumId w:val="13"/>
  </w:num>
  <w:num w:numId="12">
    <w:abstractNumId w:val="13"/>
  </w:num>
  <w:num w:numId="13">
    <w:abstractNumId w:val="13"/>
  </w:num>
  <w:num w:numId="14">
    <w:abstractNumId w:val="13"/>
  </w:num>
  <w:num w:numId="15">
    <w:abstractNumId w:val="13"/>
  </w:num>
  <w:num w:numId="16">
    <w:abstractNumId w:val="13"/>
  </w:num>
  <w:num w:numId="17">
    <w:abstractNumId w:val="13"/>
  </w:num>
  <w:num w:numId="18">
    <w:abstractNumId w:val="13"/>
  </w:num>
  <w:num w:numId="19">
    <w:abstractNumId w:val="13"/>
  </w:num>
  <w:num w:numId="20">
    <w:abstractNumId w:val="20"/>
  </w:num>
  <w:num w:numId="21">
    <w:abstractNumId w:val="15"/>
  </w:num>
  <w:num w:numId="22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6"/>
  </w:num>
  <w:num w:numId="24">
    <w:abstractNumId w:val="4"/>
  </w:num>
  <w:num w:numId="25">
    <w:abstractNumId w:val="28"/>
  </w:num>
  <w:num w:numId="26">
    <w:abstractNumId w:val="10"/>
  </w:num>
  <w:num w:numId="27">
    <w:abstractNumId w:val="3"/>
  </w:num>
  <w:num w:numId="28">
    <w:abstractNumId w:val="21"/>
  </w:num>
  <w:num w:numId="29">
    <w:abstractNumId w:val="7"/>
  </w:num>
  <w:num w:numId="30">
    <w:abstractNumId w:val="27"/>
  </w:num>
  <w:num w:numId="31">
    <w:abstractNumId w:val="9"/>
  </w:num>
  <w:num w:numId="32">
    <w:abstractNumId w:val="5"/>
  </w:num>
  <w:num w:numId="33">
    <w:abstractNumId w:val="1"/>
  </w:num>
  <w:num w:numId="34">
    <w:abstractNumId w:val="2"/>
  </w:num>
  <w:num w:numId="35">
    <w:abstractNumId w:val="8"/>
  </w:num>
  <w:num w:numId="36">
    <w:abstractNumId w:val="23"/>
  </w:num>
  <w:num w:numId="37">
    <w:abstractNumId w:val="14"/>
  </w:num>
  <w:num w:numId="38">
    <w:abstractNumId w:val="0"/>
  </w:num>
  <w:num w:numId="39">
    <w:abstractNumId w:val="11"/>
  </w:num>
  <w:num w:numId="40">
    <w:abstractNumId w:val="17"/>
  </w:num>
  <w:num w:numId="41">
    <w:abstractNumId w:val="25"/>
  </w:num>
  <w:num w:numId="42">
    <w:abstractNumId w:val="12"/>
  </w:num>
  <w:num w:numId="43">
    <w:abstractNumId w:val="24"/>
  </w:num>
  <w:num w:numId="44">
    <w:abstractNumId w:val="19"/>
  </w:num>
  <w:num w:numId="45">
    <w:abstractNumId w:val="26"/>
  </w:num>
  <w:num w:numId="46">
    <w:abstractNumId w:val="13"/>
  </w:num>
  <w:num w:numId="47">
    <w:abstractNumId w:val="13"/>
  </w:num>
  <w:num w:numId="48">
    <w:abstractNumId w:val="13"/>
  </w:num>
  <w:numIdMacAtCleanup w:val="3"/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ساناز وحیدی">
    <w15:presenceInfo w15:providerId="None" w15:userId="ساناز وحیدی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attachedTemplate r:id="rId1"/>
  <w:stylePaneFormatFilter w:val="3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stylePaneSortMethod w:val="0000"/>
  <w:defaultTabStop w:val="720"/>
  <w:drawingGridHorizontalSpacing w:val="57"/>
  <w:drawingGridVerticalSpacing w:val="57"/>
  <w:displayHorizontalDrawingGridEvery w:val="0"/>
  <w:displayVerticalDrawingGridEvery w:val="0"/>
  <w:doNotUseMarginsForDrawingGridOrigin/>
  <w:drawingGridVerticalOrigin w:val="198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6516"/>
    <w:rsid w:val="00000A22"/>
    <w:rsid w:val="00000D43"/>
    <w:rsid w:val="0000131D"/>
    <w:rsid w:val="0000298C"/>
    <w:rsid w:val="00005C3A"/>
    <w:rsid w:val="00006238"/>
    <w:rsid w:val="00006F9E"/>
    <w:rsid w:val="00010540"/>
    <w:rsid w:val="00011945"/>
    <w:rsid w:val="00013C9D"/>
    <w:rsid w:val="0001535A"/>
    <w:rsid w:val="00015B04"/>
    <w:rsid w:val="00016AB1"/>
    <w:rsid w:val="00017B86"/>
    <w:rsid w:val="00032B95"/>
    <w:rsid w:val="00035BFF"/>
    <w:rsid w:val="00036EFC"/>
    <w:rsid w:val="00040849"/>
    <w:rsid w:val="00041282"/>
    <w:rsid w:val="00043B74"/>
    <w:rsid w:val="0004432B"/>
    <w:rsid w:val="0004452F"/>
    <w:rsid w:val="000456F1"/>
    <w:rsid w:val="0004640F"/>
    <w:rsid w:val="000469B7"/>
    <w:rsid w:val="00050771"/>
    <w:rsid w:val="00050D6B"/>
    <w:rsid w:val="00054650"/>
    <w:rsid w:val="000565DD"/>
    <w:rsid w:val="00056ED2"/>
    <w:rsid w:val="0006049A"/>
    <w:rsid w:val="000614D8"/>
    <w:rsid w:val="00065328"/>
    <w:rsid w:val="000677AD"/>
    <w:rsid w:val="0007009C"/>
    <w:rsid w:val="0007393F"/>
    <w:rsid w:val="000748D1"/>
    <w:rsid w:val="00075055"/>
    <w:rsid w:val="000752A8"/>
    <w:rsid w:val="00080081"/>
    <w:rsid w:val="00083015"/>
    <w:rsid w:val="0008388F"/>
    <w:rsid w:val="00092FD0"/>
    <w:rsid w:val="00095094"/>
    <w:rsid w:val="000971A3"/>
    <w:rsid w:val="000B1928"/>
    <w:rsid w:val="000B675A"/>
    <w:rsid w:val="000B6BD3"/>
    <w:rsid w:val="000B74CC"/>
    <w:rsid w:val="000C188F"/>
    <w:rsid w:val="000C3358"/>
    <w:rsid w:val="000C42EA"/>
    <w:rsid w:val="000C797B"/>
    <w:rsid w:val="000D0112"/>
    <w:rsid w:val="000D159C"/>
    <w:rsid w:val="000D2CBA"/>
    <w:rsid w:val="000D7021"/>
    <w:rsid w:val="000D730F"/>
    <w:rsid w:val="000E002A"/>
    <w:rsid w:val="000E1456"/>
    <w:rsid w:val="000E22FD"/>
    <w:rsid w:val="000E2CF1"/>
    <w:rsid w:val="000E7652"/>
    <w:rsid w:val="000E7BD2"/>
    <w:rsid w:val="000F3087"/>
    <w:rsid w:val="000F384B"/>
    <w:rsid w:val="000F5705"/>
    <w:rsid w:val="000F6235"/>
    <w:rsid w:val="000F6908"/>
    <w:rsid w:val="00101259"/>
    <w:rsid w:val="0010307D"/>
    <w:rsid w:val="001048F3"/>
    <w:rsid w:val="0010564E"/>
    <w:rsid w:val="001148E4"/>
    <w:rsid w:val="00114D84"/>
    <w:rsid w:val="00122F81"/>
    <w:rsid w:val="0012554E"/>
    <w:rsid w:val="00125571"/>
    <w:rsid w:val="00126C02"/>
    <w:rsid w:val="001274D8"/>
    <w:rsid w:val="0013016D"/>
    <w:rsid w:val="0013244C"/>
    <w:rsid w:val="00135FFD"/>
    <w:rsid w:val="00142656"/>
    <w:rsid w:val="00142E5D"/>
    <w:rsid w:val="001436A3"/>
    <w:rsid w:val="00143B44"/>
    <w:rsid w:val="0014415A"/>
    <w:rsid w:val="00146CFA"/>
    <w:rsid w:val="0015107A"/>
    <w:rsid w:val="0015238B"/>
    <w:rsid w:val="001526DB"/>
    <w:rsid w:val="00153169"/>
    <w:rsid w:val="00153B38"/>
    <w:rsid w:val="001618BF"/>
    <w:rsid w:val="00161AA1"/>
    <w:rsid w:val="0016358D"/>
    <w:rsid w:val="00165338"/>
    <w:rsid w:val="00166686"/>
    <w:rsid w:val="00167E1A"/>
    <w:rsid w:val="00173044"/>
    <w:rsid w:val="00181DF7"/>
    <w:rsid w:val="00184E55"/>
    <w:rsid w:val="001858FE"/>
    <w:rsid w:val="0019011B"/>
    <w:rsid w:val="00193087"/>
    <w:rsid w:val="00193730"/>
    <w:rsid w:val="0019413B"/>
    <w:rsid w:val="00194173"/>
    <w:rsid w:val="001943A7"/>
    <w:rsid w:val="00194D67"/>
    <w:rsid w:val="001968B0"/>
    <w:rsid w:val="001970A5"/>
    <w:rsid w:val="001A10C7"/>
    <w:rsid w:val="001A2A3C"/>
    <w:rsid w:val="001A2D8A"/>
    <w:rsid w:val="001A61B6"/>
    <w:rsid w:val="001B3995"/>
    <w:rsid w:val="001B3ABA"/>
    <w:rsid w:val="001B3D28"/>
    <w:rsid w:val="001C374A"/>
    <w:rsid w:val="001C5B24"/>
    <w:rsid w:val="001C671C"/>
    <w:rsid w:val="001D073E"/>
    <w:rsid w:val="001D07C7"/>
    <w:rsid w:val="001D21D7"/>
    <w:rsid w:val="001D3E22"/>
    <w:rsid w:val="001E16B5"/>
    <w:rsid w:val="001E5D25"/>
    <w:rsid w:val="001E5E00"/>
    <w:rsid w:val="001E64A5"/>
    <w:rsid w:val="001E7FDD"/>
    <w:rsid w:val="001F0521"/>
    <w:rsid w:val="001F2D8F"/>
    <w:rsid w:val="001F4F1C"/>
    <w:rsid w:val="001F5AE4"/>
    <w:rsid w:val="001F6D5B"/>
    <w:rsid w:val="001F77C0"/>
    <w:rsid w:val="00200B4B"/>
    <w:rsid w:val="00205CA5"/>
    <w:rsid w:val="002108C5"/>
    <w:rsid w:val="00212504"/>
    <w:rsid w:val="002144D6"/>
    <w:rsid w:val="00214629"/>
    <w:rsid w:val="00215170"/>
    <w:rsid w:val="00217050"/>
    <w:rsid w:val="00220325"/>
    <w:rsid w:val="00221F3E"/>
    <w:rsid w:val="00223326"/>
    <w:rsid w:val="002314DD"/>
    <w:rsid w:val="00232894"/>
    <w:rsid w:val="00237DAA"/>
    <w:rsid w:val="00242135"/>
    <w:rsid w:val="002429D9"/>
    <w:rsid w:val="00243DEF"/>
    <w:rsid w:val="002468EF"/>
    <w:rsid w:val="0024746F"/>
    <w:rsid w:val="002548E6"/>
    <w:rsid w:val="00255ABA"/>
    <w:rsid w:val="00255EEF"/>
    <w:rsid w:val="00256994"/>
    <w:rsid w:val="00256AE0"/>
    <w:rsid w:val="00260645"/>
    <w:rsid w:val="00260998"/>
    <w:rsid w:val="00260B1A"/>
    <w:rsid w:val="00265357"/>
    <w:rsid w:val="00266B1C"/>
    <w:rsid w:val="0026729D"/>
    <w:rsid w:val="00267558"/>
    <w:rsid w:val="0027101E"/>
    <w:rsid w:val="00272874"/>
    <w:rsid w:val="00272A2F"/>
    <w:rsid w:val="002734A0"/>
    <w:rsid w:val="002746D2"/>
    <w:rsid w:val="002764B6"/>
    <w:rsid w:val="0027762B"/>
    <w:rsid w:val="00277A79"/>
    <w:rsid w:val="00281A82"/>
    <w:rsid w:val="00281DE6"/>
    <w:rsid w:val="0029115C"/>
    <w:rsid w:val="00293F75"/>
    <w:rsid w:val="00295A15"/>
    <w:rsid w:val="00295B85"/>
    <w:rsid w:val="00296D4F"/>
    <w:rsid w:val="00296FC2"/>
    <w:rsid w:val="002A1271"/>
    <w:rsid w:val="002A5C61"/>
    <w:rsid w:val="002B18FF"/>
    <w:rsid w:val="002B3F7C"/>
    <w:rsid w:val="002B467F"/>
    <w:rsid w:val="002B4EB9"/>
    <w:rsid w:val="002C0B02"/>
    <w:rsid w:val="002C23F3"/>
    <w:rsid w:val="002C35CA"/>
    <w:rsid w:val="002C37D9"/>
    <w:rsid w:val="002C5DBC"/>
    <w:rsid w:val="002C625F"/>
    <w:rsid w:val="002C675B"/>
    <w:rsid w:val="002D0337"/>
    <w:rsid w:val="002D051E"/>
    <w:rsid w:val="002D088D"/>
    <w:rsid w:val="002D500D"/>
    <w:rsid w:val="002D5A79"/>
    <w:rsid w:val="002E1471"/>
    <w:rsid w:val="002E2314"/>
    <w:rsid w:val="002E38FD"/>
    <w:rsid w:val="002F0788"/>
    <w:rsid w:val="002F1A2C"/>
    <w:rsid w:val="002F2C84"/>
    <w:rsid w:val="002F44E6"/>
    <w:rsid w:val="002F4C8A"/>
    <w:rsid w:val="002F71B4"/>
    <w:rsid w:val="00300475"/>
    <w:rsid w:val="00300CD0"/>
    <w:rsid w:val="003015A7"/>
    <w:rsid w:val="00306A5B"/>
    <w:rsid w:val="00307C4C"/>
    <w:rsid w:val="00310649"/>
    <w:rsid w:val="00313189"/>
    <w:rsid w:val="00313F0D"/>
    <w:rsid w:val="00314E33"/>
    <w:rsid w:val="0031579B"/>
    <w:rsid w:val="003169A0"/>
    <w:rsid w:val="00320646"/>
    <w:rsid w:val="00321E72"/>
    <w:rsid w:val="00323938"/>
    <w:rsid w:val="0032778F"/>
    <w:rsid w:val="00330C33"/>
    <w:rsid w:val="003340AC"/>
    <w:rsid w:val="00335166"/>
    <w:rsid w:val="003359B1"/>
    <w:rsid w:val="00336101"/>
    <w:rsid w:val="00337358"/>
    <w:rsid w:val="003420F1"/>
    <w:rsid w:val="003431FC"/>
    <w:rsid w:val="003444F4"/>
    <w:rsid w:val="0035121A"/>
    <w:rsid w:val="00352BCC"/>
    <w:rsid w:val="00353C29"/>
    <w:rsid w:val="00354FAD"/>
    <w:rsid w:val="00356079"/>
    <w:rsid w:val="00362B4D"/>
    <w:rsid w:val="00364538"/>
    <w:rsid w:val="00364A50"/>
    <w:rsid w:val="00374B01"/>
    <w:rsid w:val="00374F24"/>
    <w:rsid w:val="00375352"/>
    <w:rsid w:val="0037552D"/>
    <w:rsid w:val="00375BF6"/>
    <w:rsid w:val="00382FE6"/>
    <w:rsid w:val="003837E0"/>
    <w:rsid w:val="00383BB3"/>
    <w:rsid w:val="0039120E"/>
    <w:rsid w:val="00392D8A"/>
    <w:rsid w:val="003958E3"/>
    <w:rsid w:val="003963BB"/>
    <w:rsid w:val="003A102B"/>
    <w:rsid w:val="003A1687"/>
    <w:rsid w:val="003A3385"/>
    <w:rsid w:val="003A7B82"/>
    <w:rsid w:val="003B00D8"/>
    <w:rsid w:val="003B0F45"/>
    <w:rsid w:val="003B183A"/>
    <w:rsid w:val="003B1ED6"/>
    <w:rsid w:val="003B2DF4"/>
    <w:rsid w:val="003B7AE4"/>
    <w:rsid w:val="003C208D"/>
    <w:rsid w:val="003C4C33"/>
    <w:rsid w:val="003C55F4"/>
    <w:rsid w:val="003C5AFF"/>
    <w:rsid w:val="003C76DE"/>
    <w:rsid w:val="003C7A69"/>
    <w:rsid w:val="003E0762"/>
    <w:rsid w:val="003E1B4D"/>
    <w:rsid w:val="003E1C97"/>
    <w:rsid w:val="003E34AD"/>
    <w:rsid w:val="003F0D37"/>
    <w:rsid w:val="003F11B7"/>
    <w:rsid w:val="003F1F5B"/>
    <w:rsid w:val="003F3D2F"/>
    <w:rsid w:val="003F45D2"/>
    <w:rsid w:val="003F4E1B"/>
    <w:rsid w:val="00400EA7"/>
    <w:rsid w:val="004014AC"/>
    <w:rsid w:val="00401F5F"/>
    <w:rsid w:val="0040248D"/>
    <w:rsid w:val="004032A6"/>
    <w:rsid w:val="00403334"/>
    <w:rsid w:val="0040359D"/>
    <w:rsid w:val="00404E18"/>
    <w:rsid w:val="00410125"/>
    <w:rsid w:val="0041044C"/>
    <w:rsid w:val="00410EBC"/>
    <w:rsid w:val="00412BC3"/>
    <w:rsid w:val="00420724"/>
    <w:rsid w:val="0042173F"/>
    <w:rsid w:val="00421D2E"/>
    <w:rsid w:val="00425C11"/>
    <w:rsid w:val="00427FA7"/>
    <w:rsid w:val="0043030F"/>
    <w:rsid w:val="00433CDE"/>
    <w:rsid w:val="004429CE"/>
    <w:rsid w:val="0045106E"/>
    <w:rsid w:val="00452FDA"/>
    <w:rsid w:val="00455467"/>
    <w:rsid w:val="00456A57"/>
    <w:rsid w:val="00460CCF"/>
    <w:rsid w:val="00472AFD"/>
    <w:rsid w:val="00473057"/>
    <w:rsid w:val="004740D4"/>
    <w:rsid w:val="00477008"/>
    <w:rsid w:val="00481C4D"/>
    <w:rsid w:val="0048570D"/>
    <w:rsid w:val="0048721A"/>
    <w:rsid w:val="00490477"/>
    <w:rsid w:val="004909D5"/>
    <w:rsid w:val="004944A1"/>
    <w:rsid w:val="00495DF0"/>
    <w:rsid w:val="004977CF"/>
    <w:rsid w:val="00497F08"/>
    <w:rsid w:val="004A108E"/>
    <w:rsid w:val="004A5AF9"/>
    <w:rsid w:val="004B106E"/>
    <w:rsid w:val="004B13C8"/>
    <w:rsid w:val="004B1AC0"/>
    <w:rsid w:val="004B329E"/>
    <w:rsid w:val="004C1811"/>
    <w:rsid w:val="004C2D9E"/>
    <w:rsid w:val="004C463C"/>
    <w:rsid w:val="004C4837"/>
    <w:rsid w:val="004C4D90"/>
    <w:rsid w:val="004C5F23"/>
    <w:rsid w:val="004C695E"/>
    <w:rsid w:val="004D2E50"/>
    <w:rsid w:val="004D563E"/>
    <w:rsid w:val="004D5C80"/>
    <w:rsid w:val="004D662A"/>
    <w:rsid w:val="004D6CF5"/>
    <w:rsid w:val="004D6D7F"/>
    <w:rsid w:val="004E6F4A"/>
    <w:rsid w:val="004E7D93"/>
    <w:rsid w:val="004F008E"/>
    <w:rsid w:val="004F1154"/>
    <w:rsid w:val="004F4942"/>
    <w:rsid w:val="00501B76"/>
    <w:rsid w:val="0050285B"/>
    <w:rsid w:val="00502ED3"/>
    <w:rsid w:val="00503056"/>
    <w:rsid w:val="005109D3"/>
    <w:rsid w:val="005113EB"/>
    <w:rsid w:val="00512D48"/>
    <w:rsid w:val="005130EE"/>
    <w:rsid w:val="0051422B"/>
    <w:rsid w:val="00514ACA"/>
    <w:rsid w:val="00514DFD"/>
    <w:rsid w:val="00515287"/>
    <w:rsid w:val="005154D8"/>
    <w:rsid w:val="00515857"/>
    <w:rsid w:val="00520C5C"/>
    <w:rsid w:val="00521308"/>
    <w:rsid w:val="00522918"/>
    <w:rsid w:val="00525D33"/>
    <w:rsid w:val="00531049"/>
    <w:rsid w:val="00533996"/>
    <w:rsid w:val="00535688"/>
    <w:rsid w:val="00536164"/>
    <w:rsid w:val="0054123F"/>
    <w:rsid w:val="0054326D"/>
    <w:rsid w:val="005445B3"/>
    <w:rsid w:val="0054675F"/>
    <w:rsid w:val="00547211"/>
    <w:rsid w:val="00552108"/>
    <w:rsid w:val="00554FA9"/>
    <w:rsid w:val="005567A5"/>
    <w:rsid w:val="005570D5"/>
    <w:rsid w:val="005606B1"/>
    <w:rsid w:val="005608EB"/>
    <w:rsid w:val="00562FBD"/>
    <w:rsid w:val="00563DA3"/>
    <w:rsid w:val="0056422B"/>
    <w:rsid w:val="00566F0F"/>
    <w:rsid w:val="00570E02"/>
    <w:rsid w:val="00575735"/>
    <w:rsid w:val="00580783"/>
    <w:rsid w:val="00582CF3"/>
    <w:rsid w:val="00583EA0"/>
    <w:rsid w:val="0058479C"/>
    <w:rsid w:val="0058540D"/>
    <w:rsid w:val="005862BB"/>
    <w:rsid w:val="005879C3"/>
    <w:rsid w:val="0059067B"/>
    <w:rsid w:val="00592BE8"/>
    <w:rsid w:val="00592F0A"/>
    <w:rsid w:val="005936AB"/>
    <w:rsid w:val="005A0868"/>
    <w:rsid w:val="005A1150"/>
    <w:rsid w:val="005A1449"/>
    <w:rsid w:val="005A1A8A"/>
    <w:rsid w:val="005A26EA"/>
    <w:rsid w:val="005B06F1"/>
    <w:rsid w:val="005B518F"/>
    <w:rsid w:val="005B7FB5"/>
    <w:rsid w:val="005C11F2"/>
    <w:rsid w:val="005C736C"/>
    <w:rsid w:val="005C774C"/>
    <w:rsid w:val="005C7833"/>
    <w:rsid w:val="005D0014"/>
    <w:rsid w:val="005D0D93"/>
    <w:rsid w:val="005D2733"/>
    <w:rsid w:val="005D5309"/>
    <w:rsid w:val="005D7D81"/>
    <w:rsid w:val="005E0B6D"/>
    <w:rsid w:val="005E43C8"/>
    <w:rsid w:val="005E62A7"/>
    <w:rsid w:val="005F0E86"/>
    <w:rsid w:val="005F3124"/>
    <w:rsid w:val="005F5136"/>
    <w:rsid w:val="005F7C7C"/>
    <w:rsid w:val="00604666"/>
    <w:rsid w:val="0060517A"/>
    <w:rsid w:val="006054FA"/>
    <w:rsid w:val="006079AC"/>
    <w:rsid w:val="006119DA"/>
    <w:rsid w:val="0061684D"/>
    <w:rsid w:val="00617126"/>
    <w:rsid w:val="0062167B"/>
    <w:rsid w:val="00622DA0"/>
    <w:rsid w:val="006232BD"/>
    <w:rsid w:val="00623EA3"/>
    <w:rsid w:val="00625798"/>
    <w:rsid w:val="006265C8"/>
    <w:rsid w:val="006278F9"/>
    <w:rsid w:val="00631981"/>
    <w:rsid w:val="00634382"/>
    <w:rsid w:val="00634C9E"/>
    <w:rsid w:val="00635ED1"/>
    <w:rsid w:val="006443A1"/>
    <w:rsid w:val="006449FE"/>
    <w:rsid w:val="00644E08"/>
    <w:rsid w:val="006460E8"/>
    <w:rsid w:val="006540C4"/>
    <w:rsid w:val="006552A0"/>
    <w:rsid w:val="0066148A"/>
    <w:rsid w:val="00666EB1"/>
    <w:rsid w:val="006718FF"/>
    <w:rsid w:val="00672C4C"/>
    <w:rsid w:val="00676F06"/>
    <w:rsid w:val="00681932"/>
    <w:rsid w:val="00692C4C"/>
    <w:rsid w:val="006944A2"/>
    <w:rsid w:val="006A6666"/>
    <w:rsid w:val="006B385C"/>
    <w:rsid w:val="006B44F9"/>
    <w:rsid w:val="006B4D6B"/>
    <w:rsid w:val="006C09EC"/>
    <w:rsid w:val="006D45F4"/>
    <w:rsid w:val="006D485A"/>
    <w:rsid w:val="006D5659"/>
    <w:rsid w:val="006D5AB0"/>
    <w:rsid w:val="006D6516"/>
    <w:rsid w:val="006D7C73"/>
    <w:rsid w:val="006E080C"/>
    <w:rsid w:val="006E0B03"/>
    <w:rsid w:val="006E1B54"/>
    <w:rsid w:val="006E3500"/>
    <w:rsid w:val="006E6A00"/>
    <w:rsid w:val="006E7022"/>
    <w:rsid w:val="006F0BA2"/>
    <w:rsid w:val="006F1308"/>
    <w:rsid w:val="006F3E3D"/>
    <w:rsid w:val="006F49B1"/>
    <w:rsid w:val="006F62E8"/>
    <w:rsid w:val="007021D0"/>
    <w:rsid w:val="00704B01"/>
    <w:rsid w:val="00705F17"/>
    <w:rsid w:val="00706E2D"/>
    <w:rsid w:val="00707324"/>
    <w:rsid w:val="00707EF9"/>
    <w:rsid w:val="00710450"/>
    <w:rsid w:val="0071107C"/>
    <w:rsid w:val="00712621"/>
    <w:rsid w:val="00714F88"/>
    <w:rsid w:val="00715790"/>
    <w:rsid w:val="00715B65"/>
    <w:rsid w:val="00715E7D"/>
    <w:rsid w:val="00717484"/>
    <w:rsid w:val="00717E5B"/>
    <w:rsid w:val="007313A8"/>
    <w:rsid w:val="007332F2"/>
    <w:rsid w:val="00733A8F"/>
    <w:rsid w:val="007345D5"/>
    <w:rsid w:val="00734950"/>
    <w:rsid w:val="00734D76"/>
    <w:rsid w:val="00737AF6"/>
    <w:rsid w:val="007405B4"/>
    <w:rsid w:val="00741AB6"/>
    <w:rsid w:val="00741B6D"/>
    <w:rsid w:val="00744498"/>
    <w:rsid w:val="00746780"/>
    <w:rsid w:val="0075050E"/>
    <w:rsid w:val="00750D56"/>
    <w:rsid w:val="007543A2"/>
    <w:rsid w:val="00754794"/>
    <w:rsid w:val="00754BDF"/>
    <w:rsid w:val="007555CE"/>
    <w:rsid w:val="007557EF"/>
    <w:rsid w:val="007560C5"/>
    <w:rsid w:val="0076370B"/>
    <w:rsid w:val="007641DC"/>
    <w:rsid w:val="00764926"/>
    <w:rsid w:val="00771F40"/>
    <w:rsid w:val="00772EE3"/>
    <w:rsid w:val="00773EAA"/>
    <w:rsid w:val="00774045"/>
    <w:rsid w:val="00781163"/>
    <w:rsid w:val="00781793"/>
    <w:rsid w:val="00782699"/>
    <w:rsid w:val="00783801"/>
    <w:rsid w:val="00787170"/>
    <w:rsid w:val="0079018F"/>
    <w:rsid w:val="00790B48"/>
    <w:rsid w:val="00796356"/>
    <w:rsid w:val="007A1E81"/>
    <w:rsid w:val="007A244C"/>
    <w:rsid w:val="007A3719"/>
    <w:rsid w:val="007A3738"/>
    <w:rsid w:val="007A4EED"/>
    <w:rsid w:val="007A5B3A"/>
    <w:rsid w:val="007B5D8B"/>
    <w:rsid w:val="007C028A"/>
    <w:rsid w:val="007C4021"/>
    <w:rsid w:val="007C5328"/>
    <w:rsid w:val="007D020E"/>
    <w:rsid w:val="007D039A"/>
    <w:rsid w:val="007D1164"/>
    <w:rsid w:val="007D4C6D"/>
    <w:rsid w:val="007E1096"/>
    <w:rsid w:val="007E2327"/>
    <w:rsid w:val="007E3895"/>
    <w:rsid w:val="007E39CE"/>
    <w:rsid w:val="007E41ED"/>
    <w:rsid w:val="007E5FC9"/>
    <w:rsid w:val="007F4AD5"/>
    <w:rsid w:val="007F4D2E"/>
    <w:rsid w:val="007F62BA"/>
    <w:rsid w:val="007F657D"/>
    <w:rsid w:val="007F79BA"/>
    <w:rsid w:val="00802E1B"/>
    <w:rsid w:val="00803104"/>
    <w:rsid w:val="008047E8"/>
    <w:rsid w:val="008051C0"/>
    <w:rsid w:val="00811FBB"/>
    <w:rsid w:val="0081391A"/>
    <w:rsid w:val="00814FEC"/>
    <w:rsid w:val="00815955"/>
    <w:rsid w:val="008164B0"/>
    <w:rsid w:val="00823269"/>
    <w:rsid w:val="008247F5"/>
    <w:rsid w:val="00825161"/>
    <w:rsid w:val="00825F4A"/>
    <w:rsid w:val="0082643D"/>
    <w:rsid w:val="00832D39"/>
    <w:rsid w:val="008361E4"/>
    <w:rsid w:val="0084036C"/>
    <w:rsid w:val="00840CA1"/>
    <w:rsid w:val="00842038"/>
    <w:rsid w:val="008438F2"/>
    <w:rsid w:val="00843F5A"/>
    <w:rsid w:val="0084427A"/>
    <w:rsid w:val="00845B17"/>
    <w:rsid w:val="008465E8"/>
    <w:rsid w:val="00846860"/>
    <w:rsid w:val="00847FAA"/>
    <w:rsid w:val="00850957"/>
    <w:rsid w:val="0085101F"/>
    <w:rsid w:val="00851602"/>
    <w:rsid w:val="008518EA"/>
    <w:rsid w:val="00853280"/>
    <w:rsid w:val="00853E16"/>
    <w:rsid w:val="00853FFE"/>
    <w:rsid w:val="008568DB"/>
    <w:rsid w:val="008604A8"/>
    <w:rsid w:val="00861ABC"/>
    <w:rsid w:val="00865F73"/>
    <w:rsid w:val="00866FA8"/>
    <w:rsid w:val="0087158F"/>
    <w:rsid w:val="00871F81"/>
    <w:rsid w:val="008750E4"/>
    <w:rsid w:val="00882EDD"/>
    <w:rsid w:val="00892E59"/>
    <w:rsid w:val="00893AA4"/>
    <w:rsid w:val="008953A3"/>
    <w:rsid w:val="008975FB"/>
    <w:rsid w:val="008A0A7E"/>
    <w:rsid w:val="008A4307"/>
    <w:rsid w:val="008A689E"/>
    <w:rsid w:val="008B0109"/>
    <w:rsid w:val="008B3FA8"/>
    <w:rsid w:val="008B4B5E"/>
    <w:rsid w:val="008B60A1"/>
    <w:rsid w:val="008B74C8"/>
    <w:rsid w:val="008B75DC"/>
    <w:rsid w:val="008C0B9B"/>
    <w:rsid w:val="008C0E85"/>
    <w:rsid w:val="008C19DF"/>
    <w:rsid w:val="008C1DAD"/>
    <w:rsid w:val="008C39A9"/>
    <w:rsid w:val="008D6D59"/>
    <w:rsid w:val="008E1565"/>
    <w:rsid w:val="008E474A"/>
    <w:rsid w:val="008E49C2"/>
    <w:rsid w:val="008E59E8"/>
    <w:rsid w:val="008E6C8C"/>
    <w:rsid w:val="008F2602"/>
    <w:rsid w:val="008F349E"/>
    <w:rsid w:val="008F76D7"/>
    <w:rsid w:val="008F7B89"/>
    <w:rsid w:val="00900884"/>
    <w:rsid w:val="00901EEE"/>
    <w:rsid w:val="00903E1C"/>
    <w:rsid w:val="00906399"/>
    <w:rsid w:val="00907445"/>
    <w:rsid w:val="00910B23"/>
    <w:rsid w:val="00912580"/>
    <w:rsid w:val="00912EE8"/>
    <w:rsid w:val="009131D8"/>
    <w:rsid w:val="00913E78"/>
    <w:rsid w:val="00914039"/>
    <w:rsid w:val="0091477A"/>
    <w:rsid w:val="009155BC"/>
    <w:rsid w:val="0092105C"/>
    <w:rsid w:val="0092374C"/>
    <w:rsid w:val="00923E3F"/>
    <w:rsid w:val="0092429A"/>
    <w:rsid w:val="009256A6"/>
    <w:rsid w:val="009300B7"/>
    <w:rsid w:val="00930745"/>
    <w:rsid w:val="00933E56"/>
    <w:rsid w:val="00936E8B"/>
    <w:rsid w:val="009377D1"/>
    <w:rsid w:val="00937CA7"/>
    <w:rsid w:val="009420CD"/>
    <w:rsid w:val="009430E4"/>
    <w:rsid w:val="00943F00"/>
    <w:rsid w:val="00945D45"/>
    <w:rsid w:val="00946320"/>
    <w:rsid w:val="009538D9"/>
    <w:rsid w:val="00953C3A"/>
    <w:rsid w:val="009570AE"/>
    <w:rsid w:val="009574FD"/>
    <w:rsid w:val="00957D16"/>
    <w:rsid w:val="00960FE4"/>
    <w:rsid w:val="00961963"/>
    <w:rsid w:val="00963F07"/>
    <w:rsid w:val="00967933"/>
    <w:rsid w:val="009702BF"/>
    <w:rsid w:val="00972ADB"/>
    <w:rsid w:val="00972CA8"/>
    <w:rsid w:val="00976DE8"/>
    <w:rsid w:val="00984574"/>
    <w:rsid w:val="00984BD9"/>
    <w:rsid w:val="009870BF"/>
    <w:rsid w:val="0098748D"/>
    <w:rsid w:val="00990384"/>
    <w:rsid w:val="00992536"/>
    <w:rsid w:val="0099474A"/>
    <w:rsid w:val="0099648B"/>
    <w:rsid w:val="009A140C"/>
    <w:rsid w:val="009A4CD6"/>
    <w:rsid w:val="009A5326"/>
    <w:rsid w:val="009A586A"/>
    <w:rsid w:val="009A609C"/>
    <w:rsid w:val="009B1541"/>
    <w:rsid w:val="009B1A5F"/>
    <w:rsid w:val="009B2059"/>
    <w:rsid w:val="009B3EAB"/>
    <w:rsid w:val="009C36C0"/>
    <w:rsid w:val="009D1E40"/>
    <w:rsid w:val="009D26E4"/>
    <w:rsid w:val="009D3DB9"/>
    <w:rsid w:val="009D55F4"/>
    <w:rsid w:val="009E0088"/>
    <w:rsid w:val="009E23EB"/>
    <w:rsid w:val="009E24DD"/>
    <w:rsid w:val="009E74F2"/>
    <w:rsid w:val="009E7DCB"/>
    <w:rsid w:val="009F4447"/>
    <w:rsid w:val="009F5330"/>
    <w:rsid w:val="00A0069B"/>
    <w:rsid w:val="00A02144"/>
    <w:rsid w:val="00A07B51"/>
    <w:rsid w:val="00A11625"/>
    <w:rsid w:val="00A1249A"/>
    <w:rsid w:val="00A177F9"/>
    <w:rsid w:val="00A22D14"/>
    <w:rsid w:val="00A23C45"/>
    <w:rsid w:val="00A242AF"/>
    <w:rsid w:val="00A245D5"/>
    <w:rsid w:val="00A269F5"/>
    <w:rsid w:val="00A26C1D"/>
    <w:rsid w:val="00A305DA"/>
    <w:rsid w:val="00A3112F"/>
    <w:rsid w:val="00A31E40"/>
    <w:rsid w:val="00A4071D"/>
    <w:rsid w:val="00A412B6"/>
    <w:rsid w:val="00A44BA6"/>
    <w:rsid w:val="00A46D35"/>
    <w:rsid w:val="00A519F8"/>
    <w:rsid w:val="00A51F0C"/>
    <w:rsid w:val="00A52620"/>
    <w:rsid w:val="00A543CE"/>
    <w:rsid w:val="00A55104"/>
    <w:rsid w:val="00A61EDF"/>
    <w:rsid w:val="00A664A8"/>
    <w:rsid w:val="00A6666A"/>
    <w:rsid w:val="00A7089F"/>
    <w:rsid w:val="00A71188"/>
    <w:rsid w:val="00A7373D"/>
    <w:rsid w:val="00A756BE"/>
    <w:rsid w:val="00A75EEB"/>
    <w:rsid w:val="00A77FDD"/>
    <w:rsid w:val="00A8104C"/>
    <w:rsid w:val="00A814F9"/>
    <w:rsid w:val="00A82120"/>
    <w:rsid w:val="00A82A84"/>
    <w:rsid w:val="00A83D12"/>
    <w:rsid w:val="00A849FE"/>
    <w:rsid w:val="00A946A5"/>
    <w:rsid w:val="00A9772F"/>
    <w:rsid w:val="00AA1DBC"/>
    <w:rsid w:val="00AA2252"/>
    <w:rsid w:val="00AA5027"/>
    <w:rsid w:val="00AA6E36"/>
    <w:rsid w:val="00AB30A1"/>
    <w:rsid w:val="00AB3B9E"/>
    <w:rsid w:val="00AB4DF9"/>
    <w:rsid w:val="00AB54D0"/>
    <w:rsid w:val="00AB65D2"/>
    <w:rsid w:val="00AB6D4D"/>
    <w:rsid w:val="00AC3C60"/>
    <w:rsid w:val="00AC54F3"/>
    <w:rsid w:val="00AC767E"/>
    <w:rsid w:val="00AD2765"/>
    <w:rsid w:val="00AD2C9C"/>
    <w:rsid w:val="00AD3088"/>
    <w:rsid w:val="00AD3E3B"/>
    <w:rsid w:val="00AD5835"/>
    <w:rsid w:val="00AD70ED"/>
    <w:rsid w:val="00AD7E9E"/>
    <w:rsid w:val="00AE1B3E"/>
    <w:rsid w:val="00AE1E9E"/>
    <w:rsid w:val="00AE27AD"/>
    <w:rsid w:val="00AE4D31"/>
    <w:rsid w:val="00AF09EF"/>
    <w:rsid w:val="00AF2DDE"/>
    <w:rsid w:val="00AF42B1"/>
    <w:rsid w:val="00AF5805"/>
    <w:rsid w:val="00AF6AD1"/>
    <w:rsid w:val="00AF72D8"/>
    <w:rsid w:val="00AF757C"/>
    <w:rsid w:val="00B014D9"/>
    <w:rsid w:val="00B03092"/>
    <w:rsid w:val="00B03130"/>
    <w:rsid w:val="00B035A7"/>
    <w:rsid w:val="00B063F8"/>
    <w:rsid w:val="00B06F04"/>
    <w:rsid w:val="00B07152"/>
    <w:rsid w:val="00B10DAF"/>
    <w:rsid w:val="00B12F34"/>
    <w:rsid w:val="00B138D0"/>
    <w:rsid w:val="00B20680"/>
    <w:rsid w:val="00B20F8E"/>
    <w:rsid w:val="00B23B08"/>
    <w:rsid w:val="00B25677"/>
    <w:rsid w:val="00B27E9C"/>
    <w:rsid w:val="00B316E1"/>
    <w:rsid w:val="00B31C12"/>
    <w:rsid w:val="00B343BC"/>
    <w:rsid w:val="00B3541B"/>
    <w:rsid w:val="00B40576"/>
    <w:rsid w:val="00B41D0C"/>
    <w:rsid w:val="00B44252"/>
    <w:rsid w:val="00B45AAF"/>
    <w:rsid w:val="00B46C7F"/>
    <w:rsid w:val="00B52232"/>
    <w:rsid w:val="00B5309F"/>
    <w:rsid w:val="00B532C3"/>
    <w:rsid w:val="00B55651"/>
    <w:rsid w:val="00B63882"/>
    <w:rsid w:val="00B64B3D"/>
    <w:rsid w:val="00B65BBD"/>
    <w:rsid w:val="00B66A38"/>
    <w:rsid w:val="00B70556"/>
    <w:rsid w:val="00B7257A"/>
    <w:rsid w:val="00B73EDB"/>
    <w:rsid w:val="00B74497"/>
    <w:rsid w:val="00B74BE3"/>
    <w:rsid w:val="00B75698"/>
    <w:rsid w:val="00B76973"/>
    <w:rsid w:val="00B805F9"/>
    <w:rsid w:val="00B81A00"/>
    <w:rsid w:val="00B8411F"/>
    <w:rsid w:val="00B9054D"/>
    <w:rsid w:val="00B9391E"/>
    <w:rsid w:val="00B952AF"/>
    <w:rsid w:val="00B95F2A"/>
    <w:rsid w:val="00B96092"/>
    <w:rsid w:val="00BA37A7"/>
    <w:rsid w:val="00BA4512"/>
    <w:rsid w:val="00BA46A4"/>
    <w:rsid w:val="00BA5F01"/>
    <w:rsid w:val="00BA66C1"/>
    <w:rsid w:val="00BB13D0"/>
    <w:rsid w:val="00BB1655"/>
    <w:rsid w:val="00BB4B58"/>
    <w:rsid w:val="00BB7F7A"/>
    <w:rsid w:val="00BC09CC"/>
    <w:rsid w:val="00BC09D4"/>
    <w:rsid w:val="00BC1615"/>
    <w:rsid w:val="00BC249B"/>
    <w:rsid w:val="00BC269B"/>
    <w:rsid w:val="00BC722B"/>
    <w:rsid w:val="00BD5B70"/>
    <w:rsid w:val="00BE1805"/>
    <w:rsid w:val="00BE513B"/>
    <w:rsid w:val="00BE6FCC"/>
    <w:rsid w:val="00BE7432"/>
    <w:rsid w:val="00BE79F1"/>
    <w:rsid w:val="00BF1208"/>
    <w:rsid w:val="00BF3264"/>
    <w:rsid w:val="00BF32CB"/>
    <w:rsid w:val="00C01270"/>
    <w:rsid w:val="00C01E28"/>
    <w:rsid w:val="00C01E9D"/>
    <w:rsid w:val="00C020E3"/>
    <w:rsid w:val="00C02F9E"/>
    <w:rsid w:val="00C06BC2"/>
    <w:rsid w:val="00C0703B"/>
    <w:rsid w:val="00C07185"/>
    <w:rsid w:val="00C10BF7"/>
    <w:rsid w:val="00C11CCB"/>
    <w:rsid w:val="00C12103"/>
    <w:rsid w:val="00C13540"/>
    <w:rsid w:val="00C159D9"/>
    <w:rsid w:val="00C170EF"/>
    <w:rsid w:val="00C206FF"/>
    <w:rsid w:val="00C24376"/>
    <w:rsid w:val="00C30457"/>
    <w:rsid w:val="00C3064F"/>
    <w:rsid w:val="00C31C1C"/>
    <w:rsid w:val="00C334CE"/>
    <w:rsid w:val="00C33685"/>
    <w:rsid w:val="00C34B79"/>
    <w:rsid w:val="00C351D7"/>
    <w:rsid w:val="00C353BD"/>
    <w:rsid w:val="00C415BC"/>
    <w:rsid w:val="00C42260"/>
    <w:rsid w:val="00C436B2"/>
    <w:rsid w:val="00C438F9"/>
    <w:rsid w:val="00C4508F"/>
    <w:rsid w:val="00C45BD2"/>
    <w:rsid w:val="00C47C9D"/>
    <w:rsid w:val="00C5032E"/>
    <w:rsid w:val="00C51A02"/>
    <w:rsid w:val="00C550C1"/>
    <w:rsid w:val="00C579CB"/>
    <w:rsid w:val="00C60847"/>
    <w:rsid w:val="00C61431"/>
    <w:rsid w:val="00C656F7"/>
    <w:rsid w:val="00C70EFB"/>
    <w:rsid w:val="00C75481"/>
    <w:rsid w:val="00C8021C"/>
    <w:rsid w:val="00C836DA"/>
    <w:rsid w:val="00C867CD"/>
    <w:rsid w:val="00C869F3"/>
    <w:rsid w:val="00C90B69"/>
    <w:rsid w:val="00C948EB"/>
    <w:rsid w:val="00C95450"/>
    <w:rsid w:val="00CA225A"/>
    <w:rsid w:val="00CA294E"/>
    <w:rsid w:val="00CA5FB1"/>
    <w:rsid w:val="00CA7BC2"/>
    <w:rsid w:val="00CA7E5E"/>
    <w:rsid w:val="00CB3AB5"/>
    <w:rsid w:val="00CB4210"/>
    <w:rsid w:val="00CB4832"/>
    <w:rsid w:val="00CB5A04"/>
    <w:rsid w:val="00CC61A8"/>
    <w:rsid w:val="00CC694B"/>
    <w:rsid w:val="00CC6E7C"/>
    <w:rsid w:val="00CD319F"/>
    <w:rsid w:val="00CD3825"/>
    <w:rsid w:val="00CD535E"/>
    <w:rsid w:val="00CE2D33"/>
    <w:rsid w:val="00CE4960"/>
    <w:rsid w:val="00CE7AC6"/>
    <w:rsid w:val="00CE7EF7"/>
    <w:rsid w:val="00CF26D3"/>
    <w:rsid w:val="00CF3FEC"/>
    <w:rsid w:val="00D00563"/>
    <w:rsid w:val="00D010C2"/>
    <w:rsid w:val="00D01BFF"/>
    <w:rsid w:val="00D020A2"/>
    <w:rsid w:val="00D04C23"/>
    <w:rsid w:val="00D14459"/>
    <w:rsid w:val="00D1679E"/>
    <w:rsid w:val="00D16E3B"/>
    <w:rsid w:val="00D21DCB"/>
    <w:rsid w:val="00D22D22"/>
    <w:rsid w:val="00D23157"/>
    <w:rsid w:val="00D24DBD"/>
    <w:rsid w:val="00D261E4"/>
    <w:rsid w:val="00D35048"/>
    <w:rsid w:val="00D36F26"/>
    <w:rsid w:val="00D37D66"/>
    <w:rsid w:val="00D45F09"/>
    <w:rsid w:val="00D46360"/>
    <w:rsid w:val="00D4673A"/>
    <w:rsid w:val="00D46E08"/>
    <w:rsid w:val="00D50E59"/>
    <w:rsid w:val="00D55780"/>
    <w:rsid w:val="00D57CF2"/>
    <w:rsid w:val="00D61609"/>
    <w:rsid w:val="00D61972"/>
    <w:rsid w:val="00D61C75"/>
    <w:rsid w:val="00D642CF"/>
    <w:rsid w:val="00D65ACF"/>
    <w:rsid w:val="00D66764"/>
    <w:rsid w:val="00D70AE0"/>
    <w:rsid w:val="00D71D31"/>
    <w:rsid w:val="00D72B07"/>
    <w:rsid w:val="00D73DA8"/>
    <w:rsid w:val="00D7416F"/>
    <w:rsid w:val="00D74C9D"/>
    <w:rsid w:val="00D77C51"/>
    <w:rsid w:val="00D77E38"/>
    <w:rsid w:val="00D82F43"/>
    <w:rsid w:val="00D83342"/>
    <w:rsid w:val="00D83571"/>
    <w:rsid w:val="00D83E60"/>
    <w:rsid w:val="00D84D93"/>
    <w:rsid w:val="00D86146"/>
    <w:rsid w:val="00D867C4"/>
    <w:rsid w:val="00D86AB3"/>
    <w:rsid w:val="00D923D2"/>
    <w:rsid w:val="00D935EA"/>
    <w:rsid w:val="00D95306"/>
    <w:rsid w:val="00D9784A"/>
    <w:rsid w:val="00DA2115"/>
    <w:rsid w:val="00DA25CC"/>
    <w:rsid w:val="00DA5945"/>
    <w:rsid w:val="00DB02B6"/>
    <w:rsid w:val="00DB1EB4"/>
    <w:rsid w:val="00DB30F8"/>
    <w:rsid w:val="00DB3FA5"/>
    <w:rsid w:val="00DB4811"/>
    <w:rsid w:val="00DB55E6"/>
    <w:rsid w:val="00DC0C27"/>
    <w:rsid w:val="00DC0EDA"/>
    <w:rsid w:val="00DC16AF"/>
    <w:rsid w:val="00DC5B95"/>
    <w:rsid w:val="00DD137E"/>
    <w:rsid w:val="00DD1676"/>
    <w:rsid w:val="00DD1CDC"/>
    <w:rsid w:val="00DD237E"/>
    <w:rsid w:val="00DD542C"/>
    <w:rsid w:val="00DD5475"/>
    <w:rsid w:val="00DD65DF"/>
    <w:rsid w:val="00DD6C13"/>
    <w:rsid w:val="00DD6EDF"/>
    <w:rsid w:val="00DD7E71"/>
    <w:rsid w:val="00DE0290"/>
    <w:rsid w:val="00DE0B3E"/>
    <w:rsid w:val="00DE213E"/>
    <w:rsid w:val="00DE215E"/>
    <w:rsid w:val="00DE21F6"/>
    <w:rsid w:val="00DE56B3"/>
    <w:rsid w:val="00DE6CAD"/>
    <w:rsid w:val="00DE6E58"/>
    <w:rsid w:val="00DE74BB"/>
    <w:rsid w:val="00DF0844"/>
    <w:rsid w:val="00DF1303"/>
    <w:rsid w:val="00DF51BC"/>
    <w:rsid w:val="00DF5644"/>
    <w:rsid w:val="00DF6A8F"/>
    <w:rsid w:val="00DF72BD"/>
    <w:rsid w:val="00DF7E96"/>
    <w:rsid w:val="00E01B02"/>
    <w:rsid w:val="00E102E9"/>
    <w:rsid w:val="00E14084"/>
    <w:rsid w:val="00E14A71"/>
    <w:rsid w:val="00E22797"/>
    <w:rsid w:val="00E30E9C"/>
    <w:rsid w:val="00E3162F"/>
    <w:rsid w:val="00E318C9"/>
    <w:rsid w:val="00E37ECB"/>
    <w:rsid w:val="00E4070A"/>
    <w:rsid w:val="00E4146D"/>
    <w:rsid w:val="00E5375C"/>
    <w:rsid w:val="00E53D03"/>
    <w:rsid w:val="00E569BF"/>
    <w:rsid w:val="00E57A7F"/>
    <w:rsid w:val="00E64FA4"/>
    <w:rsid w:val="00E6503A"/>
    <w:rsid w:val="00E65435"/>
    <w:rsid w:val="00E65E26"/>
    <w:rsid w:val="00E6610D"/>
    <w:rsid w:val="00E70F68"/>
    <w:rsid w:val="00E71B12"/>
    <w:rsid w:val="00E7266D"/>
    <w:rsid w:val="00E74246"/>
    <w:rsid w:val="00E747B0"/>
    <w:rsid w:val="00E77D13"/>
    <w:rsid w:val="00E815B2"/>
    <w:rsid w:val="00E81D9C"/>
    <w:rsid w:val="00E82E73"/>
    <w:rsid w:val="00E836EC"/>
    <w:rsid w:val="00E84669"/>
    <w:rsid w:val="00E84BB8"/>
    <w:rsid w:val="00E9134A"/>
    <w:rsid w:val="00E91A74"/>
    <w:rsid w:val="00E94E8C"/>
    <w:rsid w:val="00E95021"/>
    <w:rsid w:val="00E960E8"/>
    <w:rsid w:val="00E970CC"/>
    <w:rsid w:val="00EA0372"/>
    <w:rsid w:val="00EA7475"/>
    <w:rsid w:val="00EA755C"/>
    <w:rsid w:val="00EA7E55"/>
    <w:rsid w:val="00EB0390"/>
    <w:rsid w:val="00EB1003"/>
    <w:rsid w:val="00EB139E"/>
    <w:rsid w:val="00EB3689"/>
    <w:rsid w:val="00EB3A62"/>
    <w:rsid w:val="00EB3DC5"/>
    <w:rsid w:val="00EB50F4"/>
    <w:rsid w:val="00EB66AD"/>
    <w:rsid w:val="00EB7528"/>
    <w:rsid w:val="00EB7E91"/>
    <w:rsid w:val="00EC0004"/>
    <w:rsid w:val="00EC0660"/>
    <w:rsid w:val="00EC4B07"/>
    <w:rsid w:val="00ED4143"/>
    <w:rsid w:val="00ED5A79"/>
    <w:rsid w:val="00EE1A06"/>
    <w:rsid w:val="00EE335D"/>
    <w:rsid w:val="00EE42F9"/>
    <w:rsid w:val="00EE46D2"/>
    <w:rsid w:val="00EF0CA3"/>
    <w:rsid w:val="00EF1A27"/>
    <w:rsid w:val="00EF3021"/>
    <w:rsid w:val="00EF51F0"/>
    <w:rsid w:val="00EF775F"/>
    <w:rsid w:val="00EF794E"/>
    <w:rsid w:val="00F01034"/>
    <w:rsid w:val="00F03902"/>
    <w:rsid w:val="00F04AE9"/>
    <w:rsid w:val="00F05BD6"/>
    <w:rsid w:val="00F110D4"/>
    <w:rsid w:val="00F141D7"/>
    <w:rsid w:val="00F144E0"/>
    <w:rsid w:val="00F16A13"/>
    <w:rsid w:val="00F1775C"/>
    <w:rsid w:val="00F26A90"/>
    <w:rsid w:val="00F27593"/>
    <w:rsid w:val="00F27B13"/>
    <w:rsid w:val="00F30393"/>
    <w:rsid w:val="00F30D74"/>
    <w:rsid w:val="00F31A3F"/>
    <w:rsid w:val="00F33E33"/>
    <w:rsid w:val="00F33F13"/>
    <w:rsid w:val="00F34F59"/>
    <w:rsid w:val="00F350CD"/>
    <w:rsid w:val="00F3562C"/>
    <w:rsid w:val="00F3676D"/>
    <w:rsid w:val="00F36771"/>
    <w:rsid w:val="00F372CC"/>
    <w:rsid w:val="00F375B6"/>
    <w:rsid w:val="00F41E77"/>
    <w:rsid w:val="00F4292F"/>
    <w:rsid w:val="00F43D16"/>
    <w:rsid w:val="00F44D02"/>
    <w:rsid w:val="00F458A9"/>
    <w:rsid w:val="00F45EB9"/>
    <w:rsid w:val="00F460D6"/>
    <w:rsid w:val="00F5165D"/>
    <w:rsid w:val="00F53E02"/>
    <w:rsid w:val="00F5542F"/>
    <w:rsid w:val="00F558C3"/>
    <w:rsid w:val="00F61B3A"/>
    <w:rsid w:val="00F61DB9"/>
    <w:rsid w:val="00F65E63"/>
    <w:rsid w:val="00F71CF9"/>
    <w:rsid w:val="00F7324B"/>
    <w:rsid w:val="00F8306E"/>
    <w:rsid w:val="00F8681A"/>
    <w:rsid w:val="00F87FBF"/>
    <w:rsid w:val="00F905BC"/>
    <w:rsid w:val="00F955E3"/>
    <w:rsid w:val="00F95E48"/>
    <w:rsid w:val="00FA1508"/>
    <w:rsid w:val="00FA166F"/>
    <w:rsid w:val="00FA354F"/>
    <w:rsid w:val="00FA49AD"/>
    <w:rsid w:val="00FA53EB"/>
    <w:rsid w:val="00FA72A0"/>
    <w:rsid w:val="00FB3BF8"/>
    <w:rsid w:val="00FB3C98"/>
    <w:rsid w:val="00FC18EE"/>
    <w:rsid w:val="00FD1A11"/>
    <w:rsid w:val="00FD426C"/>
    <w:rsid w:val="00FD42F8"/>
    <w:rsid w:val="00FD6EE8"/>
    <w:rsid w:val="00FE027F"/>
    <w:rsid w:val="00FE3945"/>
    <w:rsid w:val="00FE4FBA"/>
    <w:rsid w:val="00FE50DE"/>
    <w:rsid w:val="00FE715E"/>
    <w:rsid w:val="00FF0711"/>
    <w:rsid w:val="00FF11A8"/>
    <w:rsid w:val="00FF2261"/>
    <w:rsid w:val="00FF38E6"/>
    <w:rsid w:val="00FF6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A1A32D1"/>
  <w15:docId w15:val="{9ED93F78-2979-47D8-8FBE-0287204780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raditional Arabic"/>
        <w:lang w:val="en-US" w:eastAsia="en-US" w:bidi="fa-IR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 w:qFormat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 w:qFormat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99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iPriority="99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99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9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9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B4811"/>
    <w:pPr>
      <w:bidi/>
    </w:pPr>
    <w:rPr>
      <w:rFonts w:eastAsiaTheme="minorHAnsi" w:cs="B Nazanin"/>
      <w:sz w:val="24"/>
      <w:szCs w:val="28"/>
      <w:lang w:bidi="ar-SA"/>
    </w:rPr>
  </w:style>
  <w:style w:type="paragraph" w:styleId="Heading1">
    <w:name w:val="heading 1"/>
    <w:basedOn w:val="Normal"/>
    <w:next w:val="Normal"/>
    <w:link w:val="Heading1Char"/>
    <w:qFormat/>
    <w:rsid w:val="007A3719"/>
    <w:pPr>
      <w:keepNext/>
      <w:numPr>
        <w:numId w:val="3"/>
      </w:numPr>
      <w:spacing w:before="240" w:after="120"/>
      <w:jc w:val="both"/>
      <w:outlineLvl w:val="0"/>
    </w:pPr>
    <w:rPr>
      <w:rFonts w:cs="B Titr"/>
      <w:b/>
      <w:bCs/>
      <w:sz w:val="28"/>
    </w:rPr>
  </w:style>
  <w:style w:type="paragraph" w:styleId="Heading2">
    <w:name w:val="heading 2"/>
    <w:basedOn w:val="Normal"/>
    <w:next w:val="Normal"/>
    <w:link w:val="Heading2Char"/>
    <w:qFormat/>
    <w:rsid w:val="007A3719"/>
    <w:pPr>
      <w:keepNext/>
      <w:numPr>
        <w:ilvl w:val="1"/>
        <w:numId w:val="3"/>
      </w:numPr>
      <w:spacing w:before="240"/>
      <w:ind w:left="862"/>
      <w:jc w:val="both"/>
      <w:outlineLvl w:val="1"/>
    </w:pPr>
    <w:rPr>
      <w:b/>
      <w:bCs/>
      <w:sz w:val="20"/>
      <w:szCs w:val="24"/>
    </w:rPr>
  </w:style>
  <w:style w:type="paragraph" w:styleId="Heading3">
    <w:name w:val="heading 3"/>
    <w:basedOn w:val="Normal"/>
    <w:next w:val="Normal"/>
    <w:link w:val="Heading3Char"/>
    <w:qFormat/>
    <w:rsid w:val="007A3719"/>
    <w:pPr>
      <w:keepNext/>
      <w:numPr>
        <w:ilvl w:val="2"/>
        <w:numId w:val="3"/>
      </w:numPr>
      <w:spacing w:before="240"/>
      <w:jc w:val="both"/>
      <w:outlineLvl w:val="2"/>
    </w:pPr>
    <w:rPr>
      <w:b/>
      <w:bCs/>
      <w:sz w:val="20"/>
      <w:szCs w:val="24"/>
    </w:rPr>
  </w:style>
  <w:style w:type="paragraph" w:styleId="Heading4">
    <w:name w:val="heading 4"/>
    <w:basedOn w:val="Normal"/>
    <w:next w:val="Normal"/>
    <w:link w:val="Heading4Char"/>
    <w:qFormat/>
    <w:rsid w:val="007A3719"/>
    <w:pPr>
      <w:keepNext/>
      <w:numPr>
        <w:ilvl w:val="3"/>
        <w:numId w:val="3"/>
      </w:numPr>
      <w:spacing w:before="240"/>
      <w:jc w:val="both"/>
      <w:outlineLvl w:val="3"/>
    </w:pPr>
    <w:rPr>
      <w:b/>
      <w:bCs/>
      <w:sz w:val="20"/>
      <w:szCs w:val="24"/>
    </w:rPr>
  </w:style>
  <w:style w:type="paragraph" w:styleId="Heading5">
    <w:name w:val="heading 5"/>
    <w:basedOn w:val="Normal"/>
    <w:next w:val="Normal"/>
    <w:link w:val="Heading5Char"/>
    <w:qFormat/>
    <w:rsid w:val="007A3719"/>
    <w:pPr>
      <w:keepNext/>
      <w:numPr>
        <w:ilvl w:val="4"/>
        <w:numId w:val="3"/>
      </w:numPr>
      <w:spacing w:before="240" w:after="60"/>
      <w:jc w:val="both"/>
      <w:outlineLvl w:val="4"/>
    </w:pPr>
    <w:rPr>
      <w:b/>
      <w:bCs/>
      <w:sz w:val="20"/>
      <w:szCs w:val="24"/>
    </w:rPr>
  </w:style>
  <w:style w:type="paragraph" w:styleId="Heading6">
    <w:name w:val="heading 6"/>
    <w:basedOn w:val="Normal"/>
    <w:next w:val="Normal"/>
    <w:link w:val="Heading6Char"/>
    <w:qFormat/>
    <w:rsid w:val="007A3719"/>
    <w:pPr>
      <w:numPr>
        <w:ilvl w:val="5"/>
        <w:numId w:val="3"/>
      </w:numPr>
      <w:spacing w:before="240" w:after="60"/>
      <w:jc w:val="both"/>
      <w:outlineLvl w:val="5"/>
    </w:pPr>
    <w:rPr>
      <w:b/>
      <w:bCs/>
      <w:sz w:val="20"/>
      <w:szCs w:val="24"/>
    </w:rPr>
  </w:style>
  <w:style w:type="paragraph" w:styleId="Heading7">
    <w:name w:val="heading 7"/>
    <w:basedOn w:val="Normal"/>
    <w:next w:val="Normal"/>
    <w:link w:val="Heading7Char"/>
    <w:qFormat/>
    <w:rsid w:val="007A3719"/>
    <w:pPr>
      <w:numPr>
        <w:ilvl w:val="6"/>
        <w:numId w:val="3"/>
      </w:numPr>
      <w:spacing w:before="240" w:after="60"/>
      <w:jc w:val="both"/>
      <w:outlineLvl w:val="6"/>
    </w:pPr>
    <w:rPr>
      <w:b/>
      <w:bCs/>
      <w:sz w:val="20"/>
      <w:szCs w:val="24"/>
    </w:rPr>
  </w:style>
  <w:style w:type="paragraph" w:styleId="Heading8">
    <w:name w:val="heading 8"/>
    <w:basedOn w:val="Normal"/>
    <w:next w:val="Normal"/>
    <w:link w:val="Heading8Char"/>
    <w:qFormat/>
    <w:rsid w:val="007A3719"/>
    <w:pPr>
      <w:numPr>
        <w:ilvl w:val="7"/>
        <w:numId w:val="3"/>
      </w:numPr>
      <w:spacing w:before="240" w:after="60"/>
      <w:jc w:val="both"/>
      <w:outlineLvl w:val="7"/>
    </w:pPr>
    <w:rPr>
      <w:b/>
      <w:bCs/>
      <w:sz w:val="20"/>
      <w:szCs w:val="24"/>
    </w:rPr>
  </w:style>
  <w:style w:type="paragraph" w:styleId="Heading9">
    <w:name w:val="heading 9"/>
    <w:basedOn w:val="Normal"/>
    <w:next w:val="Normal"/>
    <w:link w:val="Heading9Char"/>
    <w:qFormat/>
    <w:rsid w:val="007A3719"/>
    <w:pPr>
      <w:numPr>
        <w:ilvl w:val="8"/>
        <w:numId w:val="3"/>
      </w:numPr>
      <w:spacing w:before="240" w:after="60"/>
      <w:jc w:val="both"/>
      <w:outlineLvl w:val="8"/>
    </w:pPr>
    <w:rPr>
      <w:rFonts w:ascii="Arial"/>
      <w:b/>
      <w:bCs/>
      <w:sz w:val="20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A3719"/>
    <w:rPr>
      <w:rFonts w:eastAsiaTheme="minorHAnsi" w:cs="B Titr"/>
      <w:b/>
      <w:bCs/>
      <w:sz w:val="28"/>
      <w:szCs w:val="28"/>
      <w:lang w:bidi="ar-SA"/>
    </w:rPr>
  </w:style>
  <w:style w:type="character" w:customStyle="1" w:styleId="Heading2Char">
    <w:name w:val="Heading 2 Char"/>
    <w:basedOn w:val="DefaultParagraphFont"/>
    <w:link w:val="Heading2"/>
    <w:rsid w:val="007A3719"/>
    <w:rPr>
      <w:rFonts w:eastAsiaTheme="minorHAnsi" w:cs="B Nazanin"/>
      <w:b/>
      <w:bCs/>
      <w:szCs w:val="24"/>
      <w:lang w:bidi="ar-SA"/>
    </w:rPr>
  </w:style>
  <w:style w:type="character" w:customStyle="1" w:styleId="Heading3Char">
    <w:name w:val="Heading 3 Char"/>
    <w:link w:val="Heading3"/>
    <w:uiPriority w:val="9"/>
    <w:locked/>
    <w:rsid w:val="007A3719"/>
    <w:rPr>
      <w:rFonts w:eastAsiaTheme="minorHAnsi" w:cs="B Nazanin"/>
      <w:b/>
      <w:bCs/>
      <w:szCs w:val="24"/>
      <w:lang w:bidi="ar-SA"/>
    </w:rPr>
  </w:style>
  <w:style w:type="character" w:customStyle="1" w:styleId="Heading4Char">
    <w:name w:val="Heading 4 Char"/>
    <w:basedOn w:val="DefaultParagraphFont"/>
    <w:link w:val="Heading4"/>
    <w:uiPriority w:val="9"/>
    <w:rsid w:val="007A3719"/>
    <w:rPr>
      <w:rFonts w:eastAsiaTheme="minorHAnsi" w:cs="B Nazanin"/>
      <w:b/>
      <w:bCs/>
      <w:szCs w:val="24"/>
      <w:lang w:bidi="ar-SA"/>
    </w:rPr>
  </w:style>
  <w:style w:type="character" w:customStyle="1" w:styleId="Heading5Char">
    <w:name w:val="Heading 5 Char"/>
    <w:basedOn w:val="DefaultParagraphFont"/>
    <w:link w:val="Heading5"/>
    <w:rsid w:val="007A3719"/>
    <w:rPr>
      <w:rFonts w:eastAsiaTheme="minorHAnsi" w:cs="B Nazanin"/>
      <w:b/>
      <w:bCs/>
      <w:szCs w:val="24"/>
      <w:lang w:bidi="ar-SA"/>
    </w:rPr>
  </w:style>
  <w:style w:type="character" w:customStyle="1" w:styleId="Heading6Char">
    <w:name w:val="Heading 6 Char"/>
    <w:basedOn w:val="DefaultParagraphFont"/>
    <w:link w:val="Heading6"/>
    <w:rsid w:val="007A3719"/>
    <w:rPr>
      <w:rFonts w:eastAsiaTheme="minorHAnsi" w:cs="B Nazanin"/>
      <w:b/>
      <w:bCs/>
      <w:szCs w:val="24"/>
      <w:lang w:bidi="ar-SA"/>
    </w:rPr>
  </w:style>
  <w:style w:type="character" w:customStyle="1" w:styleId="Heading7Char">
    <w:name w:val="Heading 7 Char"/>
    <w:basedOn w:val="DefaultParagraphFont"/>
    <w:link w:val="Heading7"/>
    <w:rsid w:val="007A3719"/>
    <w:rPr>
      <w:rFonts w:eastAsiaTheme="minorHAnsi" w:cs="B Nazanin"/>
      <w:b/>
      <w:bCs/>
      <w:szCs w:val="24"/>
      <w:lang w:bidi="ar-SA"/>
    </w:rPr>
  </w:style>
  <w:style w:type="character" w:customStyle="1" w:styleId="Heading8Char">
    <w:name w:val="Heading 8 Char"/>
    <w:basedOn w:val="DefaultParagraphFont"/>
    <w:link w:val="Heading8"/>
    <w:rsid w:val="007A3719"/>
    <w:rPr>
      <w:rFonts w:eastAsiaTheme="minorHAnsi" w:cs="B Nazanin"/>
      <w:b/>
      <w:bCs/>
      <w:szCs w:val="24"/>
      <w:lang w:bidi="ar-SA"/>
    </w:rPr>
  </w:style>
  <w:style w:type="character" w:customStyle="1" w:styleId="Heading9Char">
    <w:name w:val="Heading 9 Char"/>
    <w:basedOn w:val="DefaultParagraphFont"/>
    <w:link w:val="Heading9"/>
    <w:rsid w:val="007A3719"/>
    <w:rPr>
      <w:rFonts w:ascii="Arial" w:eastAsiaTheme="minorHAnsi" w:cs="B Nazanin"/>
      <w:b/>
      <w:bCs/>
      <w:szCs w:val="24"/>
      <w:lang w:bidi="ar-SA"/>
    </w:rPr>
  </w:style>
  <w:style w:type="table" w:styleId="TableGrid">
    <w:name w:val="Table Grid"/>
    <w:basedOn w:val="TableNormal"/>
    <w:rsid w:val="00050771"/>
    <w:pPr>
      <w:widowControl w:val="0"/>
      <w:bidi/>
      <w:adjustRightInd w:val="0"/>
      <w:jc w:val="both"/>
      <w:textAlignment w:val="baseline"/>
    </w:pPr>
    <w:rPr>
      <w:rFonts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rsid w:val="00050771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C736C"/>
    <w:rPr>
      <w:rFonts w:cs="B Nazanin"/>
      <w:sz w:val="24"/>
      <w:szCs w:val="28"/>
    </w:rPr>
  </w:style>
  <w:style w:type="paragraph" w:styleId="Footer">
    <w:name w:val="footer"/>
    <w:basedOn w:val="Normal"/>
    <w:link w:val="FooterChar"/>
    <w:uiPriority w:val="99"/>
    <w:rsid w:val="00050771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C736C"/>
    <w:rPr>
      <w:rFonts w:cs="B Nazanin"/>
      <w:sz w:val="24"/>
      <w:szCs w:val="28"/>
    </w:rPr>
  </w:style>
  <w:style w:type="character" w:styleId="PageNumber">
    <w:name w:val="page number"/>
    <w:basedOn w:val="DefaultParagraphFont"/>
    <w:rsid w:val="00050771"/>
    <w:rPr>
      <w:lang w:bidi="fa-IR"/>
    </w:rPr>
  </w:style>
  <w:style w:type="character" w:styleId="LineNumber">
    <w:name w:val="line number"/>
    <w:basedOn w:val="DefaultParagraphFont"/>
    <w:rsid w:val="00050771"/>
    <w:rPr>
      <w:lang w:bidi="fa-IR"/>
    </w:rPr>
  </w:style>
  <w:style w:type="paragraph" w:styleId="Index1">
    <w:name w:val="index 1"/>
    <w:basedOn w:val="Normal"/>
    <w:next w:val="Normal"/>
    <w:autoRedefine/>
    <w:semiHidden/>
    <w:rsid w:val="00050771"/>
    <w:pPr>
      <w:ind w:left="240" w:hanging="240"/>
    </w:pPr>
  </w:style>
  <w:style w:type="paragraph" w:styleId="IndexHeading">
    <w:name w:val="index heading"/>
    <w:basedOn w:val="Normal"/>
    <w:next w:val="Index1"/>
    <w:semiHidden/>
    <w:rsid w:val="00050771"/>
    <w:rPr>
      <w:rFonts w:ascii="Arial" w:hAnsi="Arial" w:cs="Arial"/>
      <w:b/>
      <w:bCs/>
    </w:rPr>
  </w:style>
  <w:style w:type="paragraph" w:styleId="TOC1">
    <w:name w:val="toc 1"/>
    <w:basedOn w:val="Normal"/>
    <w:next w:val="Normal"/>
    <w:autoRedefine/>
    <w:uiPriority w:val="39"/>
    <w:rsid w:val="002F0788"/>
    <w:pPr>
      <w:tabs>
        <w:tab w:val="right" w:leader="dot" w:pos="9628"/>
      </w:tabs>
      <w:spacing w:before="240"/>
    </w:pPr>
    <w:rPr>
      <w:b/>
      <w:bCs/>
      <w:noProof/>
      <w:sz w:val="20"/>
      <w:szCs w:val="24"/>
    </w:rPr>
  </w:style>
  <w:style w:type="paragraph" w:styleId="BalloonText">
    <w:name w:val="Balloon Text"/>
    <w:basedOn w:val="Normal"/>
    <w:link w:val="BalloonTextChar"/>
    <w:uiPriority w:val="99"/>
    <w:rsid w:val="0005077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050771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qFormat/>
    <w:rsid w:val="00050771"/>
    <w:pPr>
      <w:jc w:val="center"/>
    </w:pPr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50771"/>
    <w:rPr>
      <w:color w:val="0000FF" w:themeColor="hyperlink"/>
      <w:u w:val="single"/>
    </w:rPr>
  </w:style>
  <w:style w:type="table" w:styleId="TableGrid1">
    <w:name w:val="Table Grid 1"/>
    <w:basedOn w:val="TableNormal"/>
    <w:rsid w:val="00050771"/>
    <w:pPr>
      <w:bidi/>
      <w:jc w:val="lowKashida"/>
    </w:pPr>
    <w:rPr>
      <w:rFonts w:cs="B Nazani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rsid w:val="00050771"/>
    <w:pPr>
      <w:bidi/>
      <w:jc w:val="lowKashida"/>
    </w:pPr>
    <w:rPr>
      <w:rFonts w:cs="B Nazanin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eofFigures">
    <w:name w:val="table of figures"/>
    <w:basedOn w:val="Normal"/>
    <w:next w:val="Normal"/>
    <w:uiPriority w:val="99"/>
    <w:rsid w:val="005570D5"/>
    <w:pPr>
      <w:tabs>
        <w:tab w:val="right" w:leader="dot" w:pos="9628"/>
      </w:tabs>
    </w:pPr>
    <w:rPr>
      <w:noProof/>
      <w:sz w:val="22"/>
      <w:szCs w:val="24"/>
      <w:lang w:bidi="fa-IR"/>
    </w:rPr>
  </w:style>
  <w:style w:type="paragraph" w:styleId="TOC2">
    <w:name w:val="toc 2"/>
    <w:basedOn w:val="Normal"/>
    <w:next w:val="Normal"/>
    <w:autoRedefine/>
    <w:uiPriority w:val="39"/>
    <w:rsid w:val="002F0788"/>
    <w:pPr>
      <w:tabs>
        <w:tab w:val="right" w:leader="dot" w:pos="9628"/>
      </w:tabs>
      <w:spacing w:before="120"/>
      <w:ind w:left="238"/>
    </w:pPr>
    <w:rPr>
      <w:b/>
      <w:bCs/>
      <w:noProof/>
      <w:sz w:val="16"/>
      <w:szCs w:val="20"/>
    </w:rPr>
  </w:style>
  <w:style w:type="paragraph" w:styleId="TOC3">
    <w:name w:val="toc 3"/>
    <w:basedOn w:val="Normal"/>
    <w:next w:val="Normal"/>
    <w:autoRedefine/>
    <w:uiPriority w:val="39"/>
    <w:rsid w:val="002F0788"/>
    <w:pPr>
      <w:tabs>
        <w:tab w:val="right" w:leader="dot" w:pos="9628"/>
      </w:tabs>
      <w:ind w:left="482"/>
    </w:pPr>
    <w:rPr>
      <w:sz w:val="16"/>
      <w:szCs w:val="20"/>
    </w:rPr>
  </w:style>
  <w:style w:type="paragraph" w:styleId="ListParagraph">
    <w:name w:val="List Paragraph"/>
    <w:basedOn w:val="Normal"/>
    <w:link w:val="ListParagraphChar"/>
    <w:uiPriority w:val="34"/>
    <w:qFormat/>
    <w:rsid w:val="00050771"/>
    <w:pPr>
      <w:ind w:left="720"/>
      <w:contextualSpacing/>
      <w:jc w:val="both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5C736C"/>
    <w:rPr>
      <w:rFonts w:eastAsiaTheme="minorHAnsi" w:cs="B Nazanin"/>
      <w:sz w:val="24"/>
      <w:szCs w:val="28"/>
    </w:rPr>
  </w:style>
  <w:style w:type="paragraph" w:styleId="DocumentMap">
    <w:name w:val="Document Map"/>
    <w:basedOn w:val="Normal"/>
    <w:link w:val="DocumentMapChar"/>
    <w:rsid w:val="00050771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rsid w:val="00050771"/>
    <w:rPr>
      <w:rFonts w:ascii="Tahoma" w:hAnsi="Tahoma" w:cs="Tahoma"/>
      <w:sz w:val="16"/>
      <w:szCs w:val="16"/>
    </w:rPr>
  </w:style>
  <w:style w:type="paragraph" w:styleId="FootnoteText">
    <w:name w:val="footnote text"/>
    <w:basedOn w:val="Normal"/>
    <w:link w:val="FootnoteTextChar"/>
    <w:uiPriority w:val="99"/>
    <w:qFormat/>
    <w:rsid w:val="005C736C"/>
    <w:rPr>
      <w:rFonts w:cs="Lotus"/>
      <w:sz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5C736C"/>
    <w:rPr>
      <w:rFonts w:cs="Lotus"/>
      <w:szCs w:val="28"/>
    </w:rPr>
  </w:style>
  <w:style w:type="paragraph" w:styleId="NormalWeb">
    <w:name w:val="Normal (Web)"/>
    <w:basedOn w:val="Normal"/>
    <w:rsid w:val="005C736C"/>
    <w:pPr>
      <w:bidi w:val="0"/>
      <w:spacing w:before="100" w:beforeAutospacing="1" w:after="100" w:afterAutospacing="1"/>
    </w:pPr>
    <w:rPr>
      <w:rFonts w:cs="Mitra"/>
    </w:rPr>
  </w:style>
  <w:style w:type="character" w:styleId="EndnoteReference">
    <w:name w:val="endnote reference"/>
    <w:basedOn w:val="DefaultParagraphFont"/>
    <w:uiPriority w:val="99"/>
    <w:rsid w:val="005C736C"/>
    <w:rPr>
      <w:rFonts w:cs="Times New Roman"/>
      <w:vertAlign w:val="superscript"/>
    </w:rPr>
  </w:style>
  <w:style w:type="paragraph" w:styleId="EndnoteText">
    <w:name w:val="endnote text"/>
    <w:basedOn w:val="Normal"/>
    <w:link w:val="EndnoteTextChar"/>
    <w:uiPriority w:val="99"/>
    <w:rsid w:val="005C736C"/>
    <w:rPr>
      <w:rFonts w:cs="Mitra"/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rsid w:val="005C736C"/>
    <w:rPr>
      <w:rFonts w:cs="Mitra"/>
    </w:rPr>
  </w:style>
  <w:style w:type="paragraph" w:styleId="NoSpacing">
    <w:name w:val="No Spacing"/>
    <w:link w:val="NoSpacingChar"/>
    <w:uiPriority w:val="1"/>
    <w:qFormat/>
    <w:rsid w:val="005C736C"/>
    <w:rPr>
      <w:rFonts w:ascii="Calibri" w:hAnsi="Calibri" w:cs="Arial"/>
      <w:sz w:val="22"/>
      <w:szCs w:val="22"/>
      <w:lang w:bidi="ar-SA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5C736C"/>
    <w:rPr>
      <w:rFonts w:ascii="Calibri" w:hAnsi="Calibri" w:cs="Arial"/>
      <w:sz w:val="22"/>
      <w:szCs w:val="22"/>
      <w:lang w:bidi="ar-SA"/>
    </w:rPr>
  </w:style>
  <w:style w:type="paragraph" w:styleId="Revision">
    <w:name w:val="Revision"/>
    <w:hidden/>
    <w:uiPriority w:val="99"/>
    <w:semiHidden/>
    <w:rsid w:val="005C736C"/>
    <w:rPr>
      <w:rFonts w:cs="Times New Roman"/>
      <w:sz w:val="24"/>
      <w:szCs w:val="24"/>
    </w:rPr>
  </w:style>
  <w:style w:type="paragraph" w:customStyle="1" w:styleId="Head">
    <w:name w:val="Head"/>
    <w:basedOn w:val="Heading1"/>
    <w:next w:val="Normal"/>
    <w:qFormat/>
    <w:rsid w:val="005C736C"/>
    <w:pPr>
      <w:keepNext w:val="0"/>
      <w:spacing w:before="120"/>
      <w:ind w:left="1134" w:hanging="1134"/>
    </w:pPr>
    <w:rPr>
      <w:rFonts w:cs="B Nazanin"/>
      <w:b w:val="0"/>
      <w:bCs w:val="0"/>
      <w:color w:val="FCFCFC" w:themeColor="text1" w:themeTint="03"/>
      <w:sz w:val="24"/>
    </w:rPr>
  </w:style>
  <w:style w:type="character" w:styleId="Emphasis">
    <w:name w:val="Emphasis"/>
    <w:basedOn w:val="DefaultParagraphFont"/>
    <w:qFormat/>
    <w:rsid w:val="00050771"/>
    <w:rPr>
      <w:i/>
      <w:iCs/>
    </w:rPr>
  </w:style>
  <w:style w:type="table" w:styleId="LightShading-Accent1">
    <w:name w:val="Light Shading Accent 1"/>
    <w:basedOn w:val="TableNormal"/>
    <w:uiPriority w:val="60"/>
    <w:rsid w:val="005130EE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5130EE"/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List-Accent1">
    <w:name w:val="Light List Accent 1"/>
    <w:basedOn w:val="TableNormal"/>
    <w:uiPriority w:val="61"/>
    <w:rsid w:val="005130EE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MediumGrid3-Accent1">
    <w:name w:val="Medium Grid 3 Accent 1"/>
    <w:basedOn w:val="TableNormal"/>
    <w:uiPriority w:val="69"/>
    <w:rsid w:val="005130E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List1-Accent1">
    <w:name w:val="Medium List 1 Accent 1"/>
    <w:basedOn w:val="TableNormal"/>
    <w:uiPriority w:val="65"/>
    <w:rsid w:val="008A689E"/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ColorfulGrid-Accent1">
    <w:name w:val="Colorful Grid Accent 1"/>
    <w:basedOn w:val="TableNormal"/>
    <w:uiPriority w:val="73"/>
    <w:rsid w:val="008A689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TableContemporary">
    <w:name w:val="Table Contemporary"/>
    <w:basedOn w:val="TableNormal"/>
    <w:rsid w:val="0015107A"/>
    <w:pPr>
      <w:bidi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MediumShading1-Accent2">
    <w:name w:val="Medium Shading 1 Accent 2"/>
    <w:basedOn w:val="TableNormal"/>
    <w:uiPriority w:val="63"/>
    <w:rsid w:val="00772EE3"/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able3Deffects3">
    <w:name w:val="Table 3D effects 3"/>
    <w:basedOn w:val="TableNormal"/>
    <w:rsid w:val="008D6D59"/>
    <w:pPr>
      <w:bidi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FootnoteReference">
    <w:name w:val="footnote reference"/>
    <w:basedOn w:val="DefaultParagraphFont"/>
    <w:uiPriority w:val="99"/>
    <w:unhideWhenUsed/>
    <w:rsid w:val="00FF2261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0F5705"/>
    <w:rPr>
      <w:color w:val="808080"/>
    </w:rPr>
  </w:style>
  <w:style w:type="paragraph" w:styleId="TOC4">
    <w:name w:val="toc 4"/>
    <w:basedOn w:val="Normal"/>
    <w:next w:val="Normal"/>
    <w:autoRedefine/>
    <w:uiPriority w:val="39"/>
    <w:unhideWhenUsed/>
    <w:rsid w:val="002F0788"/>
    <w:pPr>
      <w:bidi w:val="0"/>
      <w:spacing w:after="100" w:line="276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2F0788"/>
    <w:pPr>
      <w:bidi w:val="0"/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2F0788"/>
    <w:pPr>
      <w:bidi w:val="0"/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2F0788"/>
    <w:pPr>
      <w:bidi w:val="0"/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2F0788"/>
    <w:pPr>
      <w:bidi w:val="0"/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2F0788"/>
    <w:pPr>
      <w:bidi w:val="0"/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Head1">
    <w:name w:val="Head 1"/>
    <w:basedOn w:val="Heading1"/>
    <w:next w:val="Normal"/>
    <w:qFormat/>
    <w:rsid w:val="00F4292F"/>
    <w:pPr>
      <w:keepLines/>
      <w:numPr>
        <w:numId w:val="0"/>
      </w:numPr>
      <w:spacing w:before="480" w:after="0"/>
      <w:jc w:val="lowKashida"/>
    </w:pPr>
    <w:rPr>
      <w:rFonts w:eastAsia="Times New Roman" w:cs="B Nazanin"/>
      <w:sz w:val="32"/>
      <w:szCs w:val="32"/>
    </w:rPr>
  </w:style>
  <w:style w:type="paragraph" w:customStyle="1" w:styleId="Head2">
    <w:name w:val="Head 2"/>
    <w:basedOn w:val="Normal"/>
    <w:next w:val="Normal"/>
    <w:qFormat/>
    <w:rsid w:val="00F4292F"/>
    <w:pPr>
      <w:spacing w:before="240" w:after="120"/>
      <w:outlineLvl w:val="1"/>
    </w:pPr>
    <w:rPr>
      <w:rFonts w:eastAsia="Times New Roman"/>
      <w:b/>
      <w:bCs/>
      <w:lang w:val="en-CA"/>
    </w:rPr>
  </w:style>
  <w:style w:type="paragraph" w:customStyle="1" w:styleId="Head3">
    <w:name w:val="Head 3"/>
    <w:basedOn w:val="Heading3"/>
    <w:qFormat/>
    <w:rsid w:val="00DB4811"/>
    <w:pPr>
      <w:outlineLvl w:val="9"/>
    </w:pPr>
    <w:rPr>
      <w:b w:val="0"/>
      <w:bCs w:val="0"/>
    </w:rPr>
  </w:style>
  <w:style w:type="paragraph" w:styleId="BodyText">
    <w:name w:val="Body Text"/>
    <w:basedOn w:val="Normal"/>
    <w:link w:val="BodyTextChar"/>
    <w:rsid w:val="002D5A79"/>
    <w:pPr>
      <w:bidi w:val="0"/>
    </w:pPr>
    <w:rPr>
      <w:rFonts w:ascii="Arial" w:eastAsia="Times New Roman" w:hAnsi="Arial" w:cs="Times New Roman"/>
      <w:sz w:val="22"/>
      <w:szCs w:val="20"/>
      <w:lang w:val="en-NZ"/>
    </w:rPr>
  </w:style>
  <w:style w:type="character" w:customStyle="1" w:styleId="BodyTextChar">
    <w:name w:val="Body Text Char"/>
    <w:basedOn w:val="DefaultParagraphFont"/>
    <w:link w:val="BodyText"/>
    <w:rsid w:val="002D5A79"/>
    <w:rPr>
      <w:rFonts w:ascii="Arial" w:hAnsi="Arial" w:cs="Times New Roman"/>
      <w:sz w:val="22"/>
      <w:lang w:val="en-NZ" w:bidi="ar-SA"/>
    </w:rPr>
  </w:style>
  <w:style w:type="paragraph" w:customStyle="1" w:styleId="StyleArial12ptBoldCustomColorRGB49">
    <w:name w:val="Style Arial 12 pt Bold Custom Color(RGB(49"/>
    <w:aliases w:val="56,150)) Left"/>
    <w:basedOn w:val="Normal"/>
    <w:rsid w:val="002D5A79"/>
    <w:pPr>
      <w:bidi w:val="0"/>
    </w:pPr>
    <w:rPr>
      <w:rFonts w:ascii="Imago Book" w:eastAsia="Times New Roman" w:hAnsi="Imago Book" w:cs="Times New Roman"/>
      <w:b/>
      <w:bCs/>
      <w:color w:val="313896"/>
      <w:szCs w:val="20"/>
      <w:lang w:val="en-AU"/>
    </w:rPr>
  </w:style>
  <w:style w:type="table" w:styleId="LightGrid-Accent5">
    <w:name w:val="Light Grid Accent 5"/>
    <w:basedOn w:val="TableNormal"/>
    <w:uiPriority w:val="62"/>
    <w:rsid w:val="002D5A79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1">
    <w:name w:val="Light Grid Accent 1"/>
    <w:basedOn w:val="TableNormal"/>
    <w:uiPriority w:val="62"/>
    <w:rsid w:val="002D5A79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customStyle="1" w:styleId="MediumShading1-Accent12">
    <w:name w:val="Medium Shading 1 - Accent 12"/>
    <w:basedOn w:val="TableNormal"/>
    <w:uiPriority w:val="63"/>
    <w:rsid w:val="002D5A79"/>
    <w:rPr>
      <w:lang w:bidi="ar-SA"/>
    </w:r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8568D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568D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568DB"/>
    <w:rPr>
      <w:rFonts w:eastAsiaTheme="minorHAnsi" w:cs="B Nazanin"/>
      <w:lang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568D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568DB"/>
    <w:rPr>
      <w:rFonts w:eastAsiaTheme="minorHAnsi" w:cs="B Nazanin"/>
      <w:b/>
      <w:bCs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074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0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1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76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4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microsoft.com/office/2011/relationships/people" Target="people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microsoft.com/office/2011/relationships/commentsExtended" Target="commentsExtended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comments" Target="comment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.odame.ISIRANCO\Desktop\6-(PMP)&#1587;&#1606;&#1583;%20&#1605;&#1583;&#1740;&#1585;&#1740;&#1578;%20&#1662;&#1585;&#1608;&#1688;&#1607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تهران، خيابان حسين آباد، خيابان مژده، مجتمع ولي عصر، شرکت ايزايران</CompanyAddress>
  <CompanyPhone>75205000 داخلي 402</CompanyPhone>
  <CompanyFax>.....</CompanyFax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0D241D5-7E09-49DC-AA6B-52D6E96C4F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6-(PMP)سند مدیریت پروژه</Template>
  <TotalTime>18</TotalTime>
  <Pages>14</Pages>
  <Words>1402</Words>
  <Characters>7998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مدل داده سامانه نظام دهي ياريگري-بخش کلاينت</vt:lpstr>
    </vt:vector>
  </TitlesOfParts>
  <Manager>ستاد کل ن.م</Manager>
  <Company>شرکت ایزایران</Company>
  <LinksUpToDate>false</LinksUpToDate>
  <CharactersWithSpaces>9382</CharactersWithSpaces>
  <SharedDoc>false</SharedDoc>
  <HLinks>
    <vt:vector size="126" baseType="variant">
      <vt:variant>
        <vt:i4>1900604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_Toc310765991</vt:lpwstr>
      </vt:variant>
      <vt:variant>
        <vt:i4>1900604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_Toc310765990</vt:lpwstr>
      </vt:variant>
      <vt:variant>
        <vt:i4>1835068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_Toc310765989</vt:lpwstr>
      </vt:variant>
      <vt:variant>
        <vt:i4>1835068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_Toc310765988</vt:lpwstr>
      </vt:variant>
      <vt:variant>
        <vt:i4>1835068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_Toc310765987</vt:lpwstr>
      </vt:variant>
      <vt:variant>
        <vt:i4>1835068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_Toc310765986</vt:lpwstr>
      </vt:variant>
      <vt:variant>
        <vt:i4>1835068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_Toc310765985</vt:lpwstr>
      </vt:variant>
      <vt:variant>
        <vt:i4>1835068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_Toc310765984</vt:lpwstr>
      </vt:variant>
      <vt:variant>
        <vt:i4>1835068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_Toc310765983</vt:lpwstr>
      </vt:variant>
      <vt:variant>
        <vt:i4>1835068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_Toc310765982</vt:lpwstr>
      </vt:variant>
      <vt:variant>
        <vt:i4>1835068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_Toc310765981</vt:lpwstr>
      </vt:variant>
      <vt:variant>
        <vt:i4>1835068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_Toc310765980</vt:lpwstr>
      </vt:variant>
      <vt:variant>
        <vt:i4>1245244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_Toc310765979</vt:lpwstr>
      </vt:variant>
      <vt:variant>
        <vt:i4>1245244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_Toc310765978</vt:lpwstr>
      </vt:variant>
      <vt:variant>
        <vt:i4>1245244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_Toc310765977</vt:lpwstr>
      </vt:variant>
      <vt:variant>
        <vt:i4>1245244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_Toc310765976</vt:lpwstr>
      </vt:variant>
      <vt:variant>
        <vt:i4>1245244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_Toc310765975</vt:lpwstr>
      </vt:variant>
      <vt:variant>
        <vt:i4>1245244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_Toc310765974</vt:lpwstr>
      </vt:variant>
      <vt:variant>
        <vt:i4>1245244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_Toc310765973</vt:lpwstr>
      </vt:variant>
      <vt:variant>
        <vt:i4>1245244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_Toc310765972</vt:lpwstr>
      </vt:variant>
      <vt:variant>
        <vt:i4>1245244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_Toc310765971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مدل داده بخش يک سرويس هاي سبکاد4</dc:title>
  <dc:subject>نام پروژه</dc:subject>
  <dc:creator>Administrator</dc:creator>
  <cp:keywords>SABKAD4.POL.CLIENT.DES.DM.RE01</cp:keywords>
  <cp:lastModifiedBy>ساناز وحیدی</cp:lastModifiedBy>
  <cp:revision>9</cp:revision>
  <cp:lastPrinted>2012-01-23T09:27:00Z</cp:lastPrinted>
  <dcterms:created xsi:type="dcterms:W3CDTF">2021-03-06T10:35:00Z</dcterms:created>
  <dcterms:modified xsi:type="dcterms:W3CDTF">2021-03-10T12:04:00Z</dcterms:modified>
  <cp:category>عادی</cp:category>
  <cp:contentStatus>..................</cp:contentStatus>
</cp:coreProperties>
</file>